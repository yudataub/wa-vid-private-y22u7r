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85F5" w14:textId="77777777" w:rsidR="00A24F05" w:rsidRPr="003B160E" w:rsidRDefault="008035AD" w:rsidP="003E12A0">
      <w:pPr>
        <w:spacing w:after="0" w:line="240" w:lineRule="auto"/>
        <w:rPr>
          <w:rFonts w:cs="Guttman Keren"/>
          <w:sz w:val="24"/>
          <w:szCs w:val="24"/>
          <w:rtl/>
        </w:rPr>
      </w:pPr>
      <w:r w:rsidRPr="003B160E">
        <w:rPr>
          <w:rFonts w:cs="Guttman Keren" w:hint="cs"/>
          <w:sz w:val="24"/>
          <w:szCs w:val="24"/>
          <w:rtl/>
        </w:rPr>
        <w:t>בס"ד</w:t>
      </w:r>
    </w:p>
    <w:p w14:paraId="4829B449" w14:textId="3EB85C87" w:rsidR="006E6C7F" w:rsidRPr="003B160E" w:rsidRDefault="00C15E35" w:rsidP="003E12A0">
      <w:pPr>
        <w:spacing w:after="0" w:line="240" w:lineRule="auto"/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>
        <w:rPr>
          <w:rFonts w:cs="Guttman Keren" w:hint="cs"/>
          <w:b/>
          <w:bCs/>
          <w:sz w:val="32"/>
          <w:szCs w:val="32"/>
          <w:u w:val="single"/>
          <w:rtl/>
        </w:rPr>
        <w:t>עבודת כיתה</w:t>
      </w:r>
      <w:r w:rsidR="00912087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 פרשת </w:t>
      </w:r>
      <w:r w:rsidR="00BA51F2">
        <w:rPr>
          <w:rFonts w:cs="Guttman Keren" w:hint="cs"/>
          <w:b/>
          <w:bCs/>
          <w:sz w:val="32"/>
          <w:szCs w:val="32"/>
          <w:u w:val="single"/>
          <w:rtl/>
        </w:rPr>
        <w:t xml:space="preserve">____________ 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3B160E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ה </w:t>
      </w:r>
      <w:r w:rsidR="009603CB">
        <w:rPr>
          <w:rFonts w:cs="Guttman Keren" w:hint="cs"/>
          <w:b/>
          <w:bCs/>
          <w:sz w:val="32"/>
          <w:szCs w:val="32"/>
          <w:u w:val="single"/>
          <w:rtl/>
        </w:rPr>
        <w:t>ו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>'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tbl>
      <w:tblPr>
        <w:tblStyle w:val="a9"/>
        <w:bidiVisual/>
        <w:tblW w:w="10064" w:type="dxa"/>
        <w:tblInd w:w="-8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4963"/>
      </w:tblGrid>
      <w:tr w:rsidR="003B160E" w:rsidRPr="00C64EB1" w14:paraId="3CC47BF5" w14:textId="77777777" w:rsidTr="00233490">
        <w:trPr>
          <w:trHeight w:val="11530"/>
        </w:trPr>
        <w:tc>
          <w:tcPr>
            <w:tcW w:w="5101" w:type="dxa"/>
          </w:tcPr>
          <w:p w14:paraId="1979385C" w14:textId="4BD49EA1" w:rsidR="00D0724E" w:rsidRPr="00180C7A" w:rsidRDefault="00612E54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9603CB">
              <w:rPr>
                <w:noProof/>
                <w:rtl/>
              </w:rPr>
              <mc:AlternateContent>
                <mc:Choice Requires="wps">
                  <w:drawing>
                    <wp:anchor distT="45720" distB="45720" distL="114300" distR="114300" simplePos="0" relativeHeight="251659264" behindDoc="1" locked="0" layoutInCell="1" allowOverlap="1" wp14:anchorId="7E128A98" wp14:editId="7631C801">
                      <wp:simplePos x="0" y="0"/>
                      <wp:positionH relativeFrom="margin">
                        <wp:posOffset>-351155</wp:posOffset>
                      </wp:positionH>
                      <wp:positionV relativeFrom="margin">
                        <wp:posOffset>7669530</wp:posOffset>
                      </wp:positionV>
                      <wp:extent cx="1279525" cy="495300"/>
                      <wp:effectExtent l="0" t="0" r="15875" b="19050"/>
                      <wp:wrapNone/>
                      <wp:docPr id="217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79525" cy="495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E8A316" w14:textId="78C1BE37" w:rsidR="009603CB" w:rsidRPr="009603CB" w:rsidRDefault="009603CB">
                                  <w:pPr>
                                    <w:rPr>
                                      <w:rFonts w:cs="Guttman Keren"/>
                                      <w:b/>
                                      <w:bCs/>
                                      <w:sz w:val="28"/>
                                      <w:szCs w:val="28"/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9603CB">
                                    <w:rPr>
                                      <w:rFonts w:cs="Guttman Keren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בהצלחה רבה!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128A9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תיבת טקסט 2" o:spid="_x0000_s1026" type="#_x0000_t202" style="position:absolute;left:0;text-align:left;margin-left:-27.65pt;margin-top:603.9pt;width:100.75pt;height:39pt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" strokecolor="white [3212]">
                      <v:textbox>
                        <w:txbxContent>
                          <w:p w14:paraId="21E8A316" w14:textId="78C1BE37" w:rsidR="009603CB" w:rsidRPr="009603CB" w:rsidRDefault="009603CB">
                            <w:pPr>
                              <w:rPr>
                                <w:rFonts w:cs="Guttman Kere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603CB">
                              <w:rPr>
                                <w:rFonts w:cs="Guttman Keren" w:hint="cs"/>
                                <w:b/>
                                <w:bCs/>
                                <w:sz w:val="28"/>
                                <w:szCs w:val="28"/>
                                <w:rtl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בהצלחה רבה!</w:t>
                            </w: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="00D0724E">
              <w:rPr>
                <w:rFonts w:asciiTheme="majorHAnsi" w:hAnsiTheme="majorHAnsi" w:cs="Guttman Keren" w:hint="cs"/>
                <w:sz w:val="26"/>
                <w:szCs w:val="26"/>
                <w:rtl/>
              </w:rPr>
              <w:t xml:space="preserve"> </w:t>
            </w:r>
            <w:r w:rsidR="00D0724E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1. </w:t>
            </w:r>
            <w:r w:rsidR="00D0724E"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>למה יעקב אבינו מבקש דווקא מיוסף שיקבור אותו בארץ ישראל?</w:t>
            </w:r>
          </w:p>
          <w:p w14:paraId="07DAA532" w14:textId="77777777" w:rsidR="00D0724E" w:rsidRDefault="00D0724E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א.   כי יוסף הוא מלך והוא יכול לבקש זאת</w:t>
            </w:r>
          </w:p>
          <w:p w14:paraId="5A73DDF7" w14:textId="4AD4BEB9" w:rsidR="00D0724E" w:rsidRDefault="00D0724E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    </w:t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מפרעה.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ב.   כדי לזכות את יוסף במצוות כיבוד אב.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ג.   כי ידע שיוסף אוהב אותו יותר מכל האחים.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ד.   כל התשובות נכונות</w:t>
            </w:r>
            <w:r>
              <w:rPr>
                <w:rFonts w:asciiTheme="majorHAnsi" w:hAnsiTheme="majorHAnsi" w:cs="Guttman Keren" w:hint="cs"/>
                <w:sz w:val="25"/>
                <w:szCs w:val="25"/>
                <w:rtl/>
              </w:rPr>
              <w:t>.</w:t>
            </w:r>
          </w:p>
          <w:p w14:paraId="687A4B32" w14:textId="77777777" w:rsidR="00D0724E" w:rsidRPr="00180C7A" w:rsidRDefault="00D0724E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</w:p>
          <w:p w14:paraId="2A172915" w14:textId="77777777" w:rsidR="00D0724E" w:rsidRPr="00180C7A" w:rsidRDefault="00D0724E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>2. מי היה הבכור ומי היה הצעיר בבניו של יוסף?</w:t>
            </w:r>
          </w:p>
          <w:p w14:paraId="558FCC6A" w14:textId="36A3A431" w:rsidR="00D0724E" w:rsidRDefault="00D0724E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א.   הם היו תאומים.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ב.   מנשה בכור 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t>–</w:t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ואפרים הצעיר.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ג.    אפרים הבכור ומנשה הצעיר.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ד.    מנשה הבכור וגרשום הצעיר.</w:t>
            </w:r>
          </w:p>
          <w:p w14:paraId="3EDEBC46" w14:textId="77777777" w:rsidR="00D0724E" w:rsidRPr="00180C7A" w:rsidRDefault="00D0724E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</w:p>
          <w:p w14:paraId="08A1EAC8" w14:textId="77777777" w:rsidR="00D0724E" w:rsidRPr="00180C7A" w:rsidRDefault="00D0724E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>3. מאיזה שבט היה יהושע בן נון?</w:t>
            </w:r>
          </w:p>
          <w:p w14:paraId="46B8C031" w14:textId="01E9A66B" w:rsidR="00D0724E" w:rsidRDefault="00D0724E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א.   שבט מנשה.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ב.   שבט יהודה.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ג.    שבט אפרים.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ד.   שבט שמעון.</w:t>
            </w:r>
          </w:p>
          <w:p w14:paraId="7BA21A4E" w14:textId="77777777" w:rsidR="00D0724E" w:rsidRPr="00180C7A" w:rsidRDefault="00D0724E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</w:p>
          <w:p w14:paraId="38B1E0DB" w14:textId="77777777" w:rsidR="00D0724E" w:rsidRPr="00180C7A" w:rsidRDefault="00D0724E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>4. מי זכה בבכורה ומי זכה במלוכה?</w:t>
            </w:r>
          </w:p>
          <w:p w14:paraId="1B0C0F39" w14:textId="14D80E76" w:rsidR="00D0724E" w:rsidRDefault="00D0724E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א.   ראובן בבכורה ויהודה במלוכה.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ב.   יהודה בבכורה וראובן במלוכה.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ג.   יוסף בבכורה ויהודה במלוכה.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ד.   יוסף בבכורה ולוי במלוכה.</w:t>
            </w:r>
          </w:p>
          <w:p w14:paraId="3FAF9378" w14:textId="77777777" w:rsidR="00D0724E" w:rsidRPr="00180C7A" w:rsidRDefault="00D0724E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</w:p>
          <w:p w14:paraId="38B0B322" w14:textId="77777777" w:rsidR="00D0724E" w:rsidRPr="00180C7A" w:rsidRDefault="00D0724E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>5. ממה חששו האחים כשחזרו מקבורת יעקב אבינו?</w:t>
            </w:r>
          </w:p>
          <w:p w14:paraId="6DD4E662" w14:textId="30D77BBF" w:rsidR="00D0724E" w:rsidRDefault="00D0724E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א.   שפרעה יכעס עליהם כי יחזור הרעב.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ב.   שפרעה יגרש אותם מארץ גושן.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ג.    שיוסף יתנכל אליהם כי אביהם נפטר.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ד.    שהמצרים יתנכלו אליהם כי אין עוד </w:t>
            </w:r>
          </w:p>
          <w:p w14:paraId="55B30B27" w14:textId="594B90DF" w:rsidR="00D0724E" w:rsidRPr="00180C7A" w:rsidRDefault="00D0724E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      </w:t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>ברכה בתבואה.</w:t>
            </w:r>
          </w:p>
          <w:p w14:paraId="6DDB938F" w14:textId="1B971EF0" w:rsidR="003B160E" w:rsidRPr="00D0724E" w:rsidRDefault="003B160E" w:rsidP="00D0724E">
            <w:pPr>
              <w:spacing w:after="0" w:line="240" w:lineRule="auto"/>
              <w:rPr>
                <w:rFonts w:asciiTheme="majorHAnsi" w:hAnsiTheme="majorHAnsi" w:cs="Guttman Keren"/>
                <w:sz w:val="26"/>
                <w:szCs w:val="26"/>
                <w:rtl/>
              </w:rPr>
            </w:pPr>
          </w:p>
        </w:tc>
        <w:tc>
          <w:tcPr>
            <w:tcW w:w="4963" w:type="dxa"/>
          </w:tcPr>
          <w:p w14:paraId="320D5129" w14:textId="549DF15A" w:rsidR="00233490" w:rsidRPr="00180C7A" w:rsidRDefault="00233490" w:rsidP="00233490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6. </w:t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>באיזה גיל נפטר יוסף הצדיק?</w:t>
            </w:r>
          </w:p>
          <w:p w14:paraId="43EF5F12" w14:textId="4A40FCDC" w:rsidR="00233490" w:rsidRDefault="00233490" w:rsidP="00233490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א.   120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ב.   147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ג.    137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ד.    110 </w:t>
            </w:r>
          </w:p>
          <w:p w14:paraId="3A3164BB" w14:textId="77777777" w:rsidR="00233490" w:rsidRPr="00233490" w:rsidRDefault="00233490" w:rsidP="00233490">
            <w:pPr>
              <w:spacing w:after="0" w:line="240" w:lineRule="auto"/>
              <w:rPr>
                <w:rFonts w:asciiTheme="majorHAnsi" w:hAnsiTheme="majorHAnsi" w:cs="Guttman Keren"/>
                <w:sz w:val="12"/>
                <w:szCs w:val="12"/>
                <w:rtl/>
              </w:rPr>
            </w:pPr>
          </w:p>
          <w:p w14:paraId="511F12D3" w14:textId="77777777" w:rsidR="00233490" w:rsidRPr="00180C7A" w:rsidRDefault="00233490" w:rsidP="00233490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>7. איזו שאלה שאל פרעה את יעקב אבינו ומדוע?</w:t>
            </w:r>
          </w:p>
          <w:p w14:paraId="302207F6" w14:textId="13F2277D" w:rsidR="00233490" w:rsidRDefault="00233490" w:rsidP="00233490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א.   מה שלומך? כי רצה לדעת מה שלומו.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ב.   כמה ילדים יש לך? כדי לדעת כמה בתים לבנות לו במצרים.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ג.   מה שמך? כדי לדעת איך לכנות אותו.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ד.   בן כמה אתה? כי ראה שהוא זקן מאוד.</w:t>
            </w:r>
          </w:p>
          <w:p w14:paraId="4BE199D0" w14:textId="77777777" w:rsidR="00233490" w:rsidRPr="00233490" w:rsidRDefault="00233490" w:rsidP="00233490">
            <w:pPr>
              <w:spacing w:after="0" w:line="240" w:lineRule="auto"/>
              <w:rPr>
                <w:rFonts w:asciiTheme="majorHAnsi" w:hAnsiTheme="majorHAnsi" w:cs="Guttman Keren"/>
                <w:sz w:val="12"/>
                <w:szCs w:val="12"/>
                <w:rtl/>
              </w:rPr>
            </w:pPr>
          </w:p>
          <w:p w14:paraId="24984402" w14:textId="77777777" w:rsidR="00233490" w:rsidRPr="00180C7A" w:rsidRDefault="00233490" w:rsidP="00233490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>8. אילו ניסים קרו לאדם שראה ר' אבא?</w:t>
            </w:r>
          </w:p>
          <w:p w14:paraId="0075B9D3" w14:textId="1E87ABEF" w:rsidR="00233490" w:rsidRDefault="00233490" w:rsidP="00233490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א.   הנחש לא הכיש אותו.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ב.   הקיר לא נפל עליו.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ג.    הוא חי שנים רבות ללא מחלות.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ד.    תשובות א'</w:t>
            </w:r>
            <w:r w:rsidR="00955FFB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</w:t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>+</w:t>
            </w:r>
            <w:r w:rsidR="00955FFB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</w:t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>ב' נכונות.</w:t>
            </w:r>
          </w:p>
          <w:p w14:paraId="49A98D37" w14:textId="77777777" w:rsidR="00233490" w:rsidRPr="00233490" w:rsidRDefault="00233490" w:rsidP="00233490">
            <w:pPr>
              <w:spacing w:after="0" w:line="240" w:lineRule="auto"/>
              <w:rPr>
                <w:rFonts w:asciiTheme="majorHAnsi" w:hAnsiTheme="majorHAnsi" w:cs="Guttman Keren"/>
                <w:sz w:val="12"/>
                <w:szCs w:val="12"/>
                <w:rtl/>
              </w:rPr>
            </w:pPr>
          </w:p>
          <w:p w14:paraId="3F6696DD" w14:textId="77777777" w:rsidR="00233490" w:rsidRPr="00180C7A" w:rsidRDefault="00233490" w:rsidP="00233490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>9. מדוע זכה אדם זה לניסים?</w:t>
            </w:r>
          </w:p>
          <w:p w14:paraId="5DB67380" w14:textId="089B44D6" w:rsidR="00233490" w:rsidRDefault="00233490" w:rsidP="00233490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א.   כי הוא מחל לכל מי שציער אותו.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ב.   הוא השתדל להשיב לאנשים טובה תחת רעה.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ג.   הוא לא הקפיד על אנשים שעשו לו רע ולא חשש מהרעה שעשו לו.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ד.   כל התשובות נכונות.</w:t>
            </w:r>
          </w:p>
          <w:p w14:paraId="47AC6EA7" w14:textId="77777777" w:rsidR="00233490" w:rsidRPr="00233490" w:rsidRDefault="00233490" w:rsidP="00233490">
            <w:pPr>
              <w:spacing w:after="0" w:line="240" w:lineRule="auto"/>
              <w:rPr>
                <w:rFonts w:asciiTheme="majorHAnsi" w:hAnsiTheme="majorHAnsi" w:cs="Guttman Keren"/>
                <w:sz w:val="12"/>
                <w:szCs w:val="12"/>
                <w:rtl/>
              </w:rPr>
            </w:pPr>
          </w:p>
          <w:p w14:paraId="3B79EB4A" w14:textId="77777777" w:rsidR="00233490" w:rsidRPr="00180C7A" w:rsidRDefault="00233490" w:rsidP="00233490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>10.</w:t>
            </w:r>
            <w:r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</w:t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>כיצד הבינו האחים שעליהם לבקש סליחה מיוסף לאחר מות אביהם?</w:t>
            </w:r>
          </w:p>
          <w:p w14:paraId="4F443E0A" w14:textId="77777777" w:rsidR="00233490" w:rsidRPr="00180C7A" w:rsidRDefault="00233490" w:rsidP="00233490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א.   כי הוא לא קרב אותם לאחר מות אביהם.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ב.   כי הם ראו שהוא זוכר מה הם עשו לו 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t>–</w:t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כי בירך "ברוך שעשה לי נס" ליד הבור.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ג.    כי אבא שלהם ציווה אותם לעשות זאת.</w:t>
            </w:r>
            <w:r w:rsidRPr="00180C7A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180C7A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ד.   תשובות א' + ב' נכונות.</w:t>
            </w:r>
          </w:p>
          <w:p w14:paraId="4C8C4875" w14:textId="5A44EB20" w:rsidR="003B160E" w:rsidRPr="00612E54" w:rsidRDefault="003B160E" w:rsidP="00D0724E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</w:p>
        </w:tc>
      </w:tr>
    </w:tbl>
    <w:p w14:paraId="58D43C78" w14:textId="723BF980" w:rsidR="00465EB5" w:rsidRPr="00FC5B77" w:rsidRDefault="00465EB5" w:rsidP="00612E54">
      <w:pPr>
        <w:rPr>
          <w:rFonts w:cs="Guttman Keren"/>
          <w:sz w:val="28"/>
          <w:szCs w:val="28"/>
          <w:rtl/>
        </w:rPr>
      </w:pPr>
    </w:p>
    <w:sectPr w:rsidR="00465EB5" w:rsidRPr="00FC5B77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E1B88" w14:textId="77777777" w:rsidR="004D5AD9" w:rsidRDefault="004D5AD9" w:rsidP="002868E8">
      <w:pPr>
        <w:spacing w:after="0" w:line="240" w:lineRule="auto"/>
      </w:pPr>
      <w:r>
        <w:separator/>
      </w:r>
    </w:p>
  </w:endnote>
  <w:endnote w:type="continuationSeparator" w:id="0">
    <w:p w14:paraId="2D12F552" w14:textId="77777777" w:rsidR="004D5AD9" w:rsidRDefault="004D5AD9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Arial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25182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A2FF5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9230A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EA10A" w14:textId="77777777" w:rsidR="004D5AD9" w:rsidRDefault="004D5AD9" w:rsidP="002868E8">
      <w:pPr>
        <w:spacing w:after="0" w:line="240" w:lineRule="auto"/>
      </w:pPr>
      <w:r>
        <w:separator/>
      </w:r>
    </w:p>
  </w:footnote>
  <w:footnote w:type="continuationSeparator" w:id="0">
    <w:p w14:paraId="1824B5F5" w14:textId="77777777" w:rsidR="004D5AD9" w:rsidRDefault="004D5AD9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1AFB1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AA454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5D01909" wp14:editId="3B5D2E42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6A4E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95D"/>
    <w:multiLevelType w:val="hybridMultilevel"/>
    <w:tmpl w:val="3BD2461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7A2601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3348A6"/>
    <w:multiLevelType w:val="hybridMultilevel"/>
    <w:tmpl w:val="307A0BD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96EA02E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7A6C50"/>
    <w:multiLevelType w:val="hybridMultilevel"/>
    <w:tmpl w:val="FAAE8CA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2A56A4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5170CC8"/>
    <w:multiLevelType w:val="hybridMultilevel"/>
    <w:tmpl w:val="A1C2419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FBD6D46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7F94523"/>
    <w:multiLevelType w:val="hybridMultilevel"/>
    <w:tmpl w:val="CA0E0DF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CF4AD412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D3E6230"/>
    <w:multiLevelType w:val="hybridMultilevel"/>
    <w:tmpl w:val="6C84749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3F6C853E">
      <w:start w:val="1"/>
      <w:numFmt w:val="hebrew1"/>
      <w:lvlText w:val="%2."/>
      <w:lvlJc w:val="left"/>
      <w:pPr>
        <w:ind w:left="1353" w:hanging="36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B224D1"/>
    <w:multiLevelType w:val="hybridMultilevel"/>
    <w:tmpl w:val="5D46BDBA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45209"/>
    <w:multiLevelType w:val="hybridMultilevel"/>
    <w:tmpl w:val="E9C4A9E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B694F0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880056"/>
    <w:multiLevelType w:val="hybridMultilevel"/>
    <w:tmpl w:val="56184AE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D234C6F2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DA62EC1"/>
    <w:multiLevelType w:val="hybridMultilevel"/>
    <w:tmpl w:val="D5AA73A8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6BE20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13A546A"/>
    <w:multiLevelType w:val="hybridMultilevel"/>
    <w:tmpl w:val="27C4E1A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B200313A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5B77046"/>
    <w:multiLevelType w:val="hybridMultilevel"/>
    <w:tmpl w:val="EB3C09B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ECFAF4F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B945702"/>
    <w:multiLevelType w:val="hybridMultilevel"/>
    <w:tmpl w:val="9A4026A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0A4968"/>
    <w:multiLevelType w:val="hybridMultilevel"/>
    <w:tmpl w:val="4C9A42C8"/>
    <w:lvl w:ilvl="0" w:tplc="F910A7C8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B8329B5"/>
    <w:multiLevelType w:val="hybridMultilevel"/>
    <w:tmpl w:val="888A7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269904">
    <w:abstractNumId w:val="7"/>
  </w:num>
  <w:num w:numId="2" w16cid:durableId="1573200080">
    <w:abstractNumId w:val="10"/>
  </w:num>
  <w:num w:numId="3" w16cid:durableId="501505065">
    <w:abstractNumId w:val="5"/>
  </w:num>
  <w:num w:numId="4" w16cid:durableId="140194490">
    <w:abstractNumId w:val="3"/>
  </w:num>
  <w:num w:numId="5" w16cid:durableId="1941797270">
    <w:abstractNumId w:val="8"/>
  </w:num>
  <w:num w:numId="6" w16cid:durableId="1150634704">
    <w:abstractNumId w:val="11"/>
  </w:num>
  <w:num w:numId="7" w16cid:durableId="21711315">
    <w:abstractNumId w:val="1"/>
  </w:num>
  <w:num w:numId="8" w16cid:durableId="32116419">
    <w:abstractNumId w:val="0"/>
  </w:num>
  <w:num w:numId="9" w16cid:durableId="2057273200">
    <w:abstractNumId w:val="2"/>
  </w:num>
  <w:num w:numId="10" w16cid:durableId="877399722">
    <w:abstractNumId w:val="4"/>
  </w:num>
  <w:num w:numId="11" w16cid:durableId="1518423110">
    <w:abstractNumId w:val="9"/>
  </w:num>
  <w:num w:numId="12" w16cid:durableId="153303427">
    <w:abstractNumId w:val="12"/>
  </w:num>
  <w:num w:numId="13" w16cid:durableId="957836413">
    <w:abstractNumId w:val="14"/>
  </w:num>
  <w:num w:numId="14" w16cid:durableId="1126390345">
    <w:abstractNumId w:val="6"/>
  </w:num>
  <w:num w:numId="15" w16cid:durableId="426121760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141DD"/>
    <w:rsid w:val="00022B7A"/>
    <w:rsid w:val="0002596A"/>
    <w:rsid w:val="0004051D"/>
    <w:rsid w:val="00051C7A"/>
    <w:rsid w:val="00053B69"/>
    <w:rsid w:val="00074A88"/>
    <w:rsid w:val="0008250C"/>
    <w:rsid w:val="000A7324"/>
    <w:rsid w:val="000D3957"/>
    <w:rsid w:val="0010329B"/>
    <w:rsid w:val="001037DB"/>
    <w:rsid w:val="0010423B"/>
    <w:rsid w:val="00121102"/>
    <w:rsid w:val="00126797"/>
    <w:rsid w:val="00130BE7"/>
    <w:rsid w:val="0014240C"/>
    <w:rsid w:val="001455B7"/>
    <w:rsid w:val="00153C9B"/>
    <w:rsid w:val="00166C29"/>
    <w:rsid w:val="001734AB"/>
    <w:rsid w:val="00195AB6"/>
    <w:rsid w:val="0019764C"/>
    <w:rsid w:val="001A067F"/>
    <w:rsid w:val="001B08A5"/>
    <w:rsid w:val="001B6A79"/>
    <w:rsid w:val="001C2648"/>
    <w:rsid w:val="001C5E2C"/>
    <w:rsid w:val="00226F52"/>
    <w:rsid w:val="00230FC8"/>
    <w:rsid w:val="00233490"/>
    <w:rsid w:val="00236461"/>
    <w:rsid w:val="00266EBC"/>
    <w:rsid w:val="002868E8"/>
    <w:rsid w:val="002A3094"/>
    <w:rsid w:val="002E4C94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3CB"/>
    <w:rsid w:val="00373864"/>
    <w:rsid w:val="0037749C"/>
    <w:rsid w:val="003A62E4"/>
    <w:rsid w:val="003B160E"/>
    <w:rsid w:val="003B3AF7"/>
    <w:rsid w:val="003B76BB"/>
    <w:rsid w:val="003D46D3"/>
    <w:rsid w:val="003E12A0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65EB5"/>
    <w:rsid w:val="004703E8"/>
    <w:rsid w:val="00482FED"/>
    <w:rsid w:val="00486B07"/>
    <w:rsid w:val="004B62B7"/>
    <w:rsid w:val="004B763E"/>
    <w:rsid w:val="004B7E94"/>
    <w:rsid w:val="004D5AD9"/>
    <w:rsid w:val="004E1AE6"/>
    <w:rsid w:val="005004CB"/>
    <w:rsid w:val="0051128A"/>
    <w:rsid w:val="00522F3D"/>
    <w:rsid w:val="00532185"/>
    <w:rsid w:val="005356D1"/>
    <w:rsid w:val="0056146D"/>
    <w:rsid w:val="00561E85"/>
    <w:rsid w:val="005628C4"/>
    <w:rsid w:val="00563E9B"/>
    <w:rsid w:val="00576991"/>
    <w:rsid w:val="00581115"/>
    <w:rsid w:val="005B6AB8"/>
    <w:rsid w:val="005C1515"/>
    <w:rsid w:val="005D6D87"/>
    <w:rsid w:val="00601EC7"/>
    <w:rsid w:val="0060217D"/>
    <w:rsid w:val="00606280"/>
    <w:rsid w:val="006112A2"/>
    <w:rsid w:val="00612E54"/>
    <w:rsid w:val="00632F9A"/>
    <w:rsid w:val="006367A6"/>
    <w:rsid w:val="00640CBF"/>
    <w:rsid w:val="00663ED6"/>
    <w:rsid w:val="00691F47"/>
    <w:rsid w:val="00693D04"/>
    <w:rsid w:val="006A276D"/>
    <w:rsid w:val="006B4830"/>
    <w:rsid w:val="006C2206"/>
    <w:rsid w:val="006D70CA"/>
    <w:rsid w:val="006E6C7F"/>
    <w:rsid w:val="0070370D"/>
    <w:rsid w:val="007112BC"/>
    <w:rsid w:val="00712061"/>
    <w:rsid w:val="007271BE"/>
    <w:rsid w:val="007401A1"/>
    <w:rsid w:val="00744C15"/>
    <w:rsid w:val="00750BEA"/>
    <w:rsid w:val="00763AE3"/>
    <w:rsid w:val="0077121D"/>
    <w:rsid w:val="00777A9C"/>
    <w:rsid w:val="007B61DE"/>
    <w:rsid w:val="007D6DC8"/>
    <w:rsid w:val="007D7357"/>
    <w:rsid w:val="007E7387"/>
    <w:rsid w:val="007F563B"/>
    <w:rsid w:val="0080109C"/>
    <w:rsid w:val="008035AD"/>
    <w:rsid w:val="008122DE"/>
    <w:rsid w:val="00816202"/>
    <w:rsid w:val="00824C02"/>
    <w:rsid w:val="0084153C"/>
    <w:rsid w:val="00844D87"/>
    <w:rsid w:val="00847EFF"/>
    <w:rsid w:val="00857FDC"/>
    <w:rsid w:val="00876343"/>
    <w:rsid w:val="008931BA"/>
    <w:rsid w:val="008A0D7A"/>
    <w:rsid w:val="008B0734"/>
    <w:rsid w:val="008C400B"/>
    <w:rsid w:val="00912087"/>
    <w:rsid w:val="00912112"/>
    <w:rsid w:val="00913E48"/>
    <w:rsid w:val="0092368B"/>
    <w:rsid w:val="00945CEB"/>
    <w:rsid w:val="00955FFB"/>
    <w:rsid w:val="009603CB"/>
    <w:rsid w:val="00976424"/>
    <w:rsid w:val="009764D1"/>
    <w:rsid w:val="00983D71"/>
    <w:rsid w:val="00985EEC"/>
    <w:rsid w:val="00987C33"/>
    <w:rsid w:val="009938FC"/>
    <w:rsid w:val="00994F51"/>
    <w:rsid w:val="009A5BCE"/>
    <w:rsid w:val="009A617D"/>
    <w:rsid w:val="009A6845"/>
    <w:rsid w:val="009A7423"/>
    <w:rsid w:val="009B04B1"/>
    <w:rsid w:val="009C3FBD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55BF2"/>
    <w:rsid w:val="00A8072A"/>
    <w:rsid w:val="00A8548E"/>
    <w:rsid w:val="00AA1334"/>
    <w:rsid w:val="00B001DF"/>
    <w:rsid w:val="00B129AF"/>
    <w:rsid w:val="00B14DCF"/>
    <w:rsid w:val="00B6092F"/>
    <w:rsid w:val="00B62ECD"/>
    <w:rsid w:val="00B84C8B"/>
    <w:rsid w:val="00B966EC"/>
    <w:rsid w:val="00B97147"/>
    <w:rsid w:val="00BA51F2"/>
    <w:rsid w:val="00BA680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15E35"/>
    <w:rsid w:val="00C20A62"/>
    <w:rsid w:val="00C35675"/>
    <w:rsid w:val="00C63499"/>
    <w:rsid w:val="00C63BBE"/>
    <w:rsid w:val="00C64EB1"/>
    <w:rsid w:val="00CB454F"/>
    <w:rsid w:val="00CD3E10"/>
    <w:rsid w:val="00CD4625"/>
    <w:rsid w:val="00D0075A"/>
    <w:rsid w:val="00D0724E"/>
    <w:rsid w:val="00D2194B"/>
    <w:rsid w:val="00D2344A"/>
    <w:rsid w:val="00D34E93"/>
    <w:rsid w:val="00D36E64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60B"/>
    <w:rsid w:val="00E41CD0"/>
    <w:rsid w:val="00E446DC"/>
    <w:rsid w:val="00E5133B"/>
    <w:rsid w:val="00E62F57"/>
    <w:rsid w:val="00E700F1"/>
    <w:rsid w:val="00E82C77"/>
    <w:rsid w:val="00E83162"/>
    <w:rsid w:val="00E87A6B"/>
    <w:rsid w:val="00E952E2"/>
    <w:rsid w:val="00EA0DBA"/>
    <w:rsid w:val="00EB2946"/>
    <w:rsid w:val="00EE520E"/>
    <w:rsid w:val="00EF7943"/>
    <w:rsid w:val="00F310B0"/>
    <w:rsid w:val="00F404E9"/>
    <w:rsid w:val="00F43898"/>
    <w:rsid w:val="00F55287"/>
    <w:rsid w:val="00F87A47"/>
    <w:rsid w:val="00F91B47"/>
    <w:rsid w:val="00F9488B"/>
    <w:rsid w:val="00F97117"/>
    <w:rsid w:val="00FA3E7B"/>
    <w:rsid w:val="00FC242A"/>
    <w:rsid w:val="00FC5B77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E2295"/>
  <w15:docId w15:val="{3ED70651-4D8F-4F28-B79B-C47B6329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D118B2-F27A-4BA6-B988-3D7A27D2D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6</TotalTime>
  <Pages>1</Pages>
  <Words>345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7</cp:revision>
  <cp:lastPrinted>2026-01-01T02:29:00Z</cp:lastPrinted>
  <dcterms:created xsi:type="dcterms:W3CDTF">2023-12-28T02:35:00Z</dcterms:created>
  <dcterms:modified xsi:type="dcterms:W3CDTF">2026-01-01T02:29:00Z</dcterms:modified>
</cp:coreProperties>
</file>