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FC8D" w14:textId="77777777" w:rsidR="00A24F05" w:rsidRPr="005F2665" w:rsidRDefault="008035AD" w:rsidP="00A24F05">
      <w:pPr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בס"ד</w:t>
      </w:r>
    </w:p>
    <w:p w14:paraId="5A357899" w14:textId="5F8EC562" w:rsidR="000F7F5F" w:rsidRPr="005F2665" w:rsidRDefault="005F2665" w:rsidP="00557E17">
      <w:pPr>
        <w:jc w:val="center"/>
        <w:rPr>
          <w:rFonts w:ascii="David" w:hAnsi="David" w:cs="David"/>
          <w:b/>
          <w:bCs/>
          <w:sz w:val="40"/>
          <w:szCs w:val="40"/>
          <w:u w:val="single"/>
          <w:rtl/>
        </w:rPr>
      </w:pPr>
      <w:r w:rsidRPr="005F2665">
        <w:rPr>
          <w:rFonts w:ascii="David" w:hAnsi="David" w:cs="David"/>
          <w:b/>
          <w:bCs/>
          <w:sz w:val="40"/>
          <w:szCs w:val="40"/>
          <w:u w:val="single"/>
          <w:rtl/>
        </w:rPr>
        <w:t>עבודת כיתה</w:t>
      </w:r>
      <w:r w:rsidR="00FA3E7B" w:rsidRPr="005F2665">
        <w:rPr>
          <w:rFonts w:ascii="David" w:hAnsi="David" w:cs="David"/>
          <w:b/>
          <w:bCs/>
          <w:sz w:val="40"/>
          <w:szCs w:val="40"/>
          <w:u w:val="single"/>
          <w:rtl/>
        </w:rPr>
        <w:t xml:space="preserve"> פרשת </w:t>
      </w:r>
      <w:r w:rsidR="00557E17" w:rsidRPr="005F2665">
        <w:rPr>
          <w:rFonts w:ascii="David" w:hAnsi="David" w:cs="David"/>
          <w:b/>
          <w:bCs/>
          <w:sz w:val="40"/>
          <w:szCs w:val="40"/>
          <w:u w:val="single"/>
          <w:rtl/>
        </w:rPr>
        <w:t>ויחי</w:t>
      </w:r>
      <w:r w:rsidR="000141DD" w:rsidRPr="005F2665">
        <w:rPr>
          <w:rFonts w:ascii="David" w:hAnsi="David" w:cs="David"/>
          <w:b/>
          <w:bCs/>
          <w:sz w:val="40"/>
          <w:szCs w:val="40"/>
          <w:u w:val="single"/>
          <w:rtl/>
        </w:rPr>
        <w:t xml:space="preserve"> </w:t>
      </w:r>
      <w:r w:rsidR="00A01FF3" w:rsidRPr="005F2665">
        <w:rPr>
          <w:rFonts w:ascii="David" w:hAnsi="David" w:cs="David"/>
          <w:b/>
          <w:bCs/>
          <w:sz w:val="40"/>
          <w:szCs w:val="40"/>
          <w:u w:val="single"/>
          <w:rtl/>
        </w:rPr>
        <w:t>(</w:t>
      </w:r>
      <w:r w:rsidR="004055B9" w:rsidRPr="005F2665">
        <w:rPr>
          <w:rFonts w:ascii="David" w:hAnsi="David" w:cs="David"/>
          <w:b/>
          <w:bCs/>
          <w:sz w:val="40"/>
          <w:szCs w:val="40"/>
          <w:u w:val="single"/>
          <w:rtl/>
        </w:rPr>
        <w:t>כית</w:t>
      </w:r>
      <w:r w:rsidR="009538F3" w:rsidRPr="005F2665">
        <w:rPr>
          <w:rFonts w:ascii="David" w:hAnsi="David" w:cs="David"/>
          <w:b/>
          <w:bCs/>
          <w:sz w:val="40"/>
          <w:szCs w:val="40"/>
          <w:u w:val="single"/>
          <w:rtl/>
        </w:rPr>
        <w:t>ה</w:t>
      </w:r>
      <w:r w:rsidR="004055B9" w:rsidRPr="005F2665">
        <w:rPr>
          <w:rFonts w:ascii="David" w:hAnsi="David" w:cs="David"/>
          <w:b/>
          <w:bCs/>
          <w:sz w:val="40"/>
          <w:szCs w:val="40"/>
          <w:u w:val="single"/>
          <w:rtl/>
        </w:rPr>
        <w:t xml:space="preserve"> </w:t>
      </w:r>
      <w:r w:rsidR="00AE6710" w:rsidRPr="005F2665">
        <w:rPr>
          <w:rFonts w:ascii="David" w:hAnsi="David" w:cs="David"/>
          <w:b/>
          <w:bCs/>
          <w:sz w:val="40"/>
          <w:szCs w:val="40"/>
          <w:u w:val="single"/>
          <w:rtl/>
        </w:rPr>
        <w:t>ב</w:t>
      </w:r>
      <w:r w:rsidR="00B87195" w:rsidRPr="005F2665">
        <w:rPr>
          <w:rFonts w:ascii="David" w:hAnsi="David" w:cs="David"/>
          <w:b/>
          <w:bCs/>
          <w:sz w:val="40"/>
          <w:szCs w:val="40"/>
          <w:u w:val="single"/>
          <w:rtl/>
        </w:rPr>
        <w:t>'</w:t>
      </w:r>
      <w:r w:rsidR="00A01FF3" w:rsidRPr="005F2665">
        <w:rPr>
          <w:rFonts w:ascii="David" w:hAnsi="David" w:cs="David"/>
          <w:b/>
          <w:bCs/>
          <w:sz w:val="40"/>
          <w:szCs w:val="40"/>
          <w:u w:val="single"/>
          <w:rtl/>
        </w:rPr>
        <w:t>)</w:t>
      </w:r>
    </w:p>
    <w:p w14:paraId="50607B72" w14:textId="77777777" w:rsidR="00510AF2" w:rsidRPr="005F2665" w:rsidRDefault="00510AF2" w:rsidP="00510AF2">
      <w:pPr>
        <w:pStyle w:val="aa"/>
        <w:numPr>
          <w:ilvl w:val="0"/>
          <w:numId w:val="1"/>
        </w:numPr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הֵיכָן גָּרוּ בְּנֵי יַעֲקֹב בְּמִצְרַיִם?</w:t>
      </w:r>
    </w:p>
    <w:p w14:paraId="206C938A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א. בְּבֵית פַּרְעֹה.</w:t>
      </w:r>
    </w:p>
    <w:p w14:paraId="0064E7C8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ב. בַּבַּיִת שֶׁל יוֹסֵף.</w:t>
      </w:r>
    </w:p>
    <w:p w14:paraId="3A1CA48B" w14:textId="2B33F566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 xml:space="preserve">ג. </w:t>
      </w:r>
      <w:r w:rsidR="005A2C74" w:rsidRPr="005F2665">
        <w:rPr>
          <w:rFonts w:ascii="David" w:hAnsi="David" w:cs="David"/>
          <w:sz w:val="36"/>
          <w:szCs w:val="36"/>
          <w:rtl/>
        </w:rPr>
        <w:t xml:space="preserve">בְּאֶרֶץ </w:t>
      </w:r>
      <w:r w:rsidRPr="005F2665">
        <w:rPr>
          <w:rFonts w:ascii="David" w:hAnsi="David" w:cs="David"/>
          <w:sz w:val="36"/>
          <w:szCs w:val="36"/>
          <w:rtl/>
        </w:rPr>
        <w:t>גוֹשֵׁן.</w:t>
      </w:r>
    </w:p>
    <w:p w14:paraId="77E14DDF" w14:textId="169757CA" w:rsidR="00557E17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 xml:space="preserve">ד. לְיַד הַנִילוּס כִּי הָיָה </w:t>
      </w:r>
      <w:r w:rsidR="005A2C74" w:rsidRPr="005F2665">
        <w:rPr>
          <w:rFonts w:ascii="David" w:hAnsi="David" w:cs="David"/>
          <w:sz w:val="36"/>
          <w:szCs w:val="36"/>
          <w:rtl/>
        </w:rPr>
        <w:t xml:space="preserve">שָׁם </w:t>
      </w:r>
      <w:r w:rsidRPr="005F2665">
        <w:rPr>
          <w:rFonts w:ascii="David" w:hAnsi="David" w:cs="David"/>
          <w:sz w:val="36"/>
          <w:szCs w:val="36"/>
          <w:rtl/>
        </w:rPr>
        <w:t>הַרְבֵּה מַיִם.</w:t>
      </w:r>
    </w:p>
    <w:p w14:paraId="19756963" w14:textId="77777777" w:rsidR="00191900" w:rsidRPr="005F2665" w:rsidRDefault="00191900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</w:p>
    <w:p w14:paraId="4858BABB" w14:textId="77777777" w:rsidR="00510AF2" w:rsidRPr="005F2665" w:rsidRDefault="00510AF2" w:rsidP="00510AF2">
      <w:pPr>
        <w:pStyle w:val="aa"/>
        <w:numPr>
          <w:ilvl w:val="0"/>
          <w:numId w:val="1"/>
        </w:numPr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מָהֵם שְׁמוֹתֵיהֶם שֶׁל בְּנֵי יוֹסֵף?</w:t>
      </w:r>
    </w:p>
    <w:p w14:paraId="0F006184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א. מְנַשֶּׁה וְיִשְׂרָאֵל.</w:t>
      </w:r>
    </w:p>
    <w:p w14:paraId="1CA9C6AB" w14:textId="6BC76FCE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ב. מְנַשֶּׁה ו</w:t>
      </w:r>
      <w:r w:rsidR="005A2C74" w:rsidRPr="005F2665">
        <w:rPr>
          <w:rFonts w:ascii="David" w:hAnsi="David" w:cs="David"/>
          <w:sz w:val="36"/>
          <w:szCs w:val="36"/>
          <w:rtl/>
        </w:rPr>
        <w:t>תֶּרַח</w:t>
      </w:r>
    </w:p>
    <w:p w14:paraId="38374D10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ג. מְנַשֶּׁה וְאֶפְרַיִם.</w:t>
      </w:r>
    </w:p>
    <w:p w14:paraId="3C942878" w14:textId="1DF30A25" w:rsidR="00557E17" w:rsidRPr="005F2665" w:rsidRDefault="00510AF2" w:rsidP="005A2C74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 xml:space="preserve">ד. מְנַשֶּׁה </w:t>
      </w:r>
      <w:r w:rsidR="005A2C74" w:rsidRPr="005F2665">
        <w:rPr>
          <w:rFonts w:ascii="David" w:hAnsi="David" w:cs="David"/>
          <w:sz w:val="36"/>
          <w:szCs w:val="36"/>
          <w:rtl/>
        </w:rPr>
        <w:t>וְסֶרַח.</w:t>
      </w:r>
    </w:p>
    <w:p w14:paraId="1AE14C47" w14:textId="77777777" w:rsidR="00191900" w:rsidRPr="005F2665" w:rsidRDefault="00191900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</w:p>
    <w:p w14:paraId="5037FA9C" w14:textId="77777777" w:rsidR="00510AF2" w:rsidRPr="005F2665" w:rsidRDefault="00510AF2" w:rsidP="00510AF2">
      <w:pPr>
        <w:pStyle w:val="aa"/>
        <w:numPr>
          <w:ilvl w:val="0"/>
          <w:numId w:val="1"/>
        </w:numPr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מִי הָיָה הַבְּכוֹר?</w:t>
      </w:r>
    </w:p>
    <w:p w14:paraId="0E962311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 xml:space="preserve">א. אֶפְרַיִם </w:t>
      </w:r>
    </w:p>
    <w:p w14:paraId="30CC0856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 xml:space="preserve">ב. מְנַשֶּׁה </w:t>
      </w:r>
    </w:p>
    <w:p w14:paraId="1E6897D2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 xml:space="preserve">ג. תֵרַח </w:t>
      </w:r>
    </w:p>
    <w:p w14:paraId="2D951F31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ד. סֵרַח</w:t>
      </w:r>
    </w:p>
    <w:p w14:paraId="4CDA74B7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</w:p>
    <w:p w14:paraId="73BC691E" w14:textId="77777777" w:rsidR="00510AF2" w:rsidRPr="005F2665" w:rsidRDefault="00510AF2" w:rsidP="00510AF2">
      <w:pPr>
        <w:pStyle w:val="aa"/>
        <w:numPr>
          <w:ilvl w:val="0"/>
          <w:numId w:val="1"/>
        </w:numPr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 xml:space="preserve"> מָה בֵּרֵךְ יַעֲקֹב אֶת בְּנֵי יוֹסֵף?</w:t>
      </w:r>
    </w:p>
    <w:p w14:paraId="1E199F88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א. שֶׁלֹּא תִּשְׁלֹט בָּהֶם עַיִן רָעָה.</w:t>
      </w:r>
    </w:p>
    <w:p w14:paraId="5809F328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ב. שֶׁתָּמִיד יֵלְכוּ בַּדֶּרֶךְ ה'.</w:t>
      </w:r>
    </w:p>
    <w:p w14:paraId="10C21BB4" w14:textId="3A9C6B13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 xml:space="preserve">ג. הַמַּלְאָךְ הַגּוֹאֵל אוֹתוֹ מִכָּל </w:t>
      </w:r>
      <w:r w:rsidR="005A2C74" w:rsidRPr="005F2665">
        <w:rPr>
          <w:rFonts w:ascii="David" w:hAnsi="David" w:cs="David"/>
          <w:sz w:val="36"/>
          <w:szCs w:val="36"/>
          <w:rtl/>
        </w:rPr>
        <w:t xml:space="preserve">רַע </w:t>
      </w:r>
      <w:r w:rsidRPr="005F2665">
        <w:rPr>
          <w:rFonts w:ascii="David" w:hAnsi="David" w:cs="David"/>
          <w:sz w:val="36"/>
          <w:szCs w:val="36"/>
          <w:rtl/>
        </w:rPr>
        <w:t>יְבָרֵךְ אֶת הַנְּעָרִים.</w:t>
      </w:r>
    </w:p>
    <w:p w14:paraId="01AD7786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 xml:space="preserve">ד. שֶׂה' </w:t>
      </w:r>
      <w:proofErr w:type="spellStart"/>
      <w:r w:rsidRPr="005F2665">
        <w:rPr>
          <w:rFonts w:ascii="David" w:hAnsi="David" w:cs="David"/>
          <w:sz w:val="36"/>
          <w:szCs w:val="36"/>
          <w:rtl/>
        </w:rPr>
        <w:t>יִתֵּן</w:t>
      </w:r>
      <w:proofErr w:type="spellEnd"/>
      <w:r w:rsidRPr="005F2665">
        <w:rPr>
          <w:rFonts w:ascii="David" w:hAnsi="David" w:cs="David"/>
          <w:sz w:val="36"/>
          <w:szCs w:val="36"/>
          <w:rtl/>
        </w:rPr>
        <w:t xml:space="preserve"> לָהֶם פַּרְנָסָה טוֹבָה.</w:t>
      </w:r>
    </w:p>
    <w:p w14:paraId="76CF0CD1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</w:p>
    <w:p w14:paraId="002BB687" w14:textId="77777777" w:rsidR="00510AF2" w:rsidRPr="005F2665" w:rsidRDefault="00510AF2" w:rsidP="00510AF2">
      <w:pPr>
        <w:pStyle w:val="aa"/>
        <w:numPr>
          <w:ilvl w:val="0"/>
          <w:numId w:val="1"/>
        </w:numPr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מִי הִתֵאַבֵל עַל יַעֲקֹב אָבִינוּ?</w:t>
      </w:r>
    </w:p>
    <w:p w14:paraId="2806022E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א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 xml:space="preserve">יוֹסֵף. </w:t>
      </w:r>
    </w:p>
    <w:p w14:paraId="098E6DD7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ב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 xml:space="preserve">בָּנָיו שֶׁל יַעֲקֹב. </w:t>
      </w:r>
    </w:p>
    <w:p w14:paraId="38188BC6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ג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 xml:space="preserve">כֹּל אֶרֶץ מִצְרַיִם. </w:t>
      </w:r>
    </w:p>
    <w:p w14:paraId="29895C5E" w14:textId="072043CF" w:rsidR="00191900" w:rsidRPr="005F2665" w:rsidRDefault="00510AF2" w:rsidP="009538F3">
      <w:pPr>
        <w:pStyle w:val="aa"/>
        <w:spacing w:after="160" w:line="259" w:lineRule="auto"/>
        <w:rPr>
          <w:rFonts w:ascii="David" w:hAnsi="David" w:cs="David"/>
          <w:sz w:val="36"/>
          <w:szCs w:val="36"/>
        </w:rPr>
      </w:pPr>
      <w:r w:rsidRPr="005F2665">
        <w:rPr>
          <w:rFonts w:ascii="David" w:hAnsi="David" w:cs="David"/>
          <w:sz w:val="36"/>
          <w:szCs w:val="36"/>
          <w:rtl/>
        </w:rPr>
        <w:t>ד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>כֹּל הַתְּשׁוּבוֹת נְכוֹנוֹת.</w:t>
      </w:r>
    </w:p>
    <w:p w14:paraId="15A94DFB" w14:textId="03373784" w:rsidR="005F2665" w:rsidRPr="005F2665" w:rsidRDefault="005F2665">
      <w:pPr>
        <w:bidi w:val="0"/>
        <w:spacing w:after="0" w:line="240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br w:type="page"/>
      </w:r>
    </w:p>
    <w:p w14:paraId="7859808B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</w:p>
    <w:p w14:paraId="1B2142C5" w14:textId="13505518" w:rsidR="00510AF2" w:rsidRPr="005F2665" w:rsidRDefault="00510AF2" w:rsidP="00510AF2">
      <w:pPr>
        <w:pStyle w:val="aa"/>
        <w:numPr>
          <w:ilvl w:val="0"/>
          <w:numId w:val="1"/>
        </w:numPr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 xml:space="preserve"> מָה בִּקֵּשׁ יַעֲקֹב מִיּוֹסֵף לִפְנֵי</w:t>
      </w:r>
      <w:r w:rsidR="005A2C74" w:rsidRPr="005F2665">
        <w:rPr>
          <w:rFonts w:ascii="David" w:hAnsi="David" w:cs="David"/>
          <w:sz w:val="36"/>
          <w:szCs w:val="36"/>
          <w:rtl/>
        </w:rPr>
        <w:t xml:space="preserve"> מוֹתוֹ</w:t>
      </w:r>
      <w:r w:rsidRPr="005F2665">
        <w:rPr>
          <w:rFonts w:ascii="David" w:hAnsi="David" w:cs="David"/>
          <w:sz w:val="36"/>
          <w:szCs w:val="36"/>
          <w:rtl/>
        </w:rPr>
        <w:t>?</w:t>
      </w:r>
    </w:p>
    <w:p w14:paraId="660B35F6" w14:textId="1CD8AB5B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א</w:t>
      </w:r>
      <w:r w:rsidR="0076723B" w:rsidRPr="005F2665">
        <w:rPr>
          <w:rFonts w:ascii="David" w:hAnsi="David" w:cs="David"/>
          <w:sz w:val="36"/>
          <w:szCs w:val="36"/>
          <w:rtl/>
        </w:rPr>
        <w:t>.</w:t>
      </w:r>
      <w:r w:rsidRPr="005F2665">
        <w:rPr>
          <w:rFonts w:ascii="David" w:hAnsi="David" w:cs="David"/>
          <w:sz w:val="36"/>
          <w:szCs w:val="36"/>
          <w:rtl/>
        </w:rPr>
        <w:t xml:space="preserve"> </w:t>
      </w:r>
      <w:r w:rsidR="005A2C74" w:rsidRPr="005F2665">
        <w:rPr>
          <w:rFonts w:ascii="David" w:hAnsi="David" w:cs="David"/>
          <w:sz w:val="36"/>
          <w:szCs w:val="36"/>
          <w:rtl/>
        </w:rPr>
        <w:t xml:space="preserve">שֶׁיִּתְאַבְּלוּ </w:t>
      </w:r>
      <w:r w:rsidRPr="005F2665">
        <w:rPr>
          <w:rFonts w:ascii="David" w:hAnsi="David" w:cs="David"/>
          <w:sz w:val="36"/>
          <w:szCs w:val="36"/>
          <w:rtl/>
        </w:rPr>
        <w:t>עָלָיו רַק חֹדֶשׁ יָמִים.</w:t>
      </w:r>
    </w:p>
    <w:p w14:paraId="572219A0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ב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 xml:space="preserve">שֶׁיַּעֲשׂוּ לוֹ </w:t>
      </w:r>
      <w:proofErr w:type="spellStart"/>
      <w:r w:rsidRPr="005F2665">
        <w:rPr>
          <w:rFonts w:ascii="David" w:hAnsi="David" w:cs="David"/>
          <w:sz w:val="36"/>
          <w:szCs w:val="36"/>
          <w:rtl/>
        </w:rPr>
        <w:t>הַלְוָיָה</w:t>
      </w:r>
      <w:proofErr w:type="spellEnd"/>
      <w:r w:rsidRPr="005F2665">
        <w:rPr>
          <w:rFonts w:ascii="David" w:hAnsi="David" w:cs="David"/>
          <w:sz w:val="36"/>
          <w:szCs w:val="36"/>
          <w:rtl/>
        </w:rPr>
        <w:t xml:space="preserve"> מְכֻבֶּדֶת.</w:t>
      </w:r>
    </w:p>
    <w:p w14:paraId="523DE13F" w14:textId="7DD417A0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ג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 xml:space="preserve">שֶׁיִּקְבְּרוּ אוֹתוֹ בִּמְעָרַת הַמַּכְפֵּלָה </w:t>
      </w:r>
      <w:r w:rsidR="005A2C74" w:rsidRPr="005F2665">
        <w:rPr>
          <w:rFonts w:ascii="David" w:hAnsi="David" w:cs="David"/>
          <w:sz w:val="36"/>
          <w:szCs w:val="36"/>
          <w:rtl/>
        </w:rPr>
        <w:t>וְלֹא בְּמִצְרַיִם.</w:t>
      </w:r>
    </w:p>
    <w:p w14:paraId="2AF70AB9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ד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>שֶׁיֵּלְכוּ תָּמִיד בַּדֶּרֶךְ ה'.</w:t>
      </w:r>
    </w:p>
    <w:p w14:paraId="62633711" w14:textId="77777777" w:rsidR="00191900" w:rsidRPr="005F2665" w:rsidRDefault="00191900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</w:p>
    <w:p w14:paraId="13447B8B" w14:textId="77777777" w:rsidR="00510AF2" w:rsidRPr="005F2665" w:rsidRDefault="00510AF2" w:rsidP="00510AF2">
      <w:pPr>
        <w:pStyle w:val="aa"/>
        <w:numPr>
          <w:ilvl w:val="0"/>
          <w:numId w:val="1"/>
        </w:numPr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 xml:space="preserve"> מִי חַי הֲכִי הַרְבֵּה שָׁנִים?</w:t>
      </w:r>
    </w:p>
    <w:p w14:paraId="45443A58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א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>יַעֲקֹב אָבִינוּ.</w:t>
      </w:r>
    </w:p>
    <w:p w14:paraId="657F1A4F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ב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>יִצְחַק אָבִינוּ.</w:t>
      </w:r>
    </w:p>
    <w:p w14:paraId="58212875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ג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="00191900" w:rsidRPr="005F2665">
        <w:rPr>
          <w:rFonts w:ascii="David" w:hAnsi="David" w:cs="David"/>
          <w:sz w:val="36"/>
          <w:szCs w:val="36"/>
          <w:rtl/>
        </w:rPr>
        <w:t>דּו</w:t>
      </w:r>
      <w:r w:rsidRPr="005F2665">
        <w:rPr>
          <w:rFonts w:ascii="David" w:hAnsi="David" w:cs="David"/>
          <w:sz w:val="36"/>
          <w:szCs w:val="36"/>
          <w:rtl/>
        </w:rPr>
        <w:t>ד הַמֶּלֶךְ.</w:t>
      </w:r>
    </w:p>
    <w:p w14:paraId="0B19EF97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ד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>מֹשֶׁה רַבֵּנוּ.</w:t>
      </w:r>
    </w:p>
    <w:p w14:paraId="7D093A96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</w:p>
    <w:p w14:paraId="66197850" w14:textId="77777777" w:rsidR="00510AF2" w:rsidRPr="005F2665" w:rsidRDefault="00510AF2" w:rsidP="00510AF2">
      <w:pPr>
        <w:pStyle w:val="aa"/>
        <w:numPr>
          <w:ilvl w:val="0"/>
          <w:numId w:val="1"/>
        </w:numPr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 xml:space="preserve"> הֵיכָן קָבְרוּ אֶת רַבִּי אֶלְעָזָר בְּנוֹ שֶׁל רַבִּי שִׁמְעוֹן?</w:t>
      </w:r>
    </w:p>
    <w:p w14:paraId="7A297D96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א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>בֵּמֵירוֹן לְיַד אָבִיו.</w:t>
      </w:r>
    </w:p>
    <w:p w14:paraId="24C3CC3E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ב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>בִּטְבֶרְיָה.</w:t>
      </w:r>
    </w:p>
    <w:p w14:paraId="067F3DF8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ג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>בִּירוּשָׁלַיִם.</w:t>
      </w:r>
    </w:p>
    <w:p w14:paraId="5A790598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ד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="00191900" w:rsidRPr="005F2665">
        <w:rPr>
          <w:rFonts w:ascii="David" w:hAnsi="David" w:cs="David"/>
          <w:sz w:val="36"/>
          <w:szCs w:val="36"/>
          <w:rtl/>
        </w:rPr>
        <w:t>בּ</w:t>
      </w:r>
      <w:r w:rsidRPr="005F2665">
        <w:rPr>
          <w:rFonts w:ascii="David" w:hAnsi="David" w:cs="David"/>
          <w:sz w:val="36"/>
          <w:szCs w:val="36"/>
          <w:rtl/>
        </w:rPr>
        <w:t>חֶבְרוֹן לְיַד הָאָבוֹת הַקְּדוֹשִׁים.</w:t>
      </w:r>
    </w:p>
    <w:p w14:paraId="6FD88264" w14:textId="77777777" w:rsidR="00510AF2" w:rsidRPr="005F2665" w:rsidRDefault="00510AF2" w:rsidP="00510AF2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</w:p>
    <w:p w14:paraId="600F1EED" w14:textId="77777777" w:rsidR="00510AF2" w:rsidRPr="005F2665" w:rsidRDefault="00510AF2" w:rsidP="00510AF2">
      <w:pPr>
        <w:pStyle w:val="aa"/>
        <w:numPr>
          <w:ilvl w:val="0"/>
          <w:numId w:val="1"/>
        </w:numPr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 xml:space="preserve"> כֵּיצַד בֵּרֵךְ יַעֲקֹב אֶת בָּנָיו?</w:t>
      </w:r>
    </w:p>
    <w:p w14:paraId="3F2259D1" w14:textId="77777777" w:rsidR="00510AF2" w:rsidRPr="005F2665" w:rsidRDefault="00510AF2" w:rsidP="0076723B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א.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 </w:t>
      </w:r>
      <w:r w:rsidRPr="005F2665">
        <w:rPr>
          <w:rFonts w:ascii="David" w:hAnsi="David" w:cs="David"/>
          <w:sz w:val="36"/>
          <w:szCs w:val="36"/>
          <w:rtl/>
        </w:rPr>
        <w:t>הוּא בֵּרֵךְ אֶת כֻּלָּם בְּרָכָה כְּלָלִית.</w:t>
      </w:r>
    </w:p>
    <w:p w14:paraId="23DC7A19" w14:textId="77777777" w:rsidR="00510AF2" w:rsidRPr="005F2665" w:rsidRDefault="00510AF2" w:rsidP="0076723B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ב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>הוּא בֵּרֵךְ אֶת כֻּלָּם בְּרָכָה כְּלָלִית וּלְיוֹסֵף בְּרָכָה מְיֻחֶדֶת.</w:t>
      </w:r>
    </w:p>
    <w:p w14:paraId="5C44DC62" w14:textId="77777777" w:rsidR="00510AF2" w:rsidRPr="005F2665" w:rsidRDefault="00510AF2" w:rsidP="0076723B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ג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>לְכָל שֵׁבֶט הוּא נָתַן בְּרָכָה מְיֻחֶדֶת.</w:t>
      </w:r>
    </w:p>
    <w:p w14:paraId="58C78A7F" w14:textId="77777777" w:rsidR="00510AF2" w:rsidRPr="005F2665" w:rsidRDefault="00510AF2" w:rsidP="0076723B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ד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>הוּא בֵּרֵךְ אֶת כֻּלָּם בְּרָכָה כְּלָלִית וּלְבָנָיו שֶׁל יוֹסֵף נָתַן בְּרָכָה מְיֻחֶדֶת.</w:t>
      </w:r>
    </w:p>
    <w:p w14:paraId="7A18FD61" w14:textId="77777777" w:rsidR="00510AF2" w:rsidRPr="005F2665" w:rsidRDefault="00510AF2" w:rsidP="0076723B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</w:p>
    <w:p w14:paraId="2BBD6AE0" w14:textId="1103FFDD" w:rsidR="00510AF2" w:rsidRPr="005F2665" w:rsidRDefault="00510AF2" w:rsidP="00510AF2">
      <w:pPr>
        <w:pStyle w:val="aa"/>
        <w:numPr>
          <w:ilvl w:val="0"/>
          <w:numId w:val="1"/>
        </w:numPr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 xml:space="preserve">לָמָּה קָרָא יַעֲקֹב </w:t>
      </w:r>
      <w:proofErr w:type="spellStart"/>
      <w:r w:rsidRPr="005F2665">
        <w:rPr>
          <w:rFonts w:ascii="David" w:hAnsi="David" w:cs="David"/>
          <w:sz w:val="36"/>
          <w:szCs w:val="36"/>
          <w:rtl/>
        </w:rPr>
        <w:t>דַּוְקָא</w:t>
      </w:r>
      <w:proofErr w:type="spellEnd"/>
      <w:r w:rsidRPr="005F2665">
        <w:rPr>
          <w:rFonts w:ascii="David" w:hAnsi="David" w:cs="David"/>
          <w:sz w:val="36"/>
          <w:szCs w:val="36"/>
          <w:rtl/>
        </w:rPr>
        <w:t xml:space="preserve"> לְיוֹסֵף וּבִקֵּשׁ מִמֶּנּוּ שֶׁיִּקְבֹּר אוֹתוֹ </w:t>
      </w:r>
      <w:r w:rsidR="005A2C74" w:rsidRPr="005F2665">
        <w:rPr>
          <w:rFonts w:ascii="David" w:hAnsi="David" w:cs="David"/>
          <w:sz w:val="36"/>
          <w:szCs w:val="36"/>
          <w:rtl/>
        </w:rPr>
        <w:t xml:space="preserve">בְּאֶרֶץ </w:t>
      </w:r>
      <w:r w:rsidRPr="005F2665">
        <w:rPr>
          <w:rFonts w:ascii="David" w:hAnsi="David" w:cs="David"/>
          <w:sz w:val="36"/>
          <w:szCs w:val="36"/>
          <w:rtl/>
        </w:rPr>
        <w:t>יִשְׂרָאֵל?</w:t>
      </w:r>
    </w:p>
    <w:p w14:paraId="1CB9D7F0" w14:textId="19848E1F" w:rsidR="00510AF2" w:rsidRPr="005F2665" w:rsidRDefault="00510AF2" w:rsidP="0076723B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א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="005A2C74" w:rsidRPr="005F2665">
        <w:rPr>
          <w:rFonts w:ascii="David" w:hAnsi="David" w:cs="David"/>
          <w:sz w:val="36"/>
          <w:szCs w:val="36"/>
          <w:rtl/>
        </w:rPr>
        <w:t xml:space="preserve">כִּי הָיָה מִשְׁנֶה לְמֶלֶךְ מִצְרַיִם </w:t>
      </w:r>
      <w:proofErr w:type="spellStart"/>
      <w:r w:rsidR="005A2C74" w:rsidRPr="005F2665">
        <w:rPr>
          <w:rFonts w:ascii="David" w:hAnsi="David" w:cs="David"/>
          <w:sz w:val="36"/>
          <w:szCs w:val="36"/>
          <w:rtl/>
        </w:rPr>
        <w:t>וְיָכֹל</w:t>
      </w:r>
      <w:proofErr w:type="spellEnd"/>
      <w:r w:rsidR="005A2C74" w:rsidRPr="005F2665">
        <w:rPr>
          <w:rFonts w:ascii="David" w:hAnsi="David" w:cs="David"/>
          <w:sz w:val="36"/>
          <w:szCs w:val="36"/>
          <w:rtl/>
        </w:rPr>
        <w:t xml:space="preserve"> הָיָה לְבַצֵּעַ זֹאת.</w:t>
      </w:r>
    </w:p>
    <w:p w14:paraId="209DCD62" w14:textId="77777777" w:rsidR="00510AF2" w:rsidRPr="005F2665" w:rsidRDefault="00510AF2" w:rsidP="0076723B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ב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>כִּי הָיָה מֶלֶךְ.</w:t>
      </w:r>
    </w:p>
    <w:p w14:paraId="60DCEF1B" w14:textId="77777777" w:rsidR="00510AF2" w:rsidRPr="005F2665" w:rsidRDefault="00510AF2" w:rsidP="0076723B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ג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 xml:space="preserve">כִּי הָיָה כֹּהֵן. </w:t>
      </w:r>
    </w:p>
    <w:p w14:paraId="16CDDC17" w14:textId="77777777" w:rsidR="009E6C58" w:rsidRPr="005F2665" w:rsidRDefault="00510AF2" w:rsidP="0076723B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  <w:r w:rsidRPr="005F2665">
        <w:rPr>
          <w:rFonts w:ascii="David" w:hAnsi="David" w:cs="David"/>
          <w:sz w:val="36"/>
          <w:szCs w:val="36"/>
          <w:rtl/>
        </w:rPr>
        <w:t>ד</w:t>
      </w:r>
      <w:r w:rsidR="0076723B" w:rsidRPr="005F2665">
        <w:rPr>
          <w:rFonts w:ascii="David" w:hAnsi="David" w:cs="David"/>
          <w:sz w:val="36"/>
          <w:szCs w:val="36"/>
          <w:rtl/>
        </w:rPr>
        <w:t xml:space="preserve">. </w:t>
      </w:r>
      <w:r w:rsidRPr="005F2665">
        <w:rPr>
          <w:rFonts w:ascii="David" w:hAnsi="David" w:cs="David"/>
          <w:sz w:val="36"/>
          <w:szCs w:val="36"/>
          <w:rtl/>
        </w:rPr>
        <w:t>כִּי הָיָה הַבְּכוֹר</w:t>
      </w:r>
      <w:r w:rsidR="00191900" w:rsidRPr="005F2665">
        <w:rPr>
          <w:rFonts w:ascii="David" w:hAnsi="David" w:cs="David"/>
          <w:sz w:val="36"/>
          <w:szCs w:val="36"/>
          <w:rtl/>
        </w:rPr>
        <w:t>.</w:t>
      </w:r>
    </w:p>
    <w:p w14:paraId="72812CCD" w14:textId="77777777" w:rsidR="00191900" w:rsidRPr="005F2665" w:rsidRDefault="00191900" w:rsidP="0076723B">
      <w:pPr>
        <w:pStyle w:val="aa"/>
        <w:spacing w:after="160" w:line="259" w:lineRule="auto"/>
        <w:rPr>
          <w:rFonts w:ascii="David" w:hAnsi="David" w:cs="David"/>
          <w:sz w:val="36"/>
          <w:szCs w:val="36"/>
          <w:rtl/>
        </w:rPr>
      </w:pPr>
    </w:p>
    <w:p w14:paraId="1145B6E7" w14:textId="7BD6184A" w:rsidR="00465EB5" w:rsidRPr="005F2665" w:rsidRDefault="00816202" w:rsidP="009538F3">
      <w:pPr>
        <w:pStyle w:val="aa"/>
        <w:spacing w:after="40"/>
        <w:ind w:left="927"/>
        <w:jc w:val="center"/>
        <w:rPr>
          <w:rFonts w:ascii="David" w:hAnsi="David" w:cs="David"/>
          <w:b/>
          <w:bCs/>
          <w:sz w:val="36"/>
          <w:szCs w:val="36"/>
          <w:rtl/>
        </w:rPr>
      </w:pPr>
      <w:r w:rsidRPr="005F2665">
        <w:rPr>
          <w:rFonts w:ascii="David" w:hAnsi="David" w:cs="David"/>
          <w:b/>
          <w:bCs/>
          <w:sz w:val="36"/>
          <w:szCs w:val="36"/>
          <w:rtl/>
        </w:rPr>
        <w:t>בהצלחה רבה!</w:t>
      </w:r>
    </w:p>
    <w:sectPr w:rsidR="00465EB5" w:rsidRPr="005F2665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91141" w14:textId="77777777" w:rsidR="007E103E" w:rsidRDefault="007E103E" w:rsidP="002868E8">
      <w:pPr>
        <w:spacing w:after="0" w:line="240" w:lineRule="auto"/>
      </w:pPr>
      <w:r>
        <w:separator/>
      </w:r>
    </w:p>
  </w:endnote>
  <w:endnote w:type="continuationSeparator" w:id="0">
    <w:p w14:paraId="75902DF2" w14:textId="77777777" w:rsidR="007E103E" w:rsidRDefault="007E103E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ttman Keren">
    <w:altName w:val="Arial"/>
    <w:charset w:val="B1"/>
    <w:family w:val="auto"/>
    <w:pitch w:val="variable"/>
    <w:sig w:usb0="00000801" w:usb1="4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DF659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9B20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B0978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24366" w14:textId="77777777" w:rsidR="007E103E" w:rsidRDefault="007E103E" w:rsidP="002868E8">
      <w:pPr>
        <w:spacing w:after="0" w:line="240" w:lineRule="auto"/>
      </w:pPr>
      <w:r>
        <w:separator/>
      </w:r>
    </w:p>
  </w:footnote>
  <w:footnote w:type="continuationSeparator" w:id="0">
    <w:p w14:paraId="31F0A5E3" w14:textId="77777777" w:rsidR="007E103E" w:rsidRDefault="007E103E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DD94E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78213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6238B905" wp14:editId="351ED4CD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5598F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7AFD"/>
    <w:multiLevelType w:val="hybridMultilevel"/>
    <w:tmpl w:val="02B2A8AC"/>
    <w:lvl w:ilvl="0" w:tplc="2C3A014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D11A3"/>
    <w:multiLevelType w:val="hybridMultilevel"/>
    <w:tmpl w:val="55981E2E"/>
    <w:lvl w:ilvl="0" w:tplc="EFD675B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045D"/>
    <w:multiLevelType w:val="hybridMultilevel"/>
    <w:tmpl w:val="09962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13735"/>
    <w:multiLevelType w:val="hybridMultilevel"/>
    <w:tmpl w:val="CCFC9C72"/>
    <w:lvl w:ilvl="0" w:tplc="4E94D44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BE434D"/>
    <w:multiLevelType w:val="hybridMultilevel"/>
    <w:tmpl w:val="DDA0D688"/>
    <w:lvl w:ilvl="0" w:tplc="44F8466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116BF"/>
    <w:multiLevelType w:val="hybridMultilevel"/>
    <w:tmpl w:val="A8869B5E"/>
    <w:lvl w:ilvl="0" w:tplc="1EE0E25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A74937"/>
    <w:multiLevelType w:val="hybridMultilevel"/>
    <w:tmpl w:val="3BF8177E"/>
    <w:lvl w:ilvl="0" w:tplc="3EA4AB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B20210"/>
    <w:multiLevelType w:val="hybridMultilevel"/>
    <w:tmpl w:val="B456BA2A"/>
    <w:lvl w:ilvl="0" w:tplc="6DE68624">
      <w:start w:val="1"/>
      <w:numFmt w:val="hebrew1"/>
      <w:lvlText w:val="%1."/>
      <w:lvlJc w:val="left"/>
      <w:pPr>
        <w:ind w:left="420" w:hanging="360"/>
      </w:pPr>
      <w:rPr>
        <w:rFonts w:ascii="Calibri" w:eastAsia="Calibri" w:hAnsi="Calibri" w:cs="Guttman Keren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6C9B35FC"/>
    <w:multiLevelType w:val="hybridMultilevel"/>
    <w:tmpl w:val="01FED478"/>
    <w:lvl w:ilvl="0" w:tplc="252421E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8729B3"/>
    <w:multiLevelType w:val="hybridMultilevel"/>
    <w:tmpl w:val="A93276F8"/>
    <w:lvl w:ilvl="0" w:tplc="CCA08CF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A06E88"/>
    <w:multiLevelType w:val="hybridMultilevel"/>
    <w:tmpl w:val="F9780C2C"/>
    <w:lvl w:ilvl="0" w:tplc="00B6B1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183136">
    <w:abstractNumId w:val="2"/>
  </w:num>
  <w:num w:numId="2" w16cid:durableId="766927801">
    <w:abstractNumId w:val="1"/>
  </w:num>
  <w:num w:numId="3" w16cid:durableId="2058043876">
    <w:abstractNumId w:val="6"/>
  </w:num>
  <w:num w:numId="4" w16cid:durableId="1411806514">
    <w:abstractNumId w:val="4"/>
  </w:num>
  <w:num w:numId="5" w16cid:durableId="79178904">
    <w:abstractNumId w:val="0"/>
  </w:num>
  <w:num w:numId="6" w16cid:durableId="684065116">
    <w:abstractNumId w:val="5"/>
  </w:num>
  <w:num w:numId="7" w16cid:durableId="1409645486">
    <w:abstractNumId w:val="10"/>
  </w:num>
  <w:num w:numId="8" w16cid:durableId="1172599622">
    <w:abstractNumId w:val="3"/>
  </w:num>
  <w:num w:numId="9" w16cid:durableId="67269554">
    <w:abstractNumId w:val="7"/>
  </w:num>
  <w:num w:numId="10" w16cid:durableId="73015404">
    <w:abstractNumId w:val="9"/>
  </w:num>
  <w:num w:numId="11" w16cid:durableId="587617635">
    <w:abstractNumId w:val="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0C"/>
    <w:rsid w:val="000141DD"/>
    <w:rsid w:val="00022B7A"/>
    <w:rsid w:val="0002596A"/>
    <w:rsid w:val="0004051D"/>
    <w:rsid w:val="00051C7A"/>
    <w:rsid w:val="00053B69"/>
    <w:rsid w:val="00074A88"/>
    <w:rsid w:val="0008250C"/>
    <w:rsid w:val="000A7324"/>
    <w:rsid w:val="000B40D7"/>
    <w:rsid w:val="000C0EC8"/>
    <w:rsid w:val="000D3957"/>
    <w:rsid w:val="000F7F5F"/>
    <w:rsid w:val="0010329B"/>
    <w:rsid w:val="001037DB"/>
    <w:rsid w:val="0010423B"/>
    <w:rsid w:val="001136A8"/>
    <w:rsid w:val="00121102"/>
    <w:rsid w:val="00126797"/>
    <w:rsid w:val="0014240C"/>
    <w:rsid w:val="001455B7"/>
    <w:rsid w:val="00153C9B"/>
    <w:rsid w:val="00166C29"/>
    <w:rsid w:val="001734AB"/>
    <w:rsid w:val="00182D3B"/>
    <w:rsid w:val="00191900"/>
    <w:rsid w:val="00195AB6"/>
    <w:rsid w:val="0019764C"/>
    <w:rsid w:val="001B08A5"/>
    <w:rsid w:val="001B6A79"/>
    <w:rsid w:val="001B7DE6"/>
    <w:rsid w:val="001C2648"/>
    <w:rsid w:val="001C5E2C"/>
    <w:rsid w:val="001F4826"/>
    <w:rsid w:val="00226F52"/>
    <w:rsid w:val="00230FC8"/>
    <w:rsid w:val="00236461"/>
    <w:rsid w:val="00266EBC"/>
    <w:rsid w:val="002868E8"/>
    <w:rsid w:val="002A30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21A"/>
    <w:rsid w:val="003563CB"/>
    <w:rsid w:val="00373864"/>
    <w:rsid w:val="0037749C"/>
    <w:rsid w:val="00390266"/>
    <w:rsid w:val="003A62E4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65EB5"/>
    <w:rsid w:val="004703E8"/>
    <w:rsid w:val="00482FED"/>
    <w:rsid w:val="004968EF"/>
    <w:rsid w:val="004B62B7"/>
    <w:rsid w:val="004B763E"/>
    <w:rsid w:val="004B7E94"/>
    <w:rsid w:val="004D14D1"/>
    <w:rsid w:val="004D477F"/>
    <w:rsid w:val="004E1AE6"/>
    <w:rsid w:val="005004CB"/>
    <w:rsid w:val="00510AF2"/>
    <w:rsid w:val="0051128A"/>
    <w:rsid w:val="00522F3D"/>
    <w:rsid w:val="00532185"/>
    <w:rsid w:val="005356D1"/>
    <w:rsid w:val="00557E17"/>
    <w:rsid w:val="0056146D"/>
    <w:rsid w:val="00561E85"/>
    <w:rsid w:val="005628C4"/>
    <w:rsid w:val="00563E9B"/>
    <w:rsid w:val="00581115"/>
    <w:rsid w:val="005A2C74"/>
    <w:rsid w:val="005B6AB8"/>
    <w:rsid w:val="005C1515"/>
    <w:rsid w:val="005D6D87"/>
    <w:rsid w:val="005F2665"/>
    <w:rsid w:val="005F29DA"/>
    <w:rsid w:val="00601EC7"/>
    <w:rsid w:val="0060217D"/>
    <w:rsid w:val="00606280"/>
    <w:rsid w:val="006112A2"/>
    <w:rsid w:val="00611B1A"/>
    <w:rsid w:val="00632F31"/>
    <w:rsid w:val="00632F9A"/>
    <w:rsid w:val="006367A6"/>
    <w:rsid w:val="00640CBF"/>
    <w:rsid w:val="00643CDA"/>
    <w:rsid w:val="00663ED6"/>
    <w:rsid w:val="00691F47"/>
    <w:rsid w:val="00693D04"/>
    <w:rsid w:val="006A276D"/>
    <w:rsid w:val="006B4830"/>
    <w:rsid w:val="006C2206"/>
    <w:rsid w:val="006D70CA"/>
    <w:rsid w:val="006E6C7F"/>
    <w:rsid w:val="0070370D"/>
    <w:rsid w:val="00712061"/>
    <w:rsid w:val="007271BE"/>
    <w:rsid w:val="007401A1"/>
    <w:rsid w:val="00744C15"/>
    <w:rsid w:val="007450FC"/>
    <w:rsid w:val="00750BEA"/>
    <w:rsid w:val="00752EB5"/>
    <w:rsid w:val="00763AE3"/>
    <w:rsid w:val="0076723B"/>
    <w:rsid w:val="0077121D"/>
    <w:rsid w:val="00777A9C"/>
    <w:rsid w:val="007915ED"/>
    <w:rsid w:val="007D6DC8"/>
    <w:rsid w:val="007D7357"/>
    <w:rsid w:val="007E103E"/>
    <w:rsid w:val="007E7387"/>
    <w:rsid w:val="007F563B"/>
    <w:rsid w:val="0080109C"/>
    <w:rsid w:val="008035AD"/>
    <w:rsid w:val="008122DE"/>
    <w:rsid w:val="00816202"/>
    <w:rsid w:val="008205E3"/>
    <w:rsid w:val="00824C02"/>
    <w:rsid w:val="0084153C"/>
    <w:rsid w:val="00844D87"/>
    <w:rsid w:val="00847EFF"/>
    <w:rsid w:val="00857FDC"/>
    <w:rsid w:val="00876343"/>
    <w:rsid w:val="008931BA"/>
    <w:rsid w:val="008A0D7A"/>
    <w:rsid w:val="008B0734"/>
    <w:rsid w:val="008C400B"/>
    <w:rsid w:val="00912112"/>
    <w:rsid w:val="00913E48"/>
    <w:rsid w:val="0092368B"/>
    <w:rsid w:val="009538F3"/>
    <w:rsid w:val="009561B7"/>
    <w:rsid w:val="00967A2D"/>
    <w:rsid w:val="00972E9D"/>
    <w:rsid w:val="00976424"/>
    <w:rsid w:val="009764D1"/>
    <w:rsid w:val="00983D71"/>
    <w:rsid w:val="00985EEC"/>
    <w:rsid w:val="00987C33"/>
    <w:rsid w:val="00994F51"/>
    <w:rsid w:val="009951A2"/>
    <w:rsid w:val="009A5BCE"/>
    <w:rsid w:val="009A617D"/>
    <w:rsid w:val="009A6845"/>
    <w:rsid w:val="009A7423"/>
    <w:rsid w:val="009B04B1"/>
    <w:rsid w:val="009C3FBD"/>
    <w:rsid w:val="009E6C58"/>
    <w:rsid w:val="009F141C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328A6"/>
    <w:rsid w:val="00A33E99"/>
    <w:rsid w:val="00A35F3A"/>
    <w:rsid w:val="00A55BF2"/>
    <w:rsid w:val="00A8072A"/>
    <w:rsid w:val="00A8548E"/>
    <w:rsid w:val="00AA1334"/>
    <w:rsid w:val="00AE6710"/>
    <w:rsid w:val="00AF3F64"/>
    <w:rsid w:val="00B001DF"/>
    <w:rsid w:val="00B129AF"/>
    <w:rsid w:val="00B14DCF"/>
    <w:rsid w:val="00B220B6"/>
    <w:rsid w:val="00B40DB3"/>
    <w:rsid w:val="00B55C31"/>
    <w:rsid w:val="00B6092F"/>
    <w:rsid w:val="00B84C8B"/>
    <w:rsid w:val="00B87195"/>
    <w:rsid w:val="00B966EC"/>
    <w:rsid w:val="00B97147"/>
    <w:rsid w:val="00BA680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04C41"/>
    <w:rsid w:val="00C20A62"/>
    <w:rsid w:val="00C35675"/>
    <w:rsid w:val="00C63BBE"/>
    <w:rsid w:val="00CB454F"/>
    <w:rsid w:val="00CD3E10"/>
    <w:rsid w:val="00CD4625"/>
    <w:rsid w:val="00CD7509"/>
    <w:rsid w:val="00D0075A"/>
    <w:rsid w:val="00D2194B"/>
    <w:rsid w:val="00D2344A"/>
    <w:rsid w:val="00D3247E"/>
    <w:rsid w:val="00D34E93"/>
    <w:rsid w:val="00D36E64"/>
    <w:rsid w:val="00D53BAF"/>
    <w:rsid w:val="00D816CF"/>
    <w:rsid w:val="00DA0083"/>
    <w:rsid w:val="00DB6DF6"/>
    <w:rsid w:val="00DE6F6F"/>
    <w:rsid w:val="00E15034"/>
    <w:rsid w:val="00E174DD"/>
    <w:rsid w:val="00E17F4E"/>
    <w:rsid w:val="00E226D4"/>
    <w:rsid w:val="00E348EE"/>
    <w:rsid w:val="00E34A00"/>
    <w:rsid w:val="00E3599F"/>
    <w:rsid w:val="00E41CD0"/>
    <w:rsid w:val="00E446DC"/>
    <w:rsid w:val="00E45E06"/>
    <w:rsid w:val="00E5133B"/>
    <w:rsid w:val="00E62F57"/>
    <w:rsid w:val="00E700F1"/>
    <w:rsid w:val="00E82C77"/>
    <w:rsid w:val="00E83162"/>
    <w:rsid w:val="00E87A6B"/>
    <w:rsid w:val="00E952E2"/>
    <w:rsid w:val="00EA0DBA"/>
    <w:rsid w:val="00EB2946"/>
    <w:rsid w:val="00ED7A1B"/>
    <w:rsid w:val="00EE118A"/>
    <w:rsid w:val="00EE520E"/>
    <w:rsid w:val="00EF7943"/>
    <w:rsid w:val="00F310B0"/>
    <w:rsid w:val="00F404E9"/>
    <w:rsid w:val="00F43898"/>
    <w:rsid w:val="00F55287"/>
    <w:rsid w:val="00F87A47"/>
    <w:rsid w:val="00F91B47"/>
    <w:rsid w:val="00F9488B"/>
    <w:rsid w:val="00FA3E7B"/>
    <w:rsid w:val="00FB522B"/>
    <w:rsid w:val="00FC00AB"/>
    <w:rsid w:val="00FC242A"/>
    <w:rsid w:val="00FC5B77"/>
    <w:rsid w:val="00FE3B02"/>
    <w:rsid w:val="00FE4ACD"/>
    <w:rsid w:val="00FF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CC1D1"/>
  <w15:docId w15:val="{61B316F5-CDA1-493C-8412-CA957005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  <w:style w:type="paragraph" w:styleId="ab">
    <w:name w:val="No Spacing"/>
    <w:uiPriority w:val="1"/>
    <w:qFormat/>
    <w:rsid w:val="000F7F5F"/>
    <w:pPr>
      <w:bidi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582A043-F8D1-47E4-8E6C-F691AA709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2</TotalTime>
  <Pages>1</Pages>
  <Words>311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4</cp:revision>
  <cp:lastPrinted>2026-01-01T02:30:00Z</cp:lastPrinted>
  <dcterms:created xsi:type="dcterms:W3CDTF">2023-12-28T02:23:00Z</dcterms:created>
  <dcterms:modified xsi:type="dcterms:W3CDTF">2026-01-01T02:31:00Z</dcterms:modified>
</cp:coreProperties>
</file>