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7E107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7408DBA" w14:textId="77777777" w:rsidR="006E6C7F" w:rsidRPr="003B160E" w:rsidRDefault="00912087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B61B25">
        <w:rPr>
          <w:rFonts w:cs="Guttman Keren" w:hint="cs"/>
          <w:b/>
          <w:bCs/>
          <w:sz w:val="32"/>
          <w:szCs w:val="32"/>
          <w:u w:val="single"/>
          <w:rtl/>
        </w:rPr>
        <w:t>ד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958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5259"/>
      </w:tblGrid>
      <w:tr w:rsidR="003B160E" w14:paraId="1F3EC225" w14:textId="77777777" w:rsidTr="00C52580">
        <w:trPr>
          <w:trHeight w:val="11344"/>
        </w:trPr>
        <w:tc>
          <w:tcPr>
            <w:tcW w:w="4699" w:type="dxa"/>
          </w:tcPr>
          <w:p w14:paraId="3E4F555F" w14:textId="0511E5F0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כמה זמן עבר מהרגע שיוסף עלה לגדולה במצרים ועד שיעקב בא למצרים?</w:t>
            </w:r>
          </w:p>
          <w:p w14:paraId="048AE23A" w14:textId="77777777" w:rsidR="00456AE6" w:rsidRPr="00456AE6" w:rsidRDefault="00456AE6" w:rsidP="00456AE6">
            <w:pPr>
              <w:pStyle w:val="aa"/>
              <w:numPr>
                <w:ilvl w:val="0"/>
                <w:numId w:val="37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17 שנים.</w:t>
            </w:r>
          </w:p>
          <w:p w14:paraId="5F156DD6" w14:textId="77777777" w:rsidR="00456AE6" w:rsidRPr="00456AE6" w:rsidRDefault="00456AE6" w:rsidP="00456AE6">
            <w:pPr>
              <w:pStyle w:val="aa"/>
              <w:numPr>
                <w:ilvl w:val="0"/>
                <w:numId w:val="37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9 שנים.</w:t>
            </w:r>
          </w:p>
          <w:p w14:paraId="54238F5F" w14:textId="77777777" w:rsidR="00456AE6" w:rsidRPr="00456AE6" w:rsidRDefault="00456AE6" w:rsidP="00456AE6">
            <w:pPr>
              <w:pStyle w:val="aa"/>
              <w:numPr>
                <w:ilvl w:val="0"/>
                <w:numId w:val="37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10 שנים</w:t>
            </w:r>
          </w:p>
          <w:p w14:paraId="7340072D" w14:textId="77777777" w:rsidR="00456AE6" w:rsidRPr="00456AE6" w:rsidRDefault="00456AE6" w:rsidP="00456AE6">
            <w:pPr>
              <w:pStyle w:val="aa"/>
              <w:numPr>
                <w:ilvl w:val="0"/>
                <w:numId w:val="37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34 שנים.</w:t>
            </w:r>
            <w:r w:rsidRPr="00456AE6">
              <w:rPr>
                <w:rFonts w:asciiTheme="minorBidi" w:hAnsiTheme="minorBidi" w:cs="Guttman Keren"/>
                <w:sz w:val="26"/>
                <w:szCs w:val="26"/>
                <w:rtl/>
              </w:rPr>
              <w:br/>
            </w:r>
          </w:p>
          <w:p w14:paraId="7A60371D" w14:textId="58D54320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מדוע יוסף לא הודיע לאביו שהוא חי?</w:t>
            </w:r>
          </w:p>
          <w:p w14:paraId="582F57C8" w14:textId="77777777" w:rsidR="00456AE6" w:rsidRPr="00456AE6" w:rsidRDefault="00456AE6" w:rsidP="00456AE6">
            <w:pPr>
              <w:pStyle w:val="aa"/>
              <w:numPr>
                <w:ilvl w:val="0"/>
                <w:numId w:val="38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כי רצה לעשות לו הפתעה.</w:t>
            </w:r>
          </w:p>
          <w:p w14:paraId="2B47846D" w14:textId="77777777" w:rsidR="00456AE6" w:rsidRPr="00456AE6" w:rsidRDefault="00456AE6" w:rsidP="00456AE6">
            <w:pPr>
              <w:pStyle w:val="aa"/>
              <w:numPr>
                <w:ilvl w:val="0"/>
                <w:numId w:val="38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כי כך ה' ציווה אותו.</w:t>
            </w:r>
          </w:p>
          <w:p w14:paraId="71B00B3B" w14:textId="77777777" w:rsidR="00456AE6" w:rsidRPr="00456AE6" w:rsidRDefault="00456AE6" w:rsidP="00456AE6">
            <w:pPr>
              <w:pStyle w:val="aa"/>
              <w:numPr>
                <w:ilvl w:val="0"/>
                <w:numId w:val="38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כי לא רצה שאביו ידע על מעשה אחיו.</w:t>
            </w:r>
          </w:p>
          <w:p w14:paraId="09ABDB23" w14:textId="77777777" w:rsidR="00456AE6" w:rsidRPr="00456AE6" w:rsidRDefault="00456AE6" w:rsidP="00456AE6">
            <w:pPr>
              <w:pStyle w:val="aa"/>
              <w:numPr>
                <w:ilvl w:val="0"/>
                <w:numId w:val="38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כי פחד שיקרה לאביו משהו.</w:t>
            </w:r>
            <w:r w:rsidRPr="00456AE6">
              <w:rPr>
                <w:rFonts w:asciiTheme="minorBidi" w:hAnsiTheme="minorBidi" w:cs="Guttman Keren"/>
                <w:sz w:val="26"/>
                <w:szCs w:val="26"/>
                <w:rtl/>
              </w:rPr>
              <w:br/>
            </w:r>
          </w:p>
          <w:p w14:paraId="21027534" w14:textId="77777777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במה דומה האדמו"ר מלעלוב ליעקב אבינו?</w:t>
            </w:r>
          </w:p>
          <w:p w14:paraId="76571B29" w14:textId="77777777" w:rsidR="00456AE6" w:rsidRPr="00456AE6" w:rsidRDefault="00456AE6" w:rsidP="00456AE6">
            <w:pPr>
              <w:pStyle w:val="aa"/>
              <w:numPr>
                <w:ilvl w:val="0"/>
                <w:numId w:val="39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שלשניהם נפטרה </w:t>
            </w:r>
            <w:proofErr w:type="spellStart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האשה</w:t>
            </w:r>
            <w:proofErr w:type="spellEnd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.</w:t>
            </w:r>
          </w:p>
          <w:p w14:paraId="06B9FAD8" w14:textId="77777777" w:rsidR="00456AE6" w:rsidRPr="00456AE6" w:rsidRDefault="00456AE6" w:rsidP="00456AE6">
            <w:pPr>
              <w:pStyle w:val="aa"/>
              <w:numPr>
                <w:ilvl w:val="0"/>
                <w:numId w:val="39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ששניהם ירדו למצרים.</w:t>
            </w:r>
          </w:p>
          <w:p w14:paraId="27D8E931" w14:textId="77777777" w:rsidR="00456AE6" w:rsidRPr="00456AE6" w:rsidRDefault="00456AE6" w:rsidP="00456AE6">
            <w:pPr>
              <w:pStyle w:val="aa"/>
              <w:numPr>
                <w:ilvl w:val="0"/>
                <w:numId w:val="39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ששניהם אהבו במיוחד בן אחד.</w:t>
            </w:r>
          </w:p>
          <w:p w14:paraId="4776C388" w14:textId="77777777" w:rsidR="00456AE6" w:rsidRPr="00456AE6" w:rsidRDefault="00456AE6" w:rsidP="00456AE6">
            <w:pPr>
              <w:pStyle w:val="aa"/>
              <w:numPr>
                <w:ilvl w:val="0"/>
                <w:numId w:val="39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ששניהם העדיפו קודם את מצוות ה' על המפגש עם בנם.</w:t>
            </w:r>
            <w:r w:rsidRPr="00456AE6">
              <w:rPr>
                <w:rFonts w:asciiTheme="minorBidi" w:hAnsiTheme="minorBidi" w:cs="Guttman Keren"/>
                <w:sz w:val="26"/>
                <w:szCs w:val="26"/>
                <w:rtl/>
              </w:rPr>
              <w:br/>
            </w:r>
          </w:p>
          <w:p w14:paraId="3238243B" w14:textId="77777777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במה עסקו בני שבט יששכר?</w:t>
            </w:r>
          </w:p>
          <w:p w14:paraId="2ED2AD86" w14:textId="77777777" w:rsidR="00456AE6" w:rsidRPr="00456AE6" w:rsidRDefault="00456AE6" w:rsidP="00456AE6">
            <w:pPr>
              <w:pStyle w:val="aa"/>
              <w:numPr>
                <w:ilvl w:val="0"/>
                <w:numId w:val="40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הם היו מלמדי תינוקות.</w:t>
            </w:r>
          </w:p>
          <w:p w14:paraId="6357A919" w14:textId="77777777" w:rsidR="00456AE6" w:rsidRPr="00456AE6" w:rsidRDefault="00456AE6" w:rsidP="00456AE6">
            <w:pPr>
              <w:pStyle w:val="aa"/>
              <w:numPr>
                <w:ilvl w:val="0"/>
                <w:numId w:val="40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הם היו לומדי תורה.</w:t>
            </w:r>
          </w:p>
          <w:p w14:paraId="34FEFF7F" w14:textId="77777777" w:rsidR="00456AE6" w:rsidRPr="00456AE6" w:rsidRDefault="00456AE6" w:rsidP="00456AE6">
            <w:pPr>
              <w:pStyle w:val="aa"/>
              <w:numPr>
                <w:ilvl w:val="0"/>
                <w:numId w:val="40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הם היו סוחרים ויורדי ים.</w:t>
            </w:r>
          </w:p>
          <w:p w14:paraId="359C75B1" w14:textId="77777777" w:rsidR="00456AE6" w:rsidRPr="00456AE6" w:rsidRDefault="00456AE6" w:rsidP="00456AE6">
            <w:pPr>
              <w:pStyle w:val="aa"/>
              <w:numPr>
                <w:ilvl w:val="0"/>
                <w:numId w:val="40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הם היו אנשי צבא.</w:t>
            </w:r>
            <w:r w:rsidRPr="00456AE6">
              <w:rPr>
                <w:rFonts w:asciiTheme="minorBidi" w:hAnsiTheme="minorBidi" w:cs="Guttman Keren"/>
                <w:sz w:val="26"/>
                <w:szCs w:val="26"/>
                <w:rtl/>
              </w:rPr>
              <w:br/>
            </w:r>
          </w:p>
          <w:p w14:paraId="4E5BD6E0" w14:textId="77777777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מה פירוש המילה </w:t>
            </w:r>
            <w:proofErr w:type="spellStart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פוה</w:t>
            </w:r>
            <w:proofErr w:type="spellEnd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 </w:t>
            </w:r>
            <w:proofErr w:type="spellStart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ופיאה</w:t>
            </w:r>
            <w:proofErr w:type="spellEnd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?</w:t>
            </w:r>
          </w:p>
          <w:p w14:paraId="344F2578" w14:textId="77777777" w:rsidR="00456AE6" w:rsidRPr="00456AE6" w:rsidRDefault="00456AE6" w:rsidP="00456AE6">
            <w:pPr>
              <w:pStyle w:val="aa"/>
              <w:numPr>
                <w:ilvl w:val="0"/>
                <w:numId w:val="41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סוג של תולעת.</w:t>
            </w:r>
          </w:p>
          <w:p w14:paraId="5B5D3B1E" w14:textId="77777777" w:rsidR="00456AE6" w:rsidRPr="00456AE6" w:rsidRDefault="00456AE6" w:rsidP="00456AE6">
            <w:pPr>
              <w:pStyle w:val="aa"/>
              <w:numPr>
                <w:ilvl w:val="0"/>
                <w:numId w:val="41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סוג של יין</w:t>
            </w:r>
          </w:p>
          <w:p w14:paraId="22B1D587" w14:textId="77777777" w:rsidR="00456AE6" w:rsidRPr="00456AE6" w:rsidRDefault="00456AE6" w:rsidP="00456AE6">
            <w:pPr>
              <w:pStyle w:val="aa"/>
              <w:numPr>
                <w:ilvl w:val="0"/>
                <w:numId w:val="41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סוג של צבע</w:t>
            </w:r>
          </w:p>
          <w:p w14:paraId="09F1363D" w14:textId="72FDD786" w:rsidR="003B160E" w:rsidRPr="00456AE6" w:rsidRDefault="00456AE6" w:rsidP="00456AE6">
            <w:pPr>
              <w:pStyle w:val="aa"/>
              <w:numPr>
                <w:ilvl w:val="0"/>
                <w:numId w:val="41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סוג של חיה</w:t>
            </w:r>
          </w:p>
        </w:tc>
        <w:tc>
          <w:tcPr>
            <w:tcW w:w="5259" w:type="dxa"/>
          </w:tcPr>
          <w:p w14:paraId="000D9A45" w14:textId="649EDE5C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במה מאשים יוסף את אחיו?</w:t>
            </w:r>
          </w:p>
          <w:p w14:paraId="24E408D5" w14:textId="77777777" w:rsidR="00456AE6" w:rsidRPr="00456AE6" w:rsidRDefault="00456AE6" w:rsidP="00456AE6">
            <w:pPr>
              <w:pStyle w:val="aa"/>
              <w:numPr>
                <w:ilvl w:val="0"/>
                <w:numId w:val="43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בריגול</w:t>
            </w:r>
          </w:p>
          <w:p w14:paraId="5B339CF5" w14:textId="77777777" w:rsidR="00456AE6" w:rsidRPr="00456AE6" w:rsidRDefault="00456AE6" w:rsidP="00456AE6">
            <w:pPr>
              <w:pStyle w:val="aa"/>
              <w:numPr>
                <w:ilvl w:val="0"/>
                <w:numId w:val="43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במכירתו לישמעאלים.</w:t>
            </w:r>
          </w:p>
          <w:p w14:paraId="661958B7" w14:textId="77777777" w:rsidR="00456AE6" w:rsidRPr="00456AE6" w:rsidRDefault="00456AE6" w:rsidP="00456AE6">
            <w:pPr>
              <w:pStyle w:val="aa"/>
              <w:numPr>
                <w:ilvl w:val="0"/>
                <w:numId w:val="43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בריגול ובגניבת הגביע.</w:t>
            </w:r>
          </w:p>
          <w:p w14:paraId="756D4C07" w14:textId="77777777" w:rsidR="00456AE6" w:rsidRPr="00456AE6" w:rsidRDefault="00456AE6" w:rsidP="00456AE6">
            <w:pPr>
              <w:pStyle w:val="aa"/>
              <w:numPr>
                <w:ilvl w:val="0"/>
                <w:numId w:val="43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תשובות </w:t>
            </w:r>
            <w:proofErr w:type="spellStart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א'+ב</w:t>
            </w:r>
            <w:proofErr w:type="spellEnd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' נכונות.</w:t>
            </w:r>
            <w:r w:rsidRPr="00456AE6">
              <w:rPr>
                <w:rFonts w:asciiTheme="minorBidi" w:hAnsiTheme="minorBidi" w:cs="Guttman Keren"/>
                <w:sz w:val="26"/>
                <w:szCs w:val="26"/>
                <w:rtl/>
              </w:rPr>
              <w:br/>
            </w:r>
          </w:p>
          <w:p w14:paraId="7D0AA9CA" w14:textId="77777777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מה מציע יהודה ליוסף כשרצה לקחת את בנימין לעבד?</w:t>
            </w:r>
          </w:p>
          <w:p w14:paraId="1D20B753" w14:textId="77777777" w:rsidR="00456AE6" w:rsidRPr="00456AE6" w:rsidRDefault="00456AE6" w:rsidP="00456AE6">
            <w:pPr>
              <w:pStyle w:val="aa"/>
              <w:numPr>
                <w:ilvl w:val="0"/>
                <w:numId w:val="44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ששמעון יהיה עבד במקומו.</w:t>
            </w:r>
          </w:p>
          <w:p w14:paraId="0B25B842" w14:textId="77777777" w:rsidR="00456AE6" w:rsidRPr="00456AE6" w:rsidRDefault="00456AE6" w:rsidP="00456AE6">
            <w:pPr>
              <w:pStyle w:val="aa"/>
              <w:numPr>
                <w:ilvl w:val="0"/>
                <w:numId w:val="44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שכל האחים יהיו עבדים במקום בנימין.</w:t>
            </w:r>
          </w:p>
          <w:p w14:paraId="411A6BEE" w14:textId="77777777" w:rsidR="00456AE6" w:rsidRPr="00456AE6" w:rsidRDefault="00456AE6" w:rsidP="00456AE6">
            <w:pPr>
              <w:pStyle w:val="aa"/>
              <w:numPr>
                <w:ilvl w:val="0"/>
                <w:numId w:val="44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שיהודה עצמו יהיה עבד במקום בנימין.</w:t>
            </w:r>
          </w:p>
          <w:p w14:paraId="2DAB6CE4" w14:textId="77777777" w:rsidR="00456AE6" w:rsidRPr="00456AE6" w:rsidRDefault="00456AE6" w:rsidP="00456AE6">
            <w:pPr>
              <w:pStyle w:val="aa"/>
              <w:numPr>
                <w:ilvl w:val="0"/>
                <w:numId w:val="44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שבנימין </w:t>
            </w:r>
            <w:proofErr w:type="spellStart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ישאר</w:t>
            </w:r>
            <w:proofErr w:type="spellEnd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 עבד רק לחודש אחד בלבד.</w:t>
            </w:r>
            <w:r w:rsidRPr="00456AE6">
              <w:rPr>
                <w:rFonts w:asciiTheme="minorBidi" w:hAnsiTheme="minorBidi" w:cs="Guttman Keren"/>
                <w:sz w:val="26"/>
                <w:szCs w:val="26"/>
                <w:rtl/>
              </w:rPr>
              <w:br/>
            </w:r>
          </w:p>
          <w:p w14:paraId="247D4218" w14:textId="77777777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מה עשו האחים כשגילו שזה יוסף?</w:t>
            </w:r>
          </w:p>
          <w:p w14:paraId="745D4F55" w14:textId="77777777" w:rsidR="00456AE6" w:rsidRPr="00456AE6" w:rsidRDefault="00456AE6" w:rsidP="00456AE6">
            <w:pPr>
              <w:pStyle w:val="aa"/>
              <w:numPr>
                <w:ilvl w:val="0"/>
                <w:numId w:val="45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הם מאוד שמחו.</w:t>
            </w:r>
          </w:p>
          <w:p w14:paraId="3AB96E0F" w14:textId="77777777" w:rsidR="00456AE6" w:rsidRPr="00456AE6" w:rsidRDefault="00456AE6" w:rsidP="00456AE6">
            <w:pPr>
              <w:pStyle w:val="aa"/>
              <w:numPr>
                <w:ilvl w:val="0"/>
                <w:numId w:val="45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הם נבהלו.</w:t>
            </w:r>
          </w:p>
          <w:p w14:paraId="76C00ACA" w14:textId="77777777" w:rsidR="00456AE6" w:rsidRPr="00456AE6" w:rsidRDefault="00456AE6" w:rsidP="00456AE6">
            <w:pPr>
              <w:pStyle w:val="aa"/>
              <w:numPr>
                <w:ilvl w:val="0"/>
                <w:numId w:val="45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הם פחדו ממנו שיענישם וינקום בהם.</w:t>
            </w:r>
          </w:p>
          <w:p w14:paraId="406AE351" w14:textId="77777777" w:rsidR="00456AE6" w:rsidRPr="00456AE6" w:rsidRDefault="00456AE6" w:rsidP="00456AE6">
            <w:pPr>
              <w:pStyle w:val="aa"/>
              <w:numPr>
                <w:ilvl w:val="0"/>
                <w:numId w:val="45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תשובות </w:t>
            </w:r>
            <w:proofErr w:type="spellStart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ב+ג</w:t>
            </w:r>
            <w:proofErr w:type="spellEnd"/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' נכונות</w:t>
            </w:r>
          </w:p>
          <w:p w14:paraId="5F9F5EAF" w14:textId="77777777" w:rsidR="00456AE6" w:rsidRPr="00456AE6" w:rsidRDefault="00456AE6" w:rsidP="00456AE6">
            <w:pPr>
              <w:pStyle w:val="aa"/>
              <w:spacing w:after="0" w:line="240" w:lineRule="auto"/>
              <w:ind w:left="1440"/>
              <w:rPr>
                <w:rFonts w:asciiTheme="minorBidi" w:hAnsiTheme="minorBidi" w:cs="Guttman Keren"/>
                <w:sz w:val="26"/>
                <w:szCs w:val="26"/>
              </w:rPr>
            </w:pPr>
          </w:p>
          <w:p w14:paraId="00004BA0" w14:textId="77777777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מי בישר ליעקב שיוסף חי?</w:t>
            </w:r>
          </w:p>
          <w:p w14:paraId="2661E9C1" w14:textId="77777777" w:rsidR="00456AE6" w:rsidRPr="00456AE6" w:rsidRDefault="00456AE6" w:rsidP="00456AE6">
            <w:pPr>
              <w:pStyle w:val="aa"/>
              <w:numPr>
                <w:ilvl w:val="0"/>
                <w:numId w:val="46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בנימין</w:t>
            </w:r>
          </w:p>
          <w:p w14:paraId="15516689" w14:textId="77777777" w:rsidR="00456AE6" w:rsidRPr="00456AE6" w:rsidRDefault="00456AE6" w:rsidP="00456AE6">
            <w:pPr>
              <w:pStyle w:val="aa"/>
              <w:numPr>
                <w:ilvl w:val="0"/>
                <w:numId w:val="46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יוסף בעצמו</w:t>
            </w:r>
          </w:p>
          <w:p w14:paraId="6ED759BA" w14:textId="77777777" w:rsidR="00456AE6" w:rsidRPr="00456AE6" w:rsidRDefault="00456AE6" w:rsidP="00456AE6">
            <w:pPr>
              <w:pStyle w:val="aa"/>
              <w:numPr>
                <w:ilvl w:val="0"/>
                <w:numId w:val="46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יהודה</w:t>
            </w:r>
          </w:p>
          <w:p w14:paraId="569A2B1B" w14:textId="77777777" w:rsidR="00456AE6" w:rsidRPr="00456AE6" w:rsidRDefault="00456AE6" w:rsidP="00456AE6">
            <w:pPr>
              <w:pStyle w:val="aa"/>
              <w:numPr>
                <w:ilvl w:val="0"/>
                <w:numId w:val="46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סרח בת אשר</w:t>
            </w:r>
            <w:r w:rsidRPr="00456AE6">
              <w:rPr>
                <w:rFonts w:asciiTheme="minorBidi" w:hAnsiTheme="minorBidi" w:cs="Guttman Keren"/>
                <w:sz w:val="26"/>
                <w:szCs w:val="26"/>
                <w:rtl/>
              </w:rPr>
              <w:br/>
            </w:r>
          </w:p>
          <w:p w14:paraId="7374926E" w14:textId="77777777" w:rsidR="00456AE6" w:rsidRPr="00456AE6" w:rsidRDefault="00456AE6" w:rsidP="00456AE6">
            <w:pPr>
              <w:pStyle w:val="aa"/>
              <w:numPr>
                <w:ilvl w:val="0"/>
                <w:numId w:val="42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מה אומר ה' ליעקב?</w:t>
            </w:r>
          </w:p>
          <w:p w14:paraId="5A228E2E" w14:textId="77777777" w:rsidR="00456AE6" w:rsidRPr="00456AE6" w:rsidRDefault="00456AE6" w:rsidP="00456AE6">
            <w:pPr>
              <w:pStyle w:val="aa"/>
              <w:numPr>
                <w:ilvl w:val="0"/>
                <w:numId w:val="47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שירד למצרים</w:t>
            </w:r>
          </w:p>
          <w:p w14:paraId="7AB55D3D" w14:textId="77777777" w:rsidR="00456AE6" w:rsidRPr="00456AE6" w:rsidRDefault="00456AE6" w:rsidP="00456AE6">
            <w:pPr>
              <w:pStyle w:val="aa"/>
              <w:numPr>
                <w:ilvl w:val="0"/>
                <w:numId w:val="47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שהוא יחזיר אותו לארץ ישראל.</w:t>
            </w:r>
          </w:p>
          <w:p w14:paraId="1AC6E7E5" w14:textId="77777777" w:rsidR="00456AE6" w:rsidRPr="00456AE6" w:rsidRDefault="00456AE6" w:rsidP="00456AE6">
            <w:pPr>
              <w:pStyle w:val="aa"/>
              <w:numPr>
                <w:ilvl w:val="0"/>
                <w:numId w:val="47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שהוא יקבר במערת המכפלה.</w:t>
            </w:r>
          </w:p>
          <w:p w14:paraId="4FCC071C" w14:textId="05BA301C" w:rsidR="00456AE6" w:rsidRPr="00456AE6" w:rsidRDefault="00456AE6" w:rsidP="00456AE6">
            <w:pPr>
              <w:pStyle w:val="aa"/>
              <w:numPr>
                <w:ilvl w:val="0"/>
                <w:numId w:val="47"/>
              </w:num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</w:rPr>
            </w:pPr>
            <w:r w:rsidRPr="00456AE6">
              <w:rPr>
                <w:rFonts w:asciiTheme="minorBidi" w:hAnsiTheme="minorBidi" w:cs="Guttman Keren" w:hint="cs"/>
                <w:sz w:val="26"/>
                <w:szCs w:val="26"/>
                <w:rtl/>
              </w:rPr>
              <w:t>כל התשובות נכונות.</w:t>
            </w:r>
          </w:p>
          <w:p w14:paraId="1CE1D896" w14:textId="20C3D6FF" w:rsidR="00456AE6" w:rsidRPr="00456AE6" w:rsidRDefault="00456AE6" w:rsidP="00456AE6">
            <w:pPr>
              <w:jc w:val="center"/>
              <w:rPr>
                <w:rFonts w:cs="Guttman Keren"/>
                <w:sz w:val="28"/>
                <w:szCs w:val="28"/>
                <w:rtl/>
              </w:rPr>
            </w:pPr>
            <w:r>
              <w:rPr>
                <w:rFonts w:cs="Guttman Keren" w:hint="cs"/>
                <w:sz w:val="32"/>
                <w:szCs w:val="32"/>
                <w:rtl/>
              </w:rPr>
              <w:t>בהצלחה רבה!</w:t>
            </w:r>
          </w:p>
        </w:tc>
      </w:tr>
    </w:tbl>
    <w:p w14:paraId="45AABC24" w14:textId="51AFB42D" w:rsidR="00465EB5" w:rsidRPr="00FC5B77" w:rsidRDefault="00465EB5" w:rsidP="00456AE6">
      <w:pPr>
        <w:rPr>
          <w:rFonts w:cs="Guttman Keren"/>
          <w:sz w:val="28"/>
          <w:szCs w:val="28"/>
          <w:rtl/>
        </w:rPr>
      </w:pPr>
      <w:bookmarkStart w:id="0" w:name="_GoBack"/>
      <w:bookmarkEnd w:id="0"/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DE725F" w14:textId="77777777" w:rsidR="00390444" w:rsidRDefault="00390444" w:rsidP="002868E8">
      <w:pPr>
        <w:spacing w:after="0" w:line="240" w:lineRule="auto"/>
      </w:pPr>
      <w:r>
        <w:separator/>
      </w:r>
    </w:p>
  </w:endnote>
  <w:endnote w:type="continuationSeparator" w:id="0">
    <w:p w14:paraId="5632C5FA" w14:textId="77777777" w:rsidR="00390444" w:rsidRDefault="00390444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uttman Keren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8236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B31A6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E0EB3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FB0EA5" w14:textId="77777777" w:rsidR="00390444" w:rsidRDefault="00390444" w:rsidP="002868E8">
      <w:pPr>
        <w:spacing w:after="0" w:line="240" w:lineRule="auto"/>
      </w:pPr>
      <w:r>
        <w:separator/>
      </w:r>
    </w:p>
  </w:footnote>
  <w:footnote w:type="continuationSeparator" w:id="0">
    <w:p w14:paraId="47339704" w14:textId="77777777" w:rsidR="00390444" w:rsidRDefault="00390444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A8005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C8AB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AB813A" wp14:editId="44897360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D3A98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C90940"/>
    <w:multiLevelType w:val="hybridMultilevel"/>
    <w:tmpl w:val="FB967022"/>
    <w:lvl w:ilvl="0" w:tplc="CA4C570C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9B0E4D"/>
    <w:multiLevelType w:val="hybridMultilevel"/>
    <w:tmpl w:val="B8A065B6"/>
    <w:lvl w:ilvl="0" w:tplc="9A4A80A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555C25"/>
    <w:multiLevelType w:val="hybridMultilevel"/>
    <w:tmpl w:val="BD82C532"/>
    <w:lvl w:ilvl="0" w:tplc="D93A3BB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AE4335"/>
    <w:multiLevelType w:val="hybridMultilevel"/>
    <w:tmpl w:val="5ADC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21E45"/>
    <w:multiLevelType w:val="hybridMultilevel"/>
    <w:tmpl w:val="EB36F570"/>
    <w:lvl w:ilvl="0" w:tplc="EBA2622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00F1B82"/>
    <w:multiLevelType w:val="hybridMultilevel"/>
    <w:tmpl w:val="82BCFF5A"/>
    <w:lvl w:ilvl="0" w:tplc="9896169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9D421A"/>
    <w:multiLevelType w:val="hybridMultilevel"/>
    <w:tmpl w:val="DE0AB31E"/>
    <w:lvl w:ilvl="0" w:tplc="FFA0457A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5A31EB9"/>
    <w:multiLevelType w:val="hybridMultilevel"/>
    <w:tmpl w:val="2B3260EE"/>
    <w:lvl w:ilvl="0" w:tplc="67A234A0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1640DEE"/>
    <w:multiLevelType w:val="hybridMultilevel"/>
    <w:tmpl w:val="67E072FA"/>
    <w:lvl w:ilvl="0" w:tplc="DCA6623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EC707E"/>
    <w:multiLevelType w:val="hybridMultilevel"/>
    <w:tmpl w:val="F39E8C88"/>
    <w:lvl w:ilvl="0" w:tplc="53066A4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DB17E9D"/>
    <w:multiLevelType w:val="hybridMultilevel"/>
    <w:tmpl w:val="74CAE78E"/>
    <w:lvl w:ilvl="0" w:tplc="3D78B6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6C5120"/>
    <w:multiLevelType w:val="hybridMultilevel"/>
    <w:tmpl w:val="84A097C4"/>
    <w:lvl w:ilvl="0" w:tplc="21FC3506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1423F5B"/>
    <w:multiLevelType w:val="hybridMultilevel"/>
    <w:tmpl w:val="EFDEAA60"/>
    <w:lvl w:ilvl="0" w:tplc="1F5C5A5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773EBE"/>
    <w:multiLevelType w:val="hybridMultilevel"/>
    <w:tmpl w:val="3E20BC94"/>
    <w:lvl w:ilvl="0" w:tplc="61DEE15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8A601B"/>
    <w:multiLevelType w:val="hybridMultilevel"/>
    <w:tmpl w:val="BAA83502"/>
    <w:lvl w:ilvl="0" w:tplc="E2267EFA">
      <w:start w:val="1"/>
      <w:numFmt w:val="hebrew1"/>
      <w:lvlText w:val="%1."/>
      <w:lvlJc w:val="left"/>
      <w:pPr>
        <w:ind w:left="1080" w:hanging="360"/>
      </w:pPr>
      <w:rPr>
        <w:rFonts w:asciiTheme="minorBidi" w:eastAsia="Calibri" w:hAnsiTheme="minorBidi" w:cs="Guttman Kere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727AE9"/>
    <w:multiLevelType w:val="hybridMultilevel"/>
    <w:tmpl w:val="D9B0B54E"/>
    <w:lvl w:ilvl="0" w:tplc="3CF01BF4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0D27D0"/>
    <w:multiLevelType w:val="hybridMultilevel"/>
    <w:tmpl w:val="9D32374C"/>
    <w:lvl w:ilvl="0" w:tplc="5CAA6C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A2942A5"/>
    <w:multiLevelType w:val="hybridMultilevel"/>
    <w:tmpl w:val="CC382694"/>
    <w:lvl w:ilvl="0" w:tplc="7492804E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A295013"/>
    <w:multiLevelType w:val="hybridMultilevel"/>
    <w:tmpl w:val="96F6D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F5411B2"/>
    <w:multiLevelType w:val="hybridMultilevel"/>
    <w:tmpl w:val="64381774"/>
    <w:lvl w:ilvl="0" w:tplc="AEBABEF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9B45FD"/>
    <w:multiLevelType w:val="hybridMultilevel"/>
    <w:tmpl w:val="71A2F140"/>
    <w:lvl w:ilvl="0" w:tplc="B39CF7D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13069EA"/>
    <w:multiLevelType w:val="hybridMultilevel"/>
    <w:tmpl w:val="03761A0E"/>
    <w:lvl w:ilvl="0" w:tplc="ECD2D8A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9F13BD0"/>
    <w:multiLevelType w:val="hybridMultilevel"/>
    <w:tmpl w:val="78E08B7A"/>
    <w:lvl w:ilvl="0" w:tplc="BCC8DC5C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EA538ED"/>
    <w:multiLevelType w:val="hybridMultilevel"/>
    <w:tmpl w:val="60C83C9E"/>
    <w:lvl w:ilvl="0" w:tplc="60B8EF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F51EF1"/>
    <w:multiLevelType w:val="hybridMultilevel"/>
    <w:tmpl w:val="4F9C92F4"/>
    <w:lvl w:ilvl="0" w:tplc="FF0AE57C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FB15145"/>
    <w:multiLevelType w:val="hybridMultilevel"/>
    <w:tmpl w:val="C5409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DC56C5"/>
    <w:multiLevelType w:val="hybridMultilevel"/>
    <w:tmpl w:val="11D6B9DA"/>
    <w:lvl w:ilvl="0" w:tplc="52C838F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01E25C3"/>
    <w:multiLevelType w:val="hybridMultilevel"/>
    <w:tmpl w:val="A762E0B0"/>
    <w:lvl w:ilvl="0" w:tplc="4B5A3BE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8D0C52"/>
    <w:multiLevelType w:val="hybridMultilevel"/>
    <w:tmpl w:val="0542FB32"/>
    <w:lvl w:ilvl="0" w:tplc="8708DA5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983F00"/>
    <w:multiLevelType w:val="hybridMultilevel"/>
    <w:tmpl w:val="269C8612"/>
    <w:lvl w:ilvl="0" w:tplc="76D07EC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B708A6"/>
    <w:multiLevelType w:val="hybridMultilevel"/>
    <w:tmpl w:val="6F4C4452"/>
    <w:lvl w:ilvl="0" w:tplc="FFD64DBA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AD4FB8"/>
    <w:multiLevelType w:val="hybridMultilevel"/>
    <w:tmpl w:val="C17422BA"/>
    <w:lvl w:ilvl="0" w:tplc="AAC2563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3653F2"/>
    <w:multiLevelType w:val="hybridMultilevel"/>
    <w:tmpl w:val="FEC2F762"/>
    <w:lvl w:ilvl="0" w:tplc="3BE049C8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39D1B64"/>
    <w:multiLevelType w:val="hybridMultilevel"/>
    <w:tmpl w:val="B3962B52"/>
    <w:lvl w:ilvl="0" w:tplc="87507B0A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6A1109"/>
    <w:multiLevelType w:val="hybridMultilevel"/>
    <w:tmpl w:val="04E2A4F4"/>
    <w:lvl w:ilvl="0" w:tplc="8A08BC3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31"/>
  </w:num>
  <w:num w:numId="3">
    <w:abstractNumId w:val="13"/>
  </w:num>
  <w:num w:numId="4">
    <w:abstractNumId w:val="10"/>
  </w:num>
  <w:num w:numId="5">
    <w:abstractNumId w:val="17"/>
  </w:num>
  <w:num w:numId="6">
    <w:abstractNumId w:val="40"/>
  </w:num>
  <w:num w:numId="7">
    <w:abstractNumId w:val="1"/>
  </w:num>
  <w:num w:numId="8">
    <w:abstractNumId w:val="0"/>
  </w:num>
  <w:num w:numId="9">
    <w:abstractNumId w:val="7"/>
  </w:num>
  <w:num w:numId="10">
    <w:abstractNumId w:val="12"/>
  </w:num>
  <w:num w:numId="11">
    <w:abstractNumId w:val="27"/>
  </w:num>
  <w:num w:numId="12">
    <w:abstractNumId w:val="41"/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</w:num>
  <w:num w:numId="37">
    <w:abstractNumId w:val="34"/>
  </w:num>
  <w:num w:numId="38">
    <w:abstractNumId w:val="32"/>
  </w:num>
  <w:num w:numId="39">
    <w:abstractNumId w:val="23"/>
  </w:num>
  <w:num w:numId="40">
    <w:abstractNumId w:val="19"/>
  </w:num>
  <w:num w:numId="41">
    <w:abstractNumId w:val="42"/>
  </w:num>
  <w:num w:numId="42">
    <w:abstractNumId w:val="5"/>
  </w:num>
  <w:num w:numId="43">
    <w:abstractNumId w:val="25"/>
  </w:num>
  <w:num w:numId="44">
    <w:abstractNumId w:val="11"/>
  </w:num>
  <w:num w:numId="45">
    <w:abstractNumId w:val="36"/>
  </w:num>
  <w:num w:numId="46">
    <w:abstractNumId w:val="44"/>
  </w:num>
  <w:num w:numId="47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90444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56AE6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56BEB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A35D0"/>
    <w:rsid w:val="008B0734"/>
    <w:rsid w:val="008C400B"/>
    <w:rsid w:val="00912087"/>
    <w:rsid w:val="00912112"/>
    <w:rsid w:val="00913E48"/>
    <w:rsid w:val="0091759B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52580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A7117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6249D5-88A4-4F6F-B323-45E5C0CFB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5</TotalTime>
  <Pages>2</Pages>
  <Words>193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3</cp:revision>
  <cp:lastPrinted>2019-09-20T08:05:00Z</cp:lastPrinted>
  <dcterms:created xsi:type="dcterms:W3CDTF">2023-12-22T01:52:00Z</dcterms:created>
  <dcterms:modified xsi:type="dcterms:W3CDTF">2023-12-22T01:57:00Z</dcterms:modified>
</cp:coreProperties>
</file>