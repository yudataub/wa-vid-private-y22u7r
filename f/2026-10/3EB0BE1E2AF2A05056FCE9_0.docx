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13EB71F7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2D4151">
        <w:rPr>
          <w:rFonts w:cs="Guttman Keren" w:hint="cs"/>
          <w:b/>
          <w:bCs/>
          <w:sz w:val="32"/>
          <w:szCs w:val="32"/>
          <w:u w:val="single"/>
          <w:rtl/>
        </w:rPr>
        <w:t>ו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10227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2"/>
        <w:gridCol w:w="4675"/>
      </w:tblGrid>
      <w:tr w:rsidR="003B160E" w14:paraId="1F3EC225" w14:textId="77777777" w:rsidTr="00A7014C">
        <w:trPr>
          <w:trHeight w:val="11661"/>
        </w:trPr>
        <w:tc>
          <w:tcPr>
            <w:tcW w:w="5552" w:type="dxa"/>
          </w:tcPr>
          <w:p w14:paraId="6921EBA1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כמה שנים לא היו ליצחק ולרבקה ילדים?</w:t>
            </w:r>
          </w:p>
          <w:p w14:paraId="5559756D" w14:textId="77777777" w:rsidR="00A7014C" w:rsidRPr="00A7014C" w:rsidRDefault="00A7014C" w:rsidP="00A7014C">
            <w:pPr>
              <w:pStyle w:val="aa"/>
              <w:numPr>
                <w:ilvl w:val="0"/>
                <w:numId w:val="25"/>
              </w:numPr>
              <w:spacing w:after="160" w:line="240" w:lineRule="auto"/>
              <w:rPr>
                <w:rFonts w:cs="Guttman Keren"/>
                <w:sz w:val="26"/>
                <w:szCs w:val="26"/>
                <w:rtl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10 שנים</w:t>
            </w:r>
          </w:p>
          <w:p w14:paraId="63FAACB0" w14:textId="77777777" w:rsidR="00A7014C" w:rsidRPr="00A7014C" w:rsidRDefault="00A7014C" w:rsidP="00A7014C">
            <w:pPr>
              <w:pStyle w:val="aa"/>
              <w:numPr>
                <w:ilvl w:val="0"/>
                <w:numId w:val="25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20 שנים</w:t>
            </w:r>
          </w:p>
          <w:p w14:paraId="22BFD0D4" w14:textId="77777777" w:rsidR="00A7014C" w:rsidRPr="00A7014C" w:rsidRDefault="00A7014C" w:rsidP="00A7014C">
            <w:pPr>
              <w:pStyle w:val="aa"/>
              <w:numPr>
                <w:ilvl w:val="0"/>
                <w:numId w:val="25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15 שנים</w:t>
            </w:r>
          </w:p>
          <w:p w14:paraId="33BB1647" w14:textId="77777777" w:rsidR="00A7014C" w:rsidRPr="00A7014C" w:rsidRDefault="00A7014C" w:rsidP="00A7014C">
            <w:pPr>
              <w:pStyle w:val="aa"/>
              <w:numPr>
                <w:ilvl w:val="0"/>
                <w:numId w:val="25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19 שנים</w:t>
            </w:r>
          </w:p>
          <w:p w14:paraId="2B5283A7" w14:textId="77777777" w:rsidR="00A7014C" w:rsidRPr="00A7014C" w:rsidRDefault="00A7014C" w:rsidP="00A7014C">
            <w:pPr>
              <w:spacing w:line="240" w:lineRule="auto"/>
              <w:rPr>
                <w:rFonts w:cs="Guttman Keren"/>
                <w:sz w:val="26"/>
                <w:szCs w:val="26"/>
                <w:rtl/>
              </w:rPr>
            </w:pPr>
          </w:p>
          <w:p w14:paraId="179159B0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לתפילתו של מי שמע ה'? </w:t>
            </w:r>
          </w:p>
          <w:p w14:paraId="3E2A7B5F" w14:textId="77777777" w:rsidR="00A7014C" w:rsidRPr="00A7014C" w:rsidRDefault="00A7014C" w:rsidP="00A7014C">
            <w:pPr>
              <w:pStyle w:val="aa"/>
              <w:numPr>
                <w:ilvl w:val="0"/>
                <w:numId w:val="26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לתפילתה של רבקה.</w:t>
            </w:r>
          </w:p>
          <w:p w14:paraId="7ECBBB75" w14:textId="77777777" w:rsidR="00A7014C" w:rsidRPr="00A7014C" w:rsidRDefault="00A7014C" w:rsidP="00A7014C">
            <w:pPr>
              <w:pStyle w:val="aa"/>
              <w:numPr>
                <w:ilvl w:val="0"/>
                <w:numId w:val="26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לתפילתו של יצחק.</w:t>
            </w:r>
          </w:p>
          <w:p w14:paraId="68E37070" w14:textId="77777777" w:rsidR="00A7014C" w:rsidRPr="00A7014C" w:rsidRDefault="00A7014C" w:rsidP="00A7014C">
            <w:pPr>
              <w:pStyle w:val="aa"/>
              <w:numPr>
                <w:ilvl w:val="0"/>
                <w:numId w:val="26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לתפילתו של אברהם אבינו. </w:t>
            </w:r>
          </w:p>
          <w:p w14:paraId="785D591E" w14:textId="77777777" w:rsidR="00A7014C" w:rsidRPr="00A7014C" w:rsidRDefault="00A7014C" w:rsidP="00A7014C">
            <w:pPr>
              <w:pStyle w:val="aa"/>
              <w:numPr>
                <w:ilvl w:val="0"/>
                <w:numId w:val="26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לתפילתם המשותפת של יצחק ורבקה.</w:t>
            </w:r>
          </w:p>
          <w:p w14:paraId="3030CB56" w14:textId="77777777" w:rsidR="00A7014C" w:rsidRPr="00A7014C" w:rsidRDefault="00A7014C" w:rsidP="00A7014C">
            <w:pPr>
              <w:pStyle w:val="aa"/>
              <w:spacing w:line="240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5AF56A66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באיזה גיל התחילו לראות את ההבדלים בין עשיו ליעקב? </w:t>
            </w:r>
          </w:p>
          <w:p w14:paraId="13FFA1D3" w14:textId="77777777" w:rsidR="00A7014C" w:rsidRPr="00A7014C" w:rsidRDefault="00A7014C" w:rsidP="00A7014C">
            <w:pPr>
              <w:pStyle w:val="aa"/>
              <w:numPr>
                <w:ilvl w:val="0"/>
                <w:numId w:val="27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מיד בלידה.</w:t>
            </w:r>
          </w:p>
          <w:p w14:paraId="50EFDC2A" w14:textId="77777777" w:rsidR="00A7014C" w:rsidRPr="00A7014C" w:rsidRDefault="00A7014C" w:rsidP="00A7014C">
            <w:pPr>
              <w:pStyle w:val="aa"/>
              <w:numPr>
                <w:ilvl w:val="0"/>
                <w:numId w:val="27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בגיל 20.</w:t>
            </w:r>
          </w:p>
          <w:p w14:paraId="1CDE2029" w14:textId="77777777" w:rsidR="00A7014C" w:rsidRPr="00A7014C" w:rsidRDefault="00A7014C" w:rsidP="00A7014C">
            <w:pPr>
              <w:pStyle w:val="aa"/>
              <w:numPr>
                <w:ilvl w:val="0"/>
                <w:numId w:val="27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בגיל שלוש שנים.</w:t>
            </w:r>
          </w:p>
          <w:p w14:paraId="108483C3" w14:textId="77777777" w:rsidR="00A7014C" w:rsidRPr="00A7014C" w:rsidRDefault="00A7014C" w:rsidP="00A7014C">
            <w:pPr>
              <w:pStyle w:val="aa"/>
              <w:numPr>
                <w:ilvl w:val="0"/>
                <w:numId w:val="27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בגיל שלוש עשרה שנים. </w:t>
            </w:r>
          </w:p>
          <w:p w14:paraId="46BF9287" w14:textId="77777777" w:rsidR="00A7014C" w:rsidRPr="00A7014C" w:rsidRDefault="00A7014C" w:rsidP="00A7014C">
            <w:pPr>
              <w:pStyle w:val="aa"/>
              <w:spacing w:line="240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3E6511D8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מדוע הכין יעקב נזיד עדשים?</w:t>
            </w:r>
          </w:p>
          <w:p w14:paraId="466A6C47" w14:textId="77777777" w:rsidR="00A7014C" w:rsidRPr="00A7014C" w:rsidRDefault="00A7014C" w:rsidP="00A7014C">
            <w:pPr>
              <w:pStyle w:val="aa"/>
              <w:numPr>
                <w:ilvl w:val="0"/>
                <w:numId w:val="28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כי יצחק אהב נזיד עדשים.</w:t>
            </w:r>
          </w:p>
          <w:p w14:paraId="7BC8AD57" w14:textId="77777777" w:rsidR="00A7014C" w:rsidRPr="00A7014C" w:rsidRDefault="00A7014C" w:rsidP="00A7014C">
            <w:pPr>
              <w:pStyle w:val="aa"/>
              <w:numPr>
                <w:ilvl w:val="0"/>
                <w:numId w:val="28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כי רצה לקבל את הברכות של אבא שלו. </w:t>
            </w:r>
          </w:p>
          <w:p w14:paraId="5CAEE2BB" w14:textId="77777777" w:rsidR="00A7014C" w:rsidRPr="00A7014C" w:rsidRDefault="00A7014C" w:rsidP="00A7014C">
            <w:pPr>
              <w:pStyle w:val="aa"/>
              <w:numPr>
                <w:ilvl w:val="0"/>
                <w:numId w:val="28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כי זה מאכל אבלים ובאותו יום נפטר אברהם אבינו.</w:t>
            </w:r>
          </w:p>
          <w:p w14:paraId="3C3D1127" w14:textId="77777777" w:rsidR="00A7014C" w:rsidRPr="00A7014C" w:rsidRDefault="00A7014C" w:rsidP="00A7014C">
            <w:pPr>
              <w:pStyle w:val="aa"/>
              <w:numPr>
                <w:ilvl w:val="0"/>
                <w:numId w:val="28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כי יעקב ליקט באותו יום עדשים בשדה. </w:t>
            </w:r>
          </w:p>
          <w:p w14:paraId="0DC7CA41" w14:textId="77777777" w:rsidR="00A7014C" w:rsidRPr="00A7014C" w:rsidRDefault="00A7014C" w:rsidP="00A7014C">
            <w:pPr>
              <w:pStyle w:val="aa"/>
              <w:spacing w:line="240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44A6E539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מה עושה יצחק בחזרתו מגרר? </w:t>
            </w:r>
          </w:p>
          <w:p w14:paraId="51B48BBB" w14:textId="77777777" w:rsidR="00A7014C" w:rsidRPr="00A7014C" w:rsidRDefault="00A7014C" w:rsidP="00A7014C">
            <w:pPr>
              <w:pStyle w:val="aa"/>
              <w:numPr>
                <w:ilvl w:val="0"/>
                <w:numId w:val="29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חופר מחדש את בארות המים שחפר אביו. </w:t>
            </w:r>
          </w:p>
          <w:p w14:paraId="16615E7A" w14:textId="77777777" w:rsidR="00A7014C" w:rsidRPr="00A7014C" w:rsidRDefault="00A7014C" w:rsidP="00A7014C">
            <w:pPr>
              <w:pStyle w:val="aa"/>
              <w:numPr>
                <w:ilvl w:val="0"/>
                <w:numId w:val="29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זורע יבול רב. </w:t>
            </w:r>
          </w:p>
          <w:p w14:paraId="3072241F" w14:textId="77777777" w:rsidR="00A7014C" w:rsidRPr="00A7014C" w:rsidRDefault="00A7014C" w:rsidP="00A7014C">
            <w:pPr>
              <w:pStyle w:val="aa"/>
              <w:numPr>
                <w:ilvl w:val="0"/>
                <w:numId w:val="29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חופר בארות חדשים.</w:t>
            </w:r>
          </w:p>
          <w:p w14:paraId="4F052E41" w14:textId="77777777" w:rsidR="003B160E" w:rsidRDefault="00A7014C" w:rsidP="00A7014C">
            <w:pPr>
              <w:pStyle w:val="aa"/>
              <w:numPr>
                <w:ilvl w:val="0"/>
                <w:numId w:val="29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כל התשובות נכונות. </w:t>
            </w:r>
          </w:p>
          <w:p w14:paraId="09F1363D" w14:textId="6804E5D0" w:rsidR="00A7014C" w:rsidRPr="00A7014C" w:rsidRDefault="00A7014C" w:rsidP="00A7014C">
            <w:pPr>
              <w:pStyle w:val="aa"/>
              <w:spacing w:after="160" w:line="240" w:lineRule="auto"/>
              <w:ind w:left="1080"/>
              <w:jc w:val="center"/>
              <w:rPr>
                <w:rFonts w:cs="Guttman Keren"/>
                <w:sz w:val="26"/>
                <w:szCs w:val="26"/>
                <w:rtl/>
              </w:rPr>
            </w:pPr>
          </w:p>
        </w:tc>
        <w:tc>
          <w:tcPr>
            <w:tcW w:w="4675" w:type="dxa"/>
          </w:tcPr>
          <w:p w14:paraId="3164B477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ממה חשש יעקב? </w:t>
            </w:r>
          </w:p>
          <w:p w14:paraId="7F6BFACA" w14:textId="77777777" w:rsidR="00A7014C" w:rsidRPr="00A7014C" w:rsidRDefault="00A7014C" w:rsidP="00A7014C">
            <w:pPr>
              <w:pStyle w:val="aa"/>
              <w:numPr>
                <w:ilvl w:val="0"/>
                <w:numId w:val="30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שיצחק יגלה שהוא יעקב.</w:t>
            </w:r>
          </w:p>
          <w:p w14:paraId="6C81151C" w14:textId="77777777" w:rsidR="00A7014C" w:rsidRPr="00A7014C" w:rsidRDefault="00A7014C" w:rsidP="00A7014C">
            <w:pPr>
              <w:pStyle w:val="aa"/>
              <w:numPr>
                <w:ilvl w:val="0"/>
                <w:numId w:val="30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שאבא שלו ימשש אותו ויראה שאינו עשיו.</w:t>
            </w:r>
          </w:p>
          <w:p w14:paraId="2F13CB95" w14:textId="77777777" w:rsidR="00A7014C" w:rsidRPr="00A7014C" w:rsidRDefault="00A7014C" w:rsidP="00A7014C">
            <w:pPr>
              <w:pStyle w:val="aa"/>
              <w:numPr>
                <w:ilvl w:val="0"/>
                <w:numId w:val="30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שיביא על עצמו קללה ולא ברכה.</w:t>
            </w:r>
          </w:p>
          <w:p w14:paraId="2575E913" w14:textId="77777777" w:rsidR="00A7014C" w:rsidRPr="00A7014C" w:rsidRDefault="00A7014C" w:rsidP="00A7014C">
            <w:pPr>
              <w:pStyle w:val="aa"/>
              <w:numPr>
                <w:ilvl w:val="0"/>
                <w:numId w:val="30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כל התשובות נכונות.</w:t>
            </w:r>
          </w:p>
          <w:p w14:paraId="377B3E7E" w14:textId="77777777" w:rsidR="00A7014C" w:rsidRPr="00A7014C" w:rsidRDefault="00A7014C" w:rsidP="00A7014C">
            <w:pPr>
              <w:pStyle w:val="aa"/>
              <w:spacing w:line="240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0E193148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למה הלך יעקב </w:t>
            </w:r>
            <w:proofErr w:type="spellStart"/>
            <w:r w:rsidRPr="00A7014C">
              <w:rPr>
                <w:rFonts w:cs="Guttman Keren" w:hint="cs"/>
                <w:sz w:val="26"/>
                <w:szCs w:val="26"/>
                <w:rtl/>
              </w:rPr>
              <w:t>לחרן</w:t>
            </w:r>
            <w:proofErr w:type="spellEnd"/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? </w:t>
            </w:r>
          </w:p>
          <w:p w14:paraId="778451E6" w14:textId="77777777" w:rsidR="00A7014C" w:rsidRPr="00A7014C" w:rsidRDefault="00A7014C" w:rsidP="00A7014C">
            <w:pPr>
              <w:pStyle w:val="aa"/>
              <w:numPr>
                <w:ilvl w:val="0"/>
                <w:numId w:val="31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כי אימו ציוותה עליו.</w:t>
            </w:r>
          </w:p>
          <w:p w14:paraId="2A46CDFB" w14:textId="77777777" w:rsidR="00A7014C" w:rsidRPr="00A7014C" w:rsidRDefault="00A7014C" w:rsidP="00A7014C">
            <w:pPr>
              <w:pStyle w:val="aa"/>
              <w:numPr>
                <w:ilvl w:val="0"/>
                <w:numId w:val="31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כי הלך לחפש אישה.</w:t>
            </w:r>
          </w:p>
          <w:p w14:paraId="7958DF89" w14:textId="77777777" w:rsidR="00A7014C" w:rsidRPr="00A7014C" w:rsidRDefault="00A7014C" w:rsidP="00A7014C">
            <w:pPr>
              <w:pStyle w:val="aa"/>
              <w:numPr>
                <w:ilvl w:val="0"/>
                <w:numId w:val="31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כי ברח מעשיו.</w:t>
            </w:r>
          </w:p>
          <w:p w14:paraId="6184844D" w14:textId="77777777" w:rsidR="00A7014C" w:rsidRPr="00A7014C" w:rsidRDefault="00A7014C" w:rsidP="00A7014C">
            <w:pPr>
              <w:pStyle w:val="aa"/>
              <w:numPr>
                <w:ilvl w:val="0"/>
                <w:numId w:val="31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כל התשובות נכונות. </w:t>
            </w:r>
          </w:p>
          <w:p w14:paraId="33D46FCA" w14:textId="77777777" w:rsidR="00A7014C" w:rsidRPr="00A7014C" w:rsidRDefault="00A7014C" w:rsidP="00A7014C">
            <w:pPr>
              <w:pStyle w:val="aa"/>
              <w:spacing w:line="240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77D16ED9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מה פירוש המילה "נא" </w:t>
            </w:r>
            <w:proofErr w:type="spellStart"/>
            <w:r w:rsidRPr="00A7014C">
              <w:rPr>
                <w:rFonts w:cs="Guttman Keren" w:hint="cs"/>
                <w:sz w:val="26"/>
                <w:szCs w:val="26"/>
                <w:rtl/>
              </w:rPr>
              <w:t>בפרשתינו</w:t>
            </w:r>
            <w:proofErr w:type="spellEnd"/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? </w:t>
            </w:r>
          </w:p>
          <w:p w14:paraId="38966C33" w14:textId="77777777" w:rsidR="00A7014C" w:rsidRPr="00A7014C" w:rsidRDefault="00A7014C" w:rsidP="00A7014C">
            <w:pPr>
              <w:pStyle w:val="aa"/>
              <w:numPr>
                <w:ilvl w:val="0"/>
                <w:numId w:val="32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לשון בקשה.</w:t>
            </w:r>
          </w:p>
          <w:p w14:paraId="7DC1B39F" w14:textId="77777777" w:rsidR="00A7014C" w:rsidRPr="00A7014C" w:rsidRDefault="00A7014C" w:rsidP="00A7014C">
            <w:pPr>
              <w:pStyle w:val="aa"/>
              <w:numPr>
                <w:ilvl w:val="0"/>
                <w:numId w:val="32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לשון הפצרה.</w:t>
            </w:r>
          </w:p>
          <w:p w14:paraId="0B14C577" w14:textId="77777777" w:rsidR="00A7014C" w:rsidRPr="00A7014C" w:rsidRDefault="00A7014C" w:rsidP="00A7014C">
            <w:pPr>
              <w:pStyle w:val="aa"/>
              <w:numPr>
                <w:ilvl w:val="0"/>
                <w:numId w:val="32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בישול בלתי מספק.</w:t>
            </w:r>
          </w:p>
          <w:p w14:paraId="36E80C85" w14:textId="77777777" w:rsidR="00A7014C" w:rsidRPr="00A7014C" w:rsidRDefault="00A7014C" w:rsidP="00A7014C">
            <w:pPr>
              <w:pStyle w:val="aa"/>
              <w:numPr>
                <w:ilvl w:val="0"/>
                <w:numId w:val="32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תשובות </w:t>
            </w:r>
            <w:proofErr w:type="spellStart"/>
            <w:r w:rsidRPr="00A7014C">
              <w:rPr>
                <w:rFonts w:cs="Guttman Keren" w:hint="cs"/>
                <w:sz w:val="26"/>
                <w:szCs w:val="26"/>
                <w:rtl/>
              </w:rPr>
              <w:t>א'+ג</w:t>
            </w:r>
            <w:proofErr w:type="spellEnd"/>
            <w:r w:rsidRPr="00A7014C">
              <w:rPr>
                <w:rFonts w:cs="Guttman Keren" w:hint="cs"/>
                <w:sz w:val="26"/>
                <w:szCs w:val="26"/>
                <w:rtl/>
              </w:rPr>
              <w:t>' נכונות.</w:t>
            </w:r>
          </w:p>
          <w:p w14:paraId="7F351D2F" w14:textId="77777777" w:rsidR="00A7014C" w:rsidRPr="00A7014C" w:rsidRDefault="00A7014C" w:rsidP="00A7014C">
            <w:pPr>
              <w:pStyle w:val="aa"/>
              <w:spacing w:line="240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33AD903B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מה עשה הרב </w:t>
            </w:r>
            <w:proofErr w:type="spellStart"/>
            <w:r w:rsidRPr="00A7014C">
              <w:rPr>
                <w:rFonts w:cs="Guttman Keren" w:hint="cs"/>
                <w:sz w:val="26"/>
                <w:szCs w:val="26"/>
                <w:rtl/>
              </w:rPr>
              <w:t>כהנמן</w:t>
            </w:r>
            <w:proofErr w:type="spellEnd"/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 כנגד כל הסיכויים?</w:t>
            </w:r>
          </w:p>
          <w:p w14:paraId="24830086" w14:textId="77777777" w:rsidR="00A7014C" w:rsidRPr="00A7014C" w:rsidRDefault="00A7014C" w:rsidP="00A7014C">
            <w:pPr>
              <w:pStyle w:val="aa"/>
              <w:numPr>
                <w:ilvl w:val="0"/>
                <w:numId w:val="33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קנה בית.</w:t>
            </w:r>
          </w:p>
          <w:p w14:paraId="50B7ED65" w14:textId="77777777" w:rsidR="00A7014C" w:rsidRPr="00A7014C" w:rsidRDefault="00A7014C" w:rsidP="00A7014C">
            <w:pPr>
              <w:pStyle w:val="aa"/>
              <w:numPr>
                <w:ilvl w:val="0"/>
                <w:numId w:val="33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למד את הש"ס לבדו.</w:t>
            </w:r>
          </w:p>
          <w:p w14:paraId="3B1B17EE" w14:textId="77777777" w:rsidR="00A7014C" w:rsidRPr="00A7014C" w:rsidRDefault="00A7014C" w:rsidP="00A7014C">
            <w:pPr>
              <w:pStyle w:val="aa"/>
              <w:numPr>
                <w:ilvl w:val="0"/>
                <w:numId w:val="33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קנה את בניין הישיבה ללא שהיה לו כסף בידו.</w:t>
            </w:r>
          </w:p>
          <w:p w14:paraId="1971CFF1" w14:textId="77777777" w:rsidR="00A7014C" w:rsidRPr="00A7014C" w:rsidRDefault="00A7014C" w:rsidP="00A7014C">
            <w:pPr>
              <w:pStyle w:val="aa"/>
              <w:numPr>
                <w:ilvl w:val="0"/>
                <w:numId w:val="33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שידך בין שני אנשים שונים לחלוטין. </w:t>
            </w:r>
          </w:p>
          <w:p w14:paraId="3E431928" w14:textId="77777777" w:rsidR="00A7014C" w:rsidRPr="00A7014C" w:rsidRDefault="00A7014C" w:rsidP="00A7014C">
            <w:pPr>
              <w:pStyle w:val="aa"/>
              <w:spacing w:line="240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2F28EDBF" w14:textId="77777777" w:rsidR="00A7014C" w:rsidRPr="00A7014C" w:rsidRDefault="00A7014C" w:rsidP="00A7014C">
            <w:pPr>
              <w:pStyle w:val="aa"/>
              <w:numPr>
                <w:ilvl w:val="0"/>
                <w:numId w:val="2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היכן נענשו צאצאי יעקב אבינו על הצער שגרם יעקב לעשיו? </w:t>
            </w:r>
          </w:p>
          <w:p w14:paraId="50358689" w14:textId="77777777" w:rsidR="00A7014C" w:rsidRPr="00A7014C" w:rsidRDefault="00A7014C" w:rsidP="00A7014C">
            <w:pPr>
              <w:pStyle w:val="aa"/>
              <w:numPr>
                <w:ilvl w:val="0"/>
                <w:numId w:val="3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בגלות מצרים.</w:t>
            </w:r>
          </w:p>
          <w:p w14:paraId="307720EB" w14:textId="77777777" w:rsidR="00A7014C" w:rsidRPr="00A7014C" w:rsidRDefault="00A7014C" w:rsidP="00A7014C">
            <w:pPr>
              <w:pStyle w:val="aa"/>
              <w:numPr>
                <w:ilvl w:val="0"/>
                <w:numId w:val="3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בתקופת החשמונאים- בחנוכה.</w:t>
            </w:r>
          </w:p>
          <w:p w14:paraId="6536A778" w14:textId="77777777" w:rsidR="00A7014C" w:rsidRPr="00A7014C" w:rsidRDefault="00A7014C" w:rsidP="00A7014C">
            <w:pPr>
              <w:pStyle w:val="aa"/>
              <w:numPr>
                <w:ilvl w:val="0"/>
                <w:numId w:val="34"/>
              </w:numPr>
              <w:spacing w:after="160" w:line="240" w:lineRule="auto"/>
              <w:rPr>
                <w:rFonts w:cs="Guttman Keren"/>
                <w:sz w:val="26"/>
                <w:szCs w:val="26"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>בסימן המן הרשע.</w:t>
            </w:r>
          </w:p>
          <w:p w14:paraId="1CE1D896" w14:textId="63E1EBF1" w:rsidR="003B160E" w:rsidRPr="00A7014C" w:rsidRDefault="00A7014C" w:rsidP="00A7014C">
            <w:pPr>
              <w:pStyle w:val="aa"/>
              <w:numPr>
                <w:ilvl w:val="0"/>
                <w:numId w:val="34"/>
              </w:numPr>
              <w:spacing w:after="160" w:line="240" w:lineRule="auto"/>
              <w:rPr>
                <w:rFonts w:cs="Guttman Keren"/>
                <w:sz w:val="26"/>
                <w:szCs w:val="26"/>
                <w:rtl/>
              </w:rPr>
            </w:pPr>
            <w:r w:rsidRPr="00A7014C">
              <w:rPr>
                <w:rFonts w:cs="Guttman Keren" w:hint="cs"/>
                <w:sz w:val="26"/>
                <w:szCs w:val="26"/>
                <w:rtl/>
              </w:rPr>
              <w:t xml:space="preserve">בגלות בבל. </w:t>
            </w:r>
          </w:p>
        </w:tc>
      </w:tr>
    </w:tbl>
    <w:p w14:paraId="45AABC24" w14:textId="3E2F1DF4" w:rsidR="00465EB5" w:rsidRPr="00FC5B77" w:rsidRDefault="00A7014C" w:rsidP="00A7014C">
      <w:pPr>
        <w:jc w:val="center"/>
        <w:rPr>
          <w:rFonts w:cs="Guttman Keren"/>
          <w:sz w:val="28"/>
          <w:szCs w:val="28"/>
          <w:rtl/>
        </w:rPr>
      </w:pPr>
      <w:r w:rsidRPr="00A7014C">
        <w:rPr>
          <w:rFonts w:asciiTheme="minorBidi" w:hAnsiTheme="minorBidi" w:cs="Guttman Keren" w:hint="cs"/>
          <w:b/>
          <w:bCs/>
          <w:sz w:val="26"/>
          <w:szCs w:val="26"/>
          <w:rtl/>
        </w:rPr>
        <w:t>בהצלחה רבה!</w:t>
      </w:r>
      <w:bookmarkStart w:id="0" w:name="_GoBack"/>
      <w:bookmarkEnd w:id="0"/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4CE3E" w14:textId="77777777" w:rsidR="00082AF4" w:rsidRDefault="00082AF4" w:rsidP="002868E8">
      <w:pPr>
        <w:spacing w:after="0" w:line="240" w:lineRule="auto"/>
      </w:pPr>
      <w:r>
        <w:separator/>
      </w:r>
    </w:p>
  </w:endnote>
  <w:endnote w:type="continuationSeparator" w:id="0">
    <w:p w14:paraId="3CC5C98F" w14:textId="77777777" w:rsidR="00082AF4" w:rsidRDefault="00082AF4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326DA" w14:textId="77777777" w:rsidR="00082AF4" w:rsidRDefault="00082AF4" w:rsidP="002868E8">
      <w:pPr>
        <w:spacing w:after="0" w:line="240" w:lineRule="auto"/>
      </w:pPr>
      <w:r>
        <w:separator/>
      </w:r>
    </w:p>
  </w:footnote>
  <w:footnote w:type="continuationSeparator" w:id="0">
    <w:p w14:paraId="6F9CD8DF" w14:textId="77777777" w:rsidR="00082AF4" w:rsidRDefault="00082AF4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44EBF"/>
    <w:multiLevelType w:val="hybridMultilevel"/>
    <w:tmpl w:val="25DA92EA"/>
    <w:lvl w:ilvl="0" w:tplc="C2BA0B8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3455C"/>
    <w:multiLevelType w:val="hybridMultilevel"/>
    <w:tmpl w:val="49941ECC"/>
    <w:lvl w:ilvl="0" w:tplc="326CE51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E0BE6"/>
    <w:multiLevelType w:val="hybridMultilevel"/>
    <w:tmpl w:val="D86E9E64"/>
    <w:lvl w:ilvl="0" w:tplc="4BE297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8F5C80"/>
    <w:multiLevelType w:val="hybridMultilevel"/>
    <w:tmpl w:val="E53011FC"/>
    <w:lvl w:ilvl="0" w:tplc="53D219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B51BCE"/>
    <w:multiLevelType w:val="hybridMultilevel"/>
    <w:tmpl w:val="AF6AF244"/>
    <w:lvl w:ilvl="0" w:tplc="0338B42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3A74A3"/>
    <w:multiLevelType w:val="hybridMultilevel"/>
    <w:tmpl w:val="F6FAA0A8"/>
    <w:lvl w:ilvl="0" w:tplc="F76A44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963FB5"/>
    <w:multiLevelType w:val="hybridMultilevel"/>
    <w:tmpl w:val="0562BBE2"/>
    <w:lvl w:ilvl="0" w:tplc="E1B8E3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994208"/>
    <w:multiLevelType w:val="hybridMultilevel"/>
    <w:tmpl w:val="11A2EA3E"/>
    <w:lvl w:ilvl="0" w:tplc="70BC42A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16069"/>
    <w:multiLevelType w:val="hybridMultilevel"/>
    <w:tmpl w:val="CA3E5F52"/>
    <w:lvl w:ilvl="0" w:tplc="9AE01D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9E2AD6"/>
    <w:multiLevelType w:val="hybridMultilevel"/>
    <w:tmpl w:val="88CA2A86"/>
    <w:lvl w:ilvl="0" w:tplc="27FA02E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66B75"/>
    <w:multiLevelType w:val="hybridMultilevel"/>
    <w:tmpl w:val="57722628"/>
    <w:lvl w:ilvl="0" w:tplc="8F5EAF9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13F8D"/>
    <w:multiLevelType w:val="hybridMultilevel"/>
    <w:tmpl w:val="AC02704E"/>
    <w:lvl w:ilvl="0" w:tplc="267A7B7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D7596"/>
    <w:multiLevelType w:val="hybridMultilevel"/>
    <w:tmpl w:val="6A8E26EA"/>
    <w:lvl w:ilvl="0" w:tplc="12E661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AD712F"/>
    <w:multiLevelType w:val="hybridMultilevel"/>
    <w:tmpl w:val="5832DA58"/>
    <w:lvl w:ilvl="0" w:tplc="1DF4801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E63E91"/>
    <w:multiLevelType w:val="hybridMultilevel"/>
    <w:tmpl w:val="9042A79A"/>
    <w:lvl w:ilvl="0" w:tplc="4BF44AA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5B31EA"/>
    <w:multiLevelType w:val="hybridMultilevel"/>
    <w:tmpl w:val="B2C24630"/>
    <w:lvl w:ilvl="0" w:tplc="337439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863A90"/>
    <w:multiLevelType w:val="hybridMultilevel"/>
    <w:tmpl w:val="59B01A36"/>
    <w:lvl w:ilvl="0" w:tplc="3A4A8186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73B1F"/>
    <w:multiLevelType w:val="hybridMultilevel"/>
    <w:tmpl w:val="306E4E0A"/>
    <w:lvl w:ilvl="0" w:tplc="D55E24B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6B5FE1"/>
    <w:multiLevelType w:val="hybridMultilevel"/>
    <w:tmpl w:val="D6249D46"/>
    <w:lvl w:ilvl="0" w:tplc="920C4142">
      <w:start w:val="1"/>
      <w:numFmt w:val="hebrew1"/>
      <w:lvlText w:val="%1."/>
      <w:lvlJc w:val="left"/>
      <w:pPr>
        <w:ind w:left="1350" w:hanging="6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EA4111"/>
    <w:multiLevelType w:val="hybridMultilevel"/>
    <w:tmpl w:val="F500A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2B5AE7"/>
    <w:multiLevelType w:val="hybridMultilevel"/>
    <w:tmpl w:val="3E4AF240"/>
    <w:lvl w:ilvl="0" w:tplc="9F064C3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993234"/>
    <w:multiLevelType w:val="hybridMultilevel"/>
    <w:tmpl w:val="9C584F26"/>
    <w:lvl w:ilvl="0" w:tplc="EBE2FEE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081681"/>
    <w:multiLevelType w:val="hybridMultilevel"/>
    <w:tmpl w:val="1AF45FA6"/>
    <w:lvl w:ilvl="0" w:tplc="B80077A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375045"/>
    <w:multiLevelType w:val="hybridMultilevel"/>
    <w:tmpl w:val="B9E88166"/>
    <w:lvl w:ilvl="0" w:tplc="1F160CC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1034A5"/>
    <w:multiLevelType w:val="hybridMultilevel"/>
    <w:tmpl w:val="C6183C70"/>
    <w:lvl w:ilvl="0" w:tplc="614AD03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E4C60"/>
    <w:multiLevelType w:val="hybridMultilevel"/>
    <w:tmpl w:val="CBF03C40"/>
    <w:lvl w:ilvl="0" w:tplc="9FBC79F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7A5D1E"/>
    <w:multiLevelType w:val="hybridMultilevel"/>
    <w:tmpl w:val="8CA659B2"/>
    <w:lvl w:ilvl="0" w:tplc="FE5EEB6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A56815"/>
    <w:multiLevelType w:val="hybridMultilevel"/>
    <w:tmpl w:val="0596B604"/>
    <w:lvl w:ilvl="0" w:tplc="4FA49552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831E07"/>
    <w:multiLevelType w:val="hybridMultilevel"/>
    <w:tmpl w:val="6E64781E"/>
    <w:lvl w:ilvl="0" w:tplc="81EE1DB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DD2738"/>
    <w:multiLevelType w:val="hybridMultilevel"/>
    <w:tmpl w:val="53EE6A7A"/>
    <w:lvl w:ilvl="0" w:tplc="B7061AB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442AB2"/>
    <w:multiLevelType w:val="hybridMultilevel"/>
    <w:tmpl w:val="DA5EDA44"/>
    <w:lvl w:ilvl="0" w:tplc="7DB283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56F6AB5"/>
    <w:multiLevelType w:val="hybridMultilevel"/>
    <w:tmpl w:val="ECA4FB30"/>
    <w:lvl w:ilvl="0" w:tplc="9B3823E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63657C"/>
    <w:multiLevelType w:val="hybridMultilevel"/>
    <w:tmpl w:val="9A0C5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834AB4"/>
    <w:multiLevelType w:val="hybridMultilevel"/>
    <w:tmpl w:val="22D83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2"/>
  </w:num>
  <w:num w:numId="13">
    <w:abstractNumId w:val="2"/>
  </w:num>
  <w:num w:numId="14">
    <w:abstractNumId w:val="26"/>
  </w:num>
  <w:num w:numId="15">
    <w:abstractNumId w:val="12"/>
  </w:num>
  <w:num w:numId="16">
    <w:abstractNumId w:val="15"/>
  </w:num>
  <w:num w:numId="17">
    <w:abstractNumId w:val="4"/>
  </w:num>
  <w:num w:numId="18">
    <w:abstractNumId w:val="11"/>
  </w:num>
  <w:num w:numId="19">
    <w:abstractNumId w:val="0"/>
  </w:num>
  <w:num w:numId="20">
    <w:abstractNumId w:val="8"/>
  </w:num>
  <w:num w:numId="21">
    <w:abstractNumId w:val="14"/>
  </w:num>
  <w:num w:numId="22">
    <w:abstractNumId w:val="30"/>
  </w:num>
  <w:num w:numId="23">
    <w:abstractNumId w:val="29"/>
  </w:num>
  <w:num w:numId="24">
    <w:abstractNumId w:val="33"/>
  </w:num>
  <w:num w:numId="25">
    <w:abstractNumId w:val="18"/>
  </w:num>
  <w:num w:numId="26">
    <w:abstractNumId w:val="20"/>
  </w:num>
  <w:num w:numId="27">
    <w:abstractNumId w:val="6"/>
  </w:num>
  <w:num w:numId="28">
    <w:abstractNumId w:val="3"/>
  </w:num>
  <w:num w:numId="29">
    <w:abstractNumId w:val="31"/>
  </w:num>
  <w:num w:numId="30">
    <w:abstractNumId w:val="5"/>
  </w:num>
  <w:num w:numId="31">
    <w:abstractNumId w:val="21"/>
  </w:num>
  <w:num w:numId="32">
    <w:abstractNumId w:val="28"/>
  </w:num>
  <w:num w:numId="33">
    <w:abstractNumId w:val="25"/>
  </w:num>
  <w:num w:numId="34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82AF4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D4151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7014C"/>
    <w:rsid w:val="00A8072A"/>
    <w:rsid w:val="00A8548E"/>
    <w:rsid w:val="00AA1334"/>
    <w:rsid w:val="00AB1833"/>
    <w:rsid w:val="00AD4EE9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52580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C167A"/>
    <w:rsid w:val="00EE520E"/>
    <w:rsid w:val="00EF0B94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0A22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C027BE-0B11-4D6E-BE51-5222A2AEF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2</TotalTime>
  <Pages>1</Pages>
  <Words>200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2023-11-19T02:51:00Z</dcterms:created>
  <dcterms:modified xsi:type="dcterms:W3CDTF">2023-11-19T02:51:00Z</dcterms:modified>
</cp:coreProperties>
</file>