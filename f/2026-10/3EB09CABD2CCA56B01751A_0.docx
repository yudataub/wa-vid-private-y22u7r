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CA49B" w14:textId="77777777" w:rsidR="00A24F05" w:rsidRPr="003B160E" w:rsidRDefault="008035AD" w:rsidP="003B160E">
      <w:pPr>
        <w:spacing w:after="0"/>
        <w:rPr>
          <w:rFonts w:cs="Guttman Keren"/>
          <w:sz w:val="24"/>
          <w:szCs w:val="24"/>
          <w:rtl/>
        </w:rPr>
      </w:pPr>
      <w:r w:rsidRPr="003B160E">
        <w:rPr>
          <w:rFonts w:cs="Guttman Keren" w:hint="cs"/>
          <w:sz w:val="24"/>
          <w:szCs w:val="24"/>
          <w:rtl/>
        </w:rPr>
        <w:t>בס"ד</w:t>
      </w:r>
    </w:p>
    <w:p w14:paraId="1823AB4C" w14:textId="5D9663DE" w:rsidR="006E6C7F" w:rsidRPr="003B160E" w:rsidRDefault="008865A9" w:rsidP="003B160E">
      <w:pPr>
        <w:spacing w:after="0"/>
        <w:jc w:val="center"/>
        <w:rPr>
          <w:rFonts w:cs="Guttman Keren"/>
          <w:b/>
          <w:bCs/>
          <w:sz w:val="32"/>
          <w:szCs w:val="32"/>
          <w:u w:val="single"/>
          <w:rtl/>
        </w:rPr>
      </w:pPr>
      <w:r>
        <w:rPr>
          <w:rFonts w:cs="Guttman Keren" w:hint="cs"/>
          <w:b/>
          <w:bCs/>
          <w:sz w:val="32"/>
          <w:szCs w:val="32"/>
          <w:u w:val="single"/>
          <w:rtl/>
        </w:rPr>
        <w:t>עבודת כיתה</w:t>
      </w:r>
      <w:r w:rsidR="00912087"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 פרשת </w:t>
      </w:r>
      <w:r w:rsidR="009C7F1F">
        <w:rPr>
          <w:rFonts w:cs="Guttman Keren" w:hint="cs"/>
          <w:b/>
          <w:bCs/>
          <w:sz w:val="32"/>
          <w:szCs w:val="32"/>
          <w:u w:val="single"/>
          <w:rtl/>
        </w:rPr>
        <w:t>____________</w:t>
      </w:r>
      <w:r w:rsidR="000141DD"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 </w:t>
      </w:r>
      <w:r w:rsidR="00A01FF3" w:rsidRPr="003B160E">
        <w:rPr>
          <w:rFonts w:cs="Guttman Keren" w:hint="cs"/>
          <w:b/>
          <w:bCs/>
          <w:sz w:val="32"/>
          <w:szCs w:val="32"/>
          <w:u w:val="single"/>
          <w:rtl/>
        </w:rPr>
        <w:t>(</w:t>
      </w:r>
      <w:r w:rsidR="004055B9" w:rsidRPr="003B160E">
        <w:rPr>
          <w:rFonts w:cs="Guttman Keren" w:hint="cs"/>
          <w:b/>
          <w:bCs/>
          <w:sz w:val="32"/>
          <w:szCs w:val="32"/>
          <w:u w:val="single"/>
          <w:rtl/>
        </w:rPr>
        <w:t>כית</w:t>
      </w:r>
      <w:r w:rsidR="003B160E"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ה </w:t>
      </w:r>
      <w:r w:rsidR="004521C1">
        <w:rPr>
          <w:rFonts w:cs="Guttman Keren" w:hint="cs"/>
          <w:b/>
          <w:bCs/>
          <w:sz w:val="32"/>
          <w:szCs w:val="32"/>
          <w:u w:val="single"/>
          <w:rtl/>
        </w:rPr>
        <w:t>ג</w:t>
      </w:r>
      <w:r w:rsidR="003B160E" w:rsidRPr="003B160E">
        <w:rPr>
          <w:rFonts w:cs="Guttman Keren" w:hint="cs"/>
          <w:b/>
          <w:bCs/>
          <w:sz w:val="32"/>
          <w:szCs w:val="32"/>
          <w:u w:val="single"/>
          <w:rtl/>
        </w:rPr>
        <w:t>'</w:t>
      </w:r>
      <w:r w:rsidR="00A01FF3" w:rsidRPr="003B160E">
        <w:rPr>
          <w:rFonts w:cs="Guttman Keren" w:hint="cs"/>
          <w:b/>
          <w:bCs/>
          <w:sz w:val="32"/>
          <w:szCs w:val="32"/>
          <w:u w:val="single"/>
          <w:rtl/>
        </w:rPr>
        <w:t>)</w:t>
      </w:r>
    </w:p>
    <w:tbl>
      <w:tblPr>
        <w:tblStyle w:val="a9"/>
        <w:bidiVisual/>
        <w:tblW w:w="9638" w:type="dxa"/>
        <w:tblInd w:w="-5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6"/>
        <w:gridCol w:w="5172"/>
      </w:tblGrid>
      <w:tr w:rsidR="003B160E" w14:paraId="67562929" w14:textId="77777777" w:rsidTr="005B2CB7">
        <w:trPr>
          <w:trHeight w:val="11530"/>
        </w:trPr>
        <w:tc>
          <w:tcPr>
            <w:tcW w:w="4466" w:type="dxa"/>
          </w:tcPr>
          <w:p w14:paraId="2F3435EC" w14:textId="49AB9C93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>
              <w:rPr>
                <w:rFonts w:ascii="David" w:hAnsi="David" w:cs="Guttman Keren" w:hint="cs"/>
                <w:sz w:val="27"/>
                <w:szCs w:val="27"/>
                <w:rtl/>
              </w:rPr>
              <w:t xml:space="preserve">1. 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כַּמָּה שָׁנִים חַי יַעֲקֹב בְּמִצְרַיִם?</w:t>
            </w:r>
          </w:p>
          <w:p w14:paraId="01056792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א.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110 שָׁנִים</w:t>
            </w:r>
          </w:p>
          <w:p w14:paraId="4762EE6E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ב.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147 שָׁנִים</w:t>
            </w:r>
          </w:p>
          <w:p w14:paraId="3961DA1D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ג.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17 שָׁנִים</w:t>
            </w:r>
          </w:p>
          <w:p w14:paraId="79F95BE7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ד.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34 שָׁנִים</w:t>
            </w:r>
          </w:p>
          <w:p w14:paraId="6E47B728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</w:p>
          <w:p w14:paraId="504A7EAE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 w:hint="cs"/>
                <w:sz w:val="27"/>
                <w:szCs w:val="27"/>
                <w:rtl/>
              </w:rPr>
              <w:t>2.</w:t>
            </w:r>
            <w:r w:rsidRPr="00BC1746">
              <w:rPr>
                <w:rFonts w:ascii="David" w:hAnsi="David" w:cs="Guttman Keren"/>
                <w:sz w:val="27"/>
                <w:szCs w:val="27"/>
              </w:rPr>
              <w:tab/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 xml:space="preserve"> מָה מְבַקֵּשׁ יַעֲקֹב מִיּוֹסֵף?</w:t>
            </w:r>
          </w:p>
          <w:p w14:paraId="54EAAA82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א.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שֶׁיִּקְבֹּר אוֹתוֹ בְּבֵית לֶחֶם.</w:t>
            </w:r>
          </w:p>
          <w:p w14:paraId="499C1A23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ב.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שֶׁיִּקְבֹּר אוֹתוֹ בְּבֵית אֵל.</w:t>
            </w:r>
          </w:p>
          <w:p w14:paraId="04A3938D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ג.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שֶׁיִּקְבֹּר אוֹתוֹ בִּמְעָרַת הַמַּכְפֵּלָה.</w:t>
            </w:r>
          </w:p>
          <w:p w14:paraId="12602BBE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ד.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שֶׁיַּעֲשֶׂה לוֹ לְוָיָה קָטְנָה.</w:t>
            </w:r>
          </w:p>
          <w:p w14:paraId="0E7ACF40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</w:p>
          <w:p w14:paraId="186D78B5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 w:hint="cs"/>
                <w:sz w:val="27"/>
                <w:szCs w:val="27"/>
                <w:rtl/>
              </w:rPr>
              <w:t>3.</w:t>
            </w:r>
            <w:r w:rsidRPr="00BC1746">
              <w:rPr>
                <w:rFonts w:ascii="David" w:hAnsi="David" w:cs="Guttman Keren"/>
                <w:sz w:val="27"/>
                <w:szCs w:val="27"/>
              </w:rPr>
              <w:tab/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 xml:space="preserve"> מִי הָיָה הַיֶּלֶד הַצָּעִיר שֶׁל יוֹסֵף?</w:t>
            </w:r>
          </w:p>
          <w:p w14:paraId="3ABC82E8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א.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מְנַשֶּׁה.</w:t>
            </w:r>
          </w:p>
          <w:p w14:paraId="6CF6DF3C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ב.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אֶפְרַיִם.</w:t>
            </w:r>
          </w:p>
          <w:p w14:paraId="55DF02A6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ג.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הֵם הָיוּ תְּאוֹמִים.</w:t>
            </w:r>
          </w:p>
          <w:p w14:paraId="67756BE6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ד.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שׁוּם תְּשׁוּבָה אֵינָהּ נְכוֹנָה.</w:t>
            </w:r>
          </w:p>
          <w:p w14:paraId="1EB94F57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</w:p>
          <w:p w14:paraId="46258EF4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 w:hint="cs"/>
                <w:sz w:val="27"/>
                <w:szCs w:val="27"/>
                <w:rtl/>
              </w:rPr>
              <w:t>4.</w:t>
            </w:r>
            <w:r w:rsidRPr="00BC1746">
              <w:rPr>
                <w:rFonts w:ascii="David" w:hAnsi="David" w:cs="Guttman Keren"/>
                <w:sz w:val="27"/>
                <w:szCs w:val="27"/>
              </w:rPr>
              <w:tab/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 xml:space="preserve"> מָה עָשָׂה יַעֲקֹב כְּשֶׁהוּבְאוּ לְפָנָיו בָּנָיו שֶׁל יוֹסֵף?</w:t>
            </w:r>
          </w:p>
          <w:p w14:paraId="29E9F205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א.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נֶעֱמַד.</w:t>
            </w:r>
          </w:p>
          <w:p w14:paraId="0EF67952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ב.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הִתְחִיל לִבְכּוֹת.</w:t>
            </w:r>
          </w:p>
          <w:p w14:paraId="2098E78D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ג.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סִכֵּל אֶת יָדָיו.</w:t>
            </w:r>
          </w:p>
          <w:p w14:paraId="24F7DEDF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ד.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כּל הַתְּשׁוּבוֹת נְכוֹנוֹת.</w:t>
            </w:r>
          </w:p>
          <w:p w14:paraId="542DD1E6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</w:p>
          <w:p w14:paraId="7CDA49EE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 w:hint="cs"/>
                <w:sz w:val="27"/>
                <w:szCs w:val="27"/>
                <w:rtl/>
              </w:rPr>
              <w:t>5.</w:t>
            </w:r>
            <w:r w:rsidRPr="00BC1746">
              <w:rPr>
                <w:rFonts w:ascii="David" w:hAnsi="David" w:cs="Guttman Keren"/>
                <w:sz w:val="27"/>
                <w:szCs w:val="27"/>
              </w:rPr>
              <w:tab/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 xml:space="preserve"> אֵיזוֹ בְּרָכָה בֶּרֶךְ יַעֲקֹב אֶת אֶפְרַיִם וּמְנַשֶּׁה?</w:t>
            </w:r>
          </w:p>
          <w:p w14:paraId="5D532672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א.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הַמַּלְאָךְ הַגּוֹאֵל אוֹתִי.</w:t>
            </w:r>
          </w:p>
          <w:p w14:paraId="59F6CE56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ב.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יברכך ה' וְיִשְׁמֶרְךָ.</w:t>
            </w:r>
          </w:p>
          <w:p w14:paraId="6C569ACC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ג.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בְּרוּכִים אַתֶּם לָהּ'.</w:t>
            </w:r>
          </w:p>
          <w:p w14:paraId="517D70FB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ד.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כּל הַתְּשׁוּבוֹת נְכוֹנוֹת.</w:t>
            </w:r>
          </w:p>
          <w:p w14:paraId="5632B6CB" w14:textId="33841F80" w:rsidR="003B160E" w:rsidRPr="00196654" w:rsidRDefault="003B160E" w:rsidP="00196654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</w:p>
        </w:tc>
        <w:tc>
          <w:tcPr>
            <w:tcW w:w="5172" w:type="dxa"/>
          </w:tcPr>
          <w:p w14:paraId="7039FD4F" w14:textId="0570BE2E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>
              <w:rPr>
                <w:rFonts w:ascii="David" w:hAnsi="David" w:cs="Guttman Keren" w:hint="cs"/>
                <w:sz w:val="27"/>
                <w:szCs w:val="27"/>
                <w:rtl/>
              </w:rPr>
              <w:t xml:space="preserve">6. 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מִי יִהְיֶה יוֹתֵר חָשׁוּב?</w:t>
            </w:r>
          </w:p>
          <w:p w14:paraId="7BB7A6B9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א.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אֶפְרַיִם</w:t>
            </w:r>
          </w:p>
          <w:p w14:paraId="4F83FE1E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ב.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מְנַשֶּׁה</w:t>
            </w:r>
          </w:p>
          <w:p w14:paraId="15B8A8EE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ג.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שְׁנֵיהֶם יִהְיוּ אוֹתוֹ דָּבָר.</w:t>
            </w:r>
          </w:p>
          <w:p w14:paraId="683578BE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ד.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כּל הַתְּשׁוּבוֹת נְכוֹנוֹת.</w:t>
            </w:r>
          </w:p>
          <w:p w14:paraId="6665F966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</w:p>
          <w:p w14:paraId="711D98DD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 w:hint="cs"/>
                <w:sz w:val="27"/>
                <w:szCs w:val="27"/>
                <w:rtl/>
              </w:rPr>
              <w:t>7.</w:t>
            </w:r>
            <w:r w:rsidRPr="00BC1746">
              <w:rPr>
                <w:rFonts w:ascii="David" w:hAnsi="David" w:cs="Guttman Keren"/>
                <w:sz w:val="27"/>
                <w:szCs w:val="27"/>
              </w:rPr>
              <w:tab/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 xml:space="preserve"> מִי בֹּרַךְ בַּעֲצֵי זַיִת בְּנַחֲלָתוֹ?</w:t>
            </w:r>
          </w:p>
          <w:p w14:paraId="177E5C2F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א.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זְבוּלוּן</w:t>
            </w:r>
          </w:p>
          <w:p w14:paraId="65A34154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ב.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אֲשֶׁר</w:t>
            </w:r>
          </w:p>
          <w:p w14:paraId="430E0D94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ג.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יששכר</w:t>
            </w:r>
          </w:p>
          <w:p w14:paraId="0D2BCD59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ד.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נַפְתָּלִי</w:t>
            </w:r>
          </w:p>
          <w:p w14:paraId="647175FE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</w:p>
          <w:p w14:paraId="6FC886FC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 w:hint="cs"/>
                <w:sz w:val="27"/>
                <w:szCs w:val="27"/>
                <w:rtl/>
              </w:rPr>
              <w:t>8.</w:t>
            </w:r>
            <w:r w:rsidRPr="00BC1746">
              <w:rPr>
                <w:rFonts w:ascii="David" w:hAnsi="David" w:cs="Guttman Keren"/>
                <w:sz w:val="27"/>
                <w:szCs w:val="27"/>
              </w:rPr>
              <w:tab/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 xml:space="preserve"> מִי יִהְיֶה מֶלֶךְ?</w:t>
            </w:r>
          </w:p>
          <w:p w14:paraId="7AEF5918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א.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רְאוּבֵן</w:t>
            </w:r>
          </w:p>
          <w:p w14:paraId="4B39EF1F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ב.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שׁמּעוֹן</w:t>
            </w:r>
          </w:p>
          <w:p w14:paraId="0897466A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ג.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 xml:space="preserve">יוֹסֵף </w:t>
            </w:r>
          </w:p>
          <w:p w14:paraId="2E75154B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ד.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נַפְתָּלִי</w:t>
            </w:r>
          </w:p>
          <w:p w14:paraId="5CBEAE58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</w:p>
          <w:p w14:paraId="1A33467B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 w:hint="cs"/>
                <w:sz w:val="27"/>
                <w:szCs w:val="27"/>
                <w:rtl/>
              </w:rPr>
              <w:t>9.</w:t>
            </w:r>
            <w:r w:rsidRPr="00BC1746">
              <w:rPr>
                <w:rFonts w:ascii="David" w:hAnsi="David" w:cs="Guttman Keren"/>
                <w:sz w:val="27"/>
                <w:szCs w:val="27"/>
              </w:rPr>
              <w:tab/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 xml:space="preserve"> כֵּיצַד נוֹתְנִים בְּנִי אֲשֶׁר צְדָקָה?</w:t>
            </w:r>
          </w:p>
          <w:p w14:paraId="3C238E5D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א.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בַּצִּמְצוּם.</w:t>
            </w:r>
          </w:p>
          <w:p w14:paraId="3B1949AC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ב.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בְּרֹחַב לֵב.</w:t>
            </w:r>
          </w:p>
          <w:p w14:paraId="542C14B0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ג.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כְּמוֹ כֻּלָּם.</w:t>
            </w:r>
          </w:p>
          <w:p w14:paraId="3A228F89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ד.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תָּלוּי מִי הֶעָנִי.</w:t>
            </w:r>
          </w:p>
          <w:p w14:paraId="5AE94E50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</w:p>
          <w:p w14:paraId="436E4135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 w:hint="cs"/>
                <w:sz w:val="27"/>
                <w:szCs w:val="27"/>
                <w:rtl/>
              </w:rPr>
              <w:t>10.</w:t>
            </w:r>
            <w:r w:rsidRPr="00BC1746">
              <w:rPr>
                <w:rFonts w:ascii="David" w:hAnsi="David" w:cs="Guttman Keren"/>
                <w:sz w:val="27"/>
                <w:szCs w:val="27"/>
              </w:rPr>
              <w:tab/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 xml:space="preserve"> כַּמָּה שָׁנִים חַי יוסף הַצַּדִּיק?</w:t>
            </w:r>
          </w:p>
          <w:p w14:paraId="77C8688A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א.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147</w:t>
            </w:r>
          </w:p>
          <w:p w14:paraId="5E5F719D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ב.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140</w:t>
            </w:r>
          </w:p>
          <w:p w14:paraId="0E967B11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ג.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110</w:t>
            </w:r>
          </w:p>
          <w:p w14:paraId="3DFBE549" w14:textId="77777777" w:rsidR="00196654" w:rsidRPr="00BC1746" w:rsidRDefault="00196654" w:rsidP="00196654">
            <w:pPr>
              <w:spacing w:after="0" w:line="240" w:lineRule="auto"/>
              <w:rPr>
                <w:rFonts w:ascii="David" w:hAnsi="David" w:cs="Guttman Keren"/>
                <w:sz w:val="27"/>
                <w:szCs w:val="27"/>
                <w:rtl/>
              </w:rPr>
            </w:pP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>ד.</w:t>
            </w:r>
            <w:r w:rsidRPr="00BC1746">
              <w:rPr>
                <w:rFonts w:ascii="David" w:hAnsi="David" w:cs="Guttman Keren"/>
                <w:sz w:val="27"/>
                <w:szCs w:val="27"/>
                <w:rtl/>
              </w:rPr>
              <w:tab/>
              <w:t>120</w:t>
            </w:r>
          </w:p>
          <w:p w14:paraId="0473BE3F" w14:textId="27E5BCAE" w:rsidR="003B160E" w:rsidRPr="00196654" w:rsidRDefault="003B160E" w:rsidP="00196654">
            <w:pPr>
              <w:spacing w:after="0" w:line="240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</w:p>
        </w:tc>
      </w:tr>
    </w:tbl>
    <w:p w14:paraId="6F760586" w14:textId="77777777" w:rsidR="00465EB5" w:rsidRPr="00FC5B77" w:rsidRDefault="006F4F3A" w:rsidP="006F4F3A">
      <w:pPr>
        <w:jc w:val="center"/>
        <w:rPr>
          <w:rFonts w:cs="Guttman Keren"/>
          <w:sz w:val="28"/>
          <w:szCs w:val="28"/>
          <w:rtl/>
        </w:rPr>
      </w:pPr>
      <w:r>
        <w:rPr>
          <w:rFonts w:cs="Guttman Keren" w:hint="cs"/>
          <w:sz w:val="32"/>
          <w:szCs w:val="32"/>
          <w:rtl/>
        </w:rPr>
        <w:t>בהצלחה רבה!</w:t>
      </w:r>
    </w:p>
    <w:sectPr w:rsidR="00465EB5" w:rsidRPr="00FC5B77" w:rsidSect="009A684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797" w:bottom="1440" w:left="1797" w:header="1967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8882E" w14:textId="77777777" w:rsidR="008F78EB" w:rsidRDefault="008F78EB" w:rsidP="002868E8">
      <w:pPr>
        <w:spacing w:after="0" w:line="240" w:lineRule="auto"/>
      </w:pPr>
      <w:r>
        <w:separator/>
      </w:r>
    </w:p>
  </w:endnote>
  <w:endnote w:type="continuationSeparator" w:id="0">
    <w:p w14:paraId="6C526BD4" w14:textId="77777777" w:rsidR="008F78EB" w:rsidRDefault="008F78EB" w:rsidP="00286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Keren">
    <w:altName w:val="Arial"/>
    <w:charset w:val="B1"/>
    <w:family w:val="auto"/>
    <w:pitch w:val="variable"/>
    <w:sig w:usb0="00000801" w:usb1="4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CD2D0" w14:textId="77777777" w:rsidR="002868E8" w:rsidRDefault="002868E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ADB42" w14:textId="77777777" w:rsidR="002868E8" w:rsidRDefault="002868E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FB34A" w14:textId="77777777" w:rsidR="002868E8" w:rsidRDefault="002868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577BC" w14:textId="77777777" w:rsidR="008F78EB" w:rsidRDefault="008F78EB" w:rsidP="002868E8">
      <w:pPr>
        <w:spacing w:after="0" w:line="240" w:lineRule="auto"/>
      </w:pPr>
      <w:r>
        <w:separator/>
      </w:r>
    </w:p>
  </w:footnote>
  <w:footnote w:type="continuationSeparator" w:id="0">
    <w:p w14:paraId="63C4E11D" w14:textId="77777777" w:rsidR="008F78EB" w:rsidRDefault="008F78EB" w:rsidP="00286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3E62E" w14:textId="77777777" w:rsidR="002868E8" w:rsidRDefault="002868E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F803D" w14:textId="77777777" w:rsidR="002868E8" w:rsidRPr="002868E8" w:rsidRDefault="00126797" w:rsidP="002868E8">
    <w:pPr>
      <w:pStyle w:val="a3"/>
    </w:pPr>
    <w:r>
      <w:rPr>
        <w:noProof/>
      </w:rPr>
      <w:drawing>
        <wp:anchor distT="0" distB="0" distL="114300" distR="114300" simplePos="0" relativeHeight="251657728" behindDoc="1" locked="0" layoutInCell="1" allowOverlap="1" wp14:anchorId="760D384A" wp14:editId="74355D66">
          <wp:simplePos x="0" y="0"/>
          <wp:positionH relativeFrom="column">
            <wp:align>center</wp:align>
          </wp:positionH>
          <wp:positionV relativeFrom="page">
            <wp:align>top</wp:align>
          </wp:positionV>
          <wp:extent cx="7610856" cy="10747248"/>
          <wp:effectExtent l="19050" t="0" r="9144" b="0"/>
          <wp:wrapNone/>
          <wp:docPr id="63" name="תמונה 63" descr="704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3" descr="7044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10856" cy="107472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8679F" w14:textId="77777777" w:rsidR="002868E8" w:rsidRDefault="002868E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95D"/>
    <w:multiLevelType w:val="hybridMultilevel"/>
    <w:tmpl w:val="3BD2461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57A26014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2A2342F"/>
    <w:multiLevelType w:val="hybridMultilevel"/>
    <w:tmpl w:val="964C4514"/>
    <w:lvl w:ilvl="0" w:tplc="531A8C58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3348A6"/>
    <w:multiLevelType w:val="hybridMultilevel"/>
    <w:tmpl w:val="307A0BD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96EA02E6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3781231"/>
    <w:multiLevelType w:val="hybridMultilevel"/>
    <w:tmpl w:val="0B4EED9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307814"/>
    <w:multiLevelType w:val="hybridMultilevel"/>
    <w:tmpl w:val="8294D2C6"/>
    <w:lvl w:ilvl="0" w:tplc="5E5EC9B4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070F15"/>
    <w:multiLevelType w:val="hybridMultilevel"/>
    <w:tmpl w:val="42867990"/>
    <w:lvl w:ilvl="0" w:tplc="37E6D594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7555C25"/>
    <w:multiLevelType w:val="hybridMultilevel"/>
    <w:tmpl w:val="BD82C532"/>
    <w:lvl w:ilvl="0" w:tplc="D93A3BB4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83D1039"/>
    <w:multiLevelType w:val="hybridMultilevel"/>
    <w:tmpl w:val="2C7292A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20C74"/>
    <w:multiLevelType w:val="hybridMultilevel"/>
    <w:tmpl w:val="D274596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B21E45"/>
    <w:multiLevelType w:val="hybridMultilevel"/>
    <w:tmpl w:val="EB36F570"/>
    <w:lvl w:ilvl="0" w:tplc="EBA2622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7A6C50"/>
    <w:multiLevelType w:val="hybridMultilevel"/>
    <w:tmpl w:val="FAAE8CAC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2A56A4BE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00F1B82"/>
    <w:multiLevelType w:val="hybridMultilevel"/>
    <w:tmpl w:val="82BCFF5A"/>
    <w:lvl w:ilvl="0" w:tplc="98961694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CA4F55"/>
    <w:multiLevelType w:val="hybridMultilevel"/>
    <w:tmpl w:val="547C6C3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53488B"/>
    <w:multiLevelType w:val="hybridMultilevel"/>
    <w:tmpl w:val="7F4E676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170CC8"/>
    <w:multiLevelType w:val="hybridMultilevel"/>
    <w:tmpl w:val="A1C2419A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FBD6D464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27DA1D95"/>
    <w:multiLevelType w:val="hybridMultilevel"/>
    <w:tmpl w:val="2490FC7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F94523"/>
    <w:multiLevelType w:val="hybridMultilevel"/>
    <w:tmpl w:val="CA0E0DFC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CF4AD412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2C1B3DF8"/>
    <w:multiLevelType w:val="hybridMultilevel"/>
    <w:tmpl w:val="2BB4E750"/>
    <w:lvl w:ilvl="0" w:tplc="97446F60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D3E6230"/>
    <w:multiLevelType w:val="hybridMultilevel"/>
    <w:tmpl w:val="6C84749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3F6C853E">
      <w:start w:val="1"/>
      <w:numFmt w:val="hebrew1"/>
      <w:lvlText w:val="%2."/>
      <w:lvlJc w:val="left"/>
      <w:pPr>
        <w:ind w:left="1353" w:hanging="360"/>
      </w:pPr>
      <w:rPr>
        <w:rFonts w:hint="default"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36145209"/>
    <w:multiLevelType w:val="hybridMultilevel"/>
    <w:tmpl w:val="E9C4A9E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B694F07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EF2344"/>
    <w:multiLevelType w:val="hybridMultilevel"/>
    <w:tmpl w:val="B142E7F8"/>
    <w:lvl w:ilvl="0" w:tplc="7890B0F2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B880056"/>
    <w:multiLevelType w:val="hybridMultilevel"/>
    <w:tmpl w:val="56184AE0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D234C6F2">
      <w:start w:val="1"/>
      <w:numFmt w:val="decimal"/>
      <w:lvlText w:val="%2."/>
      <w:lvlJc w:val="left"/>
      <w:pPr>
        <w:ind w:left="50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41773EBE"/>
    <w:multiLevelType w:val="hybridMultilevel"/>
    <w:tmpl w:val="3E20BC94"/>
    <w:lvl w:ilvl="0" w:tplc="61DEE150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3490BBF"/>
    <w:multiLevelType w:val="hybridMultilevel"/>
    <w:tmpl w:val="CE32E588"/>
    <w:lvl w:ilvl="0" w:tplc="8F705802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82C0EE2"/>
    <w:multiLevelType w:val="hybridMultilevel"/>
    <w:tmpl w:val="7226AEB4"/>
    <w:lvl w:ilvl="0" w:tplc="4E3CB126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91D0FED"/>
    <w:multiLevelType w:val="hybridMultilevel"/>
    <w:tmpl w:val="633A2AE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0D27D0"/>
    <w:multiLevelType w:val="hybridMultilevel"/>
    <w:tmpl w:val="9D32374C"/>
    <w:lvl w:ilvl="0" w:tplc="5CAA6C7E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295013"/>
    <w:multiLevelType w:val="hybridMultilevel"/>
    <w:tmpl w:val="96F6DE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A62EC1"/>
    <w:multiLevelType w:val="hybridMultilevel"/>
    <w:tmpl w:val="D5AA73A8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56BE20BE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4EEC6D55"/>
    <w:multiLevelType w:val="hybridMultilevel"/>
    <w:tmpl w:val="5C16242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5411B2"/>
    <w:multiLevelType w:val="hybridMultilevel"/>
    <w:tmpl w:val="64381774"/>
    <w:lvl w:ilvl="0" w:tplc="AEBABEFC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F9B45FD"/>
    <w:multiLevelType w:val="hybridMultilevel"/>
    <w:tmpl w:val="71A2F140"/>
    <w:lvl w:ilvl="0" w:tplc="B39CF7D6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13069EA"/>
    <w:multiLevelType w:val="hybridMultilevel"/>
    <w:tmpl w:val="03761A0E"/>
    <w:lvl w:ilvl="0" w:tplc="ECD2D8A0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13A546A"/>
    <w:multiLevelType w:val="hybridMultilevel"/>
    <w:tmpl w:val="27C4E1AA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B200313A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5EA538ED"/>
    <w:multiLevelType w:val="hybridMultilevel"/>
    <w:tmpl w:val="60C83C9E"/>
    <w:lvl w:ilvl="0" w:tplc="60B8EF7E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983F00"/>
    <w:multiLevelType w:val="hybridMultilevel"/>
    <w:tmpl w:val="269C8612"/>
    <w:lvl w:ilvl="0" w:tplc="76D07EC0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5B77046"/>
    <w:multiLevelType w:val="hybridMultilevel"/>
    <w:tmpl w:val="EB3C09B0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ECFAF4F6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671D0439"/>
    <w:multiLevelType w:val="hybridMultilevel"/>
    <w:tmpl w:val="71E01E16"/>
    <w:lvl w:ilvl="0" w:tplc="76E4730E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8DE60D8"/>
    <w:multiLevelType w:val="hybridMultilevel"/>
    <w:tmpl w:val="8654A7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945702"/>
    <w:multiLevelType w:val="hybridMultilevel"/>
    <w:tmpl w:val="9A4026A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0B09A5"/>
    <w:multiLevelType w:val="hybridMultilevel"/>
    <w:tmpl w:val="64A20A6E"/>
    <w:lvl w:ilvl="0" w:tplc="41C0E978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1AD4FB8"/>
    <w:multiLevelType w:val="hybridMultilevel"/>
    <w:tmpl w:val="C17422BA"/>
    <w:lvl w:ilvl="0" w:tplc="AAC25630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37175CA"/>
    <w:multiLevelType w:val="hybridMultilevel"/>
    <w:tmpl w:val="3504405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675F79"/>
    <w:multiLevelType w:val="hybridMultilevel"/>
    <w:tmpl w:val="9FBA25E8"/>
    <w:lvl w:ilvl="0" w:tplc="55528B46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9045E49"/>
    <w:multiLevelType w:val="hybridMultilevel"/>
    <w:tmpl w:val="D7F8E1B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384344">
    <w:abstractNumId w:val="19"/>
  </w:num>
  <w:num w:numId="2" w16cid:durableId="619609485">
    <w:abstractNumId w:val="33"/>
  </w:num>
  <w:num w:numId="3" w16cid:durableId="1930652235">
    <w:abstractNumId w:val="18"/>
  </w:num>
  <w:num w:numId="4" w16cid:durableId="631249171">
    <w:abstractNumId w:val="14"/>
  </w:num>
  <w:num w:numId="5" w16cid:durableId="1219318078">
    <w:abstractNumId w:val="21"/>
  </w:num>
  <w:num w:numId="6" w16cid:durableId="1721200925">
    <w:abstractNumId w:val="36"/>
  </w:num>
  <w:num w:numId="7" w16cid:durableId="709574722">
    <w:abstractNumId w:val="2"/>
  </w:num>
  <w:num w:numId="8" w16cid:durableId="486022974">
    <w:abstractNumId w:val="0"/>
  </w:num>
  <w:num w:numId="9" w16cid:durableId="1398744566">
    <w:abstractNumId w:val="10"/>
  </w:num>
  <w:num w:numId="10" w16cid:durableId="1697925206">
    <w:abstractNumId w:val="16"/>
  </w:num>
  <w:num w:numId="11" w16cid:durableId="782462768">
    <w:abstractNumId w:val="28"/>
  </w:num>
  <w:num w:numId="12" w16cid:durableId="1173689382">
    <w:abstractNumId w:val="39"/>
  </w:num>
  <w:num w:numId="13" w16cid:durableId="211323644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0287093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8460937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4483758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6311627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2172630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77689756">
    <w:abstractNumId w:val="9"/>
  </w:num>
  <w:num w:numId="20" w16cid:durableId="2048025266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2186958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8143244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3013610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8764376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24419355">
    <w:abstractNumId w:val="12"/>
  </w:num>
  <w:num w:numId="26" w16cid:durableId="112290731">
    <w:abstractNumId w:val="13"/>
  </w:num>
  <w:num w:numId="27" w16cid:durableId="1246765553">
    <w:abstractNumId w:val="42"/>
  </w:num>
  <w:num w:numId="28" w16cid:durableId="1609049009">
    <w:abstractNumId w:val="44"/>
  </w:num>
  <w:num w:numId="29" w16cid:durableId="1170488714">
    <w:abstractNumId w:val="7"/>
  </w:num>
  <w:num w:numId="30" w16cid:durableId="1126460447">
    <w:abstractNumId w:val="15"/>
  </w:num>
  <w:num w:numId="31" w16cid:durableId="1341391051">
    <w:abstractNumId w:val="29"/>
  </w:num>
  <w:num w:numId="32" w16cid:durableId="820804262">
    <w:abstractNumId w:val="3"/>
  </w:num>
  <w:num w:numId="33" w16cid:durableId="2136558597">
    <w:abstractNumId w:val="8"/>
  </w:num>
  <w:num w:numId="34" w16cid:durableId="551430235">
    <w:abstractNumId w:val="25"/>
  </w:num>
  <w:num w:numId="35" w16cid:durableId="2001617807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3055365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70521083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07673957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9428815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568420311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3407373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78008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8921526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15899502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07435862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40C"/>
    <w:rsid w:val="000141DD"/>
    <w:rsid w:val="00022B7A"/>
    <w:rsid w:val="0002596A"/>
    <w:rsid w:val="0004051D"/>
    <w:rsid w:val="00051C7A"/>
    <w:rsid w:val="00053B69"/>
    <w:rsid w:val="00074A88"/>
    <w:rsid w:val="0008250C"/>
    <w:rsid w:val="000A7324"/>
    <w:rsid w:val="000D3957"/>
    <w:rsid w:val="0010329B"/>
    <w:rsid w:val="001037DB"/>
    <w:rsid w:val="0010423B"/>
    <w:rsid w:val="00121102"/>
    <w:rsid w:val="00126797"/>
    <w:rsid w:val="0014240C"/>
    <w:rsid w:val="001455B7"/>
    <w:rsid w:val="00153C9B"/>
    <w:rsid w:val="00166C29"/>
    <w:rsid w:val="001734AB"/>
    <w:rsid w:val="00195AB6"/>
    <w:rsid w:val="00196654"/>
    <w:rsid w:val="0019764C"/>
    <w:rsid w:val="001A067F"/>
    <w:rsid w:val="001B08A5"/>
    <w:rsid w:val="001B6A79"/>
    <w:rsid w:val="001C2648"/>
    <w:rsid w:val="001C5E2C"/>
    <w:rsid w:val="00226F52"/>
    <w:rsid w:val="00230FC8"/>
    <w:rsid w:val="00236461"/>
    <w:rsid w:val="00266EBC"/>
    <w:rsid w:val="002868E8"/>
    <w:rsid w:val="002A3094"/>
    <w:rsid w:val="002F318A"/>
    <w:rsid w:val="0030687B"/>
    <w:rsid w:val="003109E3"/>
    <w:rsid w:val="003141FA"/>
    <w:rsid w:val="0033728A"/>
    <w:rsid w:val="00344A0C"/>
    <w:rsid w:val="00346348"/>
    <w:rsid w:val="00347395"/>
    <w:rsid w:val="00353017"/>
    <w:rsid w:val="003563CB"/>
    <w:rsid w:val="00373864"/>
    <w:rsid w:val="0037749C"/>
    <w:rsid w:val="003A62E4"/>
    <w:rsid w:val="003B14D0"/>
    <w:rsid w:val="003B160E"/>
    <w:rsid w:val="003B3AF7"/>
    <w:rsid w:val="003B76BB"/>
    <w:rsid w:val="003D00AE"/>
    <w:rsid w:val="003D46D3"/>
    <w:rsid w:val="003E3F53"/>
    <w:rsid w:val="003F1892"/>
    <w:rsid w:val="004055B9"/>
    <w:rsid w:val="00413346"/>
    <w:rsid w:val="00432DB8"/>
    <w:rsid w:val="00440102"/>
    <w:rsid w:val="00442ECE"/>
    <w:rsid w:val="00442FFA"/>
    <w:rsid w:val="00446C89"/>
    <w:rsid w:val="004521C1"/>
    <w:rsid w:val="00465EB5"/>
    <w:rsid w:val="004703E8"/>
    <w:rsid w:val="00482FED"/>
    <w:rsid w:val="004B62B7"/>
    <w:rsid w:val="004B763E"/>
    <w:rsid w:val="004B7E94"/>
    <w:rsid w:val="004E1AE6"/>
    <w:rsid w:val="005004CB"/>
    <w:rsid w:val="0051128A"/>
    <w:rsid w:val="00522F3D"/>
    <w:rsid w:val="00532185"/>
    <w:rsid w:val="005356D1"/>
    <w:rsid w:val="0056146D"/>
    <w:rsid w:val="00561E85"/>
    <w:rsid w:val="005628C4"/>
    <w:rsid w:val="00563E9B"/>
    <w:rsid w:val="00581115"/>
    <w:rsid w:val="005B2CB7"/>
    <w:rsid w:val="005B6AB8"/>
    <w:rsid w:val="005C1515"/>
    <w:rsid w:val="005D6D87"/>
    <w:rsid w:val="00601EC7"/>
    <w:rsid w:val="0060217D"/>
    <w:rsid w:val="00606280"/>
    <w:rsid w:val="006112A2"/>
    <w:rsid w:val="00632F9A"/>
    <w:rsid w:val="006367A6"/>
    <w:rsid w:val="00640CBF"/>
    <w:rsid w:val="00663ED6"/>
    <w:rsid w:val="00691F47"/>
    <w:rsid w:val="00693D04"/>
    <w:rsid w:val="006A276D"/>
    <w:rsid w:val="006B4830"/>
    <w:rsid w:val="006C2206"/>
    <w:rsid w:val="006D70CA"/>
    <w:rsid w:val="006E6C7F"/>
    <w:rsid w:val="006F4F3A"/>
    <w:rsid w:val="0070370D"/>
    <w:rsid w:val="007112BC"/>
    <w:rsid w:val="00712061"/>
    <w:rsid w:val="007271BE"/>
    <w:rsid w:val="007401A1"/>
    <w:rsid w:val="00744C15"/>
    <w:rsid w:val="00750BEA"/>
    <w:rsid w:val="00763AE3"/>
    <w:rsid w:val="0077121D"/>
    <w:rsid w:val="00777A9C"/>
    <w:rsid w:val="007D6DC8"/>
    <w:rsid w:val="007D7357"/>
    <w:rsid w:val="007E7387"/>
    <w:rsid w:val="007F563B"/>
    <w:rsid w:val="0080109C"/>
    <w:rsid w:val="008035AD"/>
    <w:rsid w:val="008122DE"/>
    <w:rsid w:val="00816202"/>
    <w:rsid w:val="00824C02"/>
    <w:rsid w:val="0084153C"/>
    <w:rsid w:val="00844D87"/>
    <w:rsid w:val="00847EFF"/>
    <w:rsid w:val="00857FDC"/>
    <w:rsid w:val="00876343"/>
    <w:rsid w:val="008865A9"/>
    <w:rsid w:val="008931BA"/>
    <w:rsid w:val="008A0D7A"/>
    <w:rsid w:val="008B0734"/>
    <w:rsid w:val="008C400B"/>
    <w:rsid w:val="008F78EB"/>
    <w:rsid w:val="00912087"/>
    <w:rsid w:val="00912112"/>
    <w:rsid w:val="00913E48"/>
    <w:rsid w:val="0092368B"/>
    <w:rsid w:val="00976424"/>
    <w:rsid w:val="009764D1"/>
    <w:rsid w:val="00983D71"/>
    <w:rsid w:val="00985EEC"/>
    <w:rsid w:val="00987C33"/>
    <w:rsid w:val="009938FC"/>
    <w:rsid w:val="00994F51"/>
    <w:rsid w:val="009A5BCE"/>
    <w:rsid w:val="009A617D"/>
    <w:rsid w:val="009A6845"/>
    <w:rsid w:val="009A7423"/>
    <w:rsid w:val="009B04B1"/>
    <w:rsid w:val="009C3FBD"/>
    <w:rsid w:val="009C7F1F"/>
    <w:rsid w:val="00A00E41"/>
    <w:rsid w:val="00A01FF3"/>
    <w:rsid w:val="00A113FD"/>
    <w:rsid w:val="00A13EF9"/>
    <w:rsid w:val="00A15302"/>
    <w:rsid w:val="00A24F05"/>
    <w:rsid w:val="00A25D60"/>
    <w:rsid w:val="00A27744"/>
    <w:rsid w:val="00A30F52"/>
    <w:rsid w:val="00A55BF2"/>
    <w:rsid w:val="00A8072A"/>
    <w:rsid w:val="00A8548E"/>
    <w:rsid w:val="00AA1334"/>
    <w:rsid w:val="00AC65A9"/>
    <w:rsid w:val="00B001DF"/>
    <w:rsid w:val="00B129AF"/>
    <w:rsid w:val="00B14DCF"/>
    <w:rsid w:val="00B6092F"/>
    <w:rsid w:val="00B61B25"/>
    <w:rsid w:val="00B84C8B"/>
    <w:rsid w:val="00B966EC"/>
    <w:rsid w:val="00B97147"/>
    <w:rsid w:val="00BA680A"/>
    <w:rsid w:val="00BB28BA"/>
    <w:rsid w:val="00BB2CEF"/>
    <w:rsid w:val="00BB4F7F"/>
    <w:rsid w:val="00BC0C64"/>
    <w:rsid w:val="00BC5E0E"/>
    <w:rsid w:val="00BD70AC"/>
    <w:rsid w:val="00BE5C98"/>
    <w:rsid w:val="00BF0BCA"/>
    <w:rsid w:val="00BF325A"/>
    <w:rsid w:val="00BF505C"/>
    <w:rsid w:val="00C01C69"/>
    <w:rsid w:val="00C0668D"/>
    <w:rsid w:val="00C20A62"/>
    <w:rsid w:val="00C35675"/>
    <w:rsid w:val="00C63BBE"/>
    <w:rsid w:val="00CB454F"/>
    <w:rsid w:val="00CD3E10"/>
    <w:rsid w:val="00CD4625"/>
    <w:rsid w:val="00D0075A"/>
    <w:rsid w:val="00D2194B"/>
    <w:rsid w:val="00D2344A"/>
    <w:rsid w:val="00D34E93"/>
    <w:rsid w:val="00D36E64"/>
    <w:rsid w:val="00D53BAF"/>
    <w:rsid w:val="00D816CF"/>
    <w:rsid w:val="00DA0083"/>
    <w:rsid w:val="00DB6DF6"/>
    <w:rsid w:val="00DE6F6F"/>
    <w:rsid w:val="00E15034"/>
    <w:rsid w:val="00E17F4E"/>
    <w:rsid w:val="00E226D4"/>
    <w:rsid w:val="00E348EE"/>
    <w:rsid w:val="00E34A00"/>
    <w:rsid w:val="00E3599F"/>
    <w:rsid w:val="00E4160B"/>
    <w:rsid w:val="00E41CD0"/>
    <w:rsid w:val="00E446DC"/>
    <w:rsid w:val="00E5133B"/>
    <w:rsid w:val="00E61E17"/>
    <w:rsid w:val="00E62F57"/>
    <w:rsid w:val="00E65912"/>
    <w:rsid w:val="00E700F1"/>
    <w:rsid w:val="00E82C77"/>
    <w:rsid w:val="00E83162"/>
    <w:rsid w:val="00E87A6B"/>
    <w:rsid w:val="00E952E2"/>
    <w:rsid w:val="00EA0DBA"/>
    <w:rsid w:val="00EB2946"/>
    <w:rsid w:val="00EE520E"/>
    <w:rsid w:val="00EF7943"/>
    <w:rsid w:val="00F310B0"/>
    <w:rsid w:val="00F404E9"/>
    <w:rsid w:val="00F43898"/>
    <w:rsid w:val="00F55287"/>
    <w:rsid w:val="00F87A47"/>
    <w:rsid w:val="00F91B47"/>
    <w:rsid w:val="00F9488B"/>
    <w:rsid w:val="00F97117"/>
    <w:rsid w:val="00FA3E7B"/>
    <w:rsid w:val="00FC242A"/>
    <w:rsid w:val="00FC5B77"/>
    <w:rsid w:val="00FE3B02"/>
    <w:rsid w:val="00FE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F44E6"/>
  <w15:docId w15:val="{3ED70651-4D8F-4F28-B79B-C47B6329C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0B0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868E8"/>
  </w:style>
  <w:style w:type="paragraph" w:styleId="a5">
    <w:name w:val="footer"/>
    <w:basedOn w:val="a"/>
    <w:link w:val="a6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868E8"/>
  </w:style>
  <w:style w:type="paragraph" w:styleId="a7">
    <w:name w:val="Balloon Text"/>
    <w:basedOn w:val="a"/>
    <w:link w:val="a8"/>
    <w:uiPriority w:val="99"/>
    <w:semiHidden/>
    <w:unhideWhenUsed/>
    <w:rsid w:val="00286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2868E8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BA680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a"/>
    <w:uiPriority w:val="99"/>
    <w:semiHidden/>
    <w:unhideWhenUsed/>
    <w:rsid w:val="005004C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77121D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FC5B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5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489;&#1514;&#1497;&#1492;%20&#1488;&#1497;&#1497;&#1494;&#1503;%20&#1491;&#1505;&#1511;&#1496;&#1493;&#1508;\&#1506;&#1489;&#1493;&#1491;&#1493;&#1514;%20&#1502;&#1497;&#1499;&#1488;&#1500;%20&#1488;&#1491;&#1512;&#1497;\&#1495;&#1502;&#1491;%20&#1508;&#1512;&#1493;&#1497;&#1511;&#1496;&#1497;&#1501;\&#1511;&#1489;&#1510;&#1497;&#1501;%20&#1502;&#1514;&#1495;&#1497;&#1492;%202\&#1499;&#1500;%20&#1492;&#1496;&#1502;&#1508;&#1500;&#1496;&#1497;&#1501;%20&#1489;&#1493;&#1493;&#1512;&#1491;%20&#1513;&#1497;&#1513;%20&#1506;&#1491;%20&#1506;&#1499;&#1513;&#1497;&#1493;\&#1514;&#1497;&#1511;&#1497;&#1492;%20&#1495;&#1491;&#1513;&#1492;%20(2)\70445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A32243B-4C64-4897-B9AD-1EAF11CA5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70445.dot</Template>
  <TotalTime>0</TotalTime>
  <Pages>1</Pages>
  <Words>220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רחל איטח</cp:lastModifiedBy>
  <cp:revision>2</cp:revision>
  <cp:lastPrinted>2019-09-20T08:05:00Z</cp:lastPrinted>
  <dcterms:created xsi:type="dcterms:W3CDTF">2026-01-01T02:27:00Z</dcterms:created>
  <dcterms:modified xsi:type="dcterms:W3CDTF">2026-01-01T02:27:00Z</dcterms:modified>
</cp:coreProperties>
</file>