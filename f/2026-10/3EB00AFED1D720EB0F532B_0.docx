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B7E107" w14:textId="77777777" w:rsidR="00A24F05" w:rsidRPr="003B160E" w:rsidRDefault="008035AD" w:rsidP="003B160E">
      <w:pPr>
        <w:spacing w:after="0"/>
        <w:rPr>
          <w:rFonts w:cs="Guttman Keren"/>
          <w:sz w:val="24"/>
          <w:szCs w:val="24"/>
          <w:rtl/>
        </w:rPr>
      </w:pPr>
      <w:r w:rsidRPr="003B160E">
        <w:rPr>
          <w:rFonts w:cs="Guttman Keren" w:hint="cs"/>
          <w:sz w:val="24"/>
          <w:szCs w:val="24"/>
          <w:rtl/>
        </w:rPr>
        <w:t>בס"ד</w:t>
      </w:r>
    </w:p>
    <w:p w14:paraId="47408DBA" w14:textId="3D10C840" w:rsidR="006E6C7F" w:rsidRPr="003B160E" w:rsidRDefault="00912087" w:rsidP="003B160E">
      <w:pPr>
        <w:spacing w:after="0"/>
        <w:jc w:val="center"/>
        <w:rPr>
          <w:rFonts w:cs="Guttman Keren"/>
          <w:b/>
          <w:bCs/>
          <w:sz w:val="32"/>
          <w:szCs w:val="32"/>
          <w:u w:val="single"/>
          <w:rtl/>
        </w:rPr>
      </w:pPr>
      <w:r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מבדק פרשת </w:t>
      </w:r>
      <w:r w:rsidR="009C7F1F">
        <w:rPr>
          <w:rFonts w:cs="Guttman Keren" w:hint="cs"/>
          <w:b/>
          <w:bCs/>
          <w:sz w:val="32"/>
          <w:szCs w:val="32"/>
          <w:u w:val="single"/>
          <w:rtl/>
        </w:rPr>
        <w:t>____________</w:t>
      </w:r>
      <w:r w:rsidR="000141DD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 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(</w:t>
      </w:r>
      <w:r w:rsidR="004055B9" w:rsidRPr="003B160E">
        <w:rPr>
          <w:rFonts w:cs="Guttman Keren" w:hint="cs"/>
          <w:b/>
          <w:bCs/>
          <w:sz w:val="32"/>
          <w:szCs w:val="32"/>
          <w:u w:val="single"/>
          <w:rtl/>
        </w:rPr>
        <w:t>כית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ה </w:t>
      </w:r>
      <w:r w:rsidR="00AD4EE9">
        <w:rPr>
          <w:rFonts w:cs="Guttman Keren" w:hint="cs"/>
          <w:b/>
          <w:bCs/>
          <w:sz w:val="32"/>
          <w:szCs w:val="32"/>
          <w:u w:val="single"/>
          <w:rtl/>
        </w:rPr>
        <w:t>ה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>'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)</w:t>
      </w:r>
    </w:p>
    <w:tbl>
      <w:tblPr>
        <w:tblStyle w:val="a9"/>
        <w:bidiVisual/>
        <w:tblW w:w="10227" w:type="dxa"/>
        <w:tblInd w:w="-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6"/>
        <w:gridCol w:w="5401"/>
      </w:tblGrid>
      <w:tr w:rsidR="003B160E" w14:paraId="1F3EC225" w14:textId="77777777" w:rsidTr="00AD4EE9">
        <w:trPr>
          <w:trHeight w:val="11172"/>
        </w:trPr>
        <w:tc>
          <w:tcPr>
            <w:tcW w:w="4826" w:type="dxa"/>
          </w:tcPr>
          <w:p w14:paraId="2D38B8FE" w14:textId="77777777" w:rsidR="00477AE3" w:rsidRPr="00477AE3" w:rsidRDefault="00477AE3" w:rsidP="00477AE3">
            <w:pPr>
              <w:pStyle w:val="aa"/>
              <w:numPr>
                <w:ilvl w:val="0"/>
                <w:numId w:val="12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הקדוש ברוך הוא שמע לתפילת-</w:t>
            </w:r>
          </w:p>
          <w:p w14:paraId="741DB8F8" w14:textId="77777777" w:rsidR="00477AE3" w:rsidRPr="00477AE3" w:rsidRDefault="00477AE3" w:rsidP="00477AE3">
            <w:pPr>
              <w:pStyle w:val="aa"/>
              <w:numPr>
                <w:ilvl w:val="0"/>
                <w:numId w:val="13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רבקה כי הייתה בת של צדיק.</w:t>
            </w:r>
          </w:p>
          <w:p w14:paraId="334DF3FC" w14:textId="77777777" w:rsidR="00477AE3" w:rsidRPr="00477AE3" w:rsidRDefault="00477AE3" w:rsidP="00477AE3">
            <w:pPr>
              <w:pStyle w:val="aa"/>
              <w:numPr>
                <w:ilvl w:val="0"/>
                <w:numId w:val="13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יצחק כי הוא היה צדיק.</w:t>
            </w:r>
          </w:p>
          <w:p w14:paraId="5095E7FB" w14:textId="77777777" w:rsidR="00477AE3" w:rsidRPr="00477AE3" w:rsidRDefault="00477AE3" w:rsidP="00477AE3">
            <w:pPr>
              <w:pStyle w:val="aa"/>
              <w:numPr>
                <w:ilvl w:val="0"/>
                <w:numId w:val="13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יצחק כי הוא היה צדיק בן צדיק.</w:t>
            </w:r>
          </w:p>
          <w:p w14:paraId="21F1756E" w14:textId="77777777" w:rsidR="00477AE3" w:rsidRPr="00477AE3" w:rsidRDefault="00477AE3" w:rsidP="00477AE3">
            <w:pPr>
              <w:pStyle w:val="aa"/>
              <w:numPr>
                <w:ilvl w:val="0"/>
                <w:numId w:val="13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רבקה כי היא הייתה צדיקה בת צדיק.</w:t>
            </w:r>
          </w:p>
          <w:p w14:paraId="4732D05B" w14:textId="77777777" w:rsidR="00477AE3" w:rsidRPr="00477AE3" w:rsidRDefault="00477AE3" w:rsidP="00477AE3">
            <w:pPr>
              <w:pStyle w:val="aa"/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</w:p>
          <w:p w14:paraId="03701345" w14:textId="77777777" w:rsidR="00477AE3" w:rsidRPr="00477AE3" w:rsidRDefault="00477AE3" w:rsidP="00477AE3">
            <w:pPr>
              <w:pStyle w:val="aa"/>
              <w:numPr>
                <w:ilvl w:val="0"/>
                <w:numId w:val="12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במה התאפיינ</w:t>
            </w:r>
            <w:r w:rsidRPr="00477AE3">
              <w:rPr>
                <w:rFonts w:cs="Guttman Keren" w:hint="eastAsia"/>
                <w:sz w:val="25"/>
                <w:szCs w:val="25"/>
                <w:rtl/>
              </w:rPr>
              <w:t>ו</w:t>
            </w:r>
            <w:r w:rsidRPr="00477AE3">
              <w:rPr>
                <w:rFonts w:cs="Guttman Keren" w:hint="cs"/>
                <w:sz w:val="25"/>
                <w:szCs w:val="25"/>
                <w:rtl/>
              </w:rPr>
              <w:t xml:space="preserve"> עשיו ויעקב?</w:t>
            </w:r>
          </w:p>
          <w:p w14:paraId="7D9FFA3B" w14:textId="77777777" w:rsidR="00477AE3" w:rsidRPr="00477AE3" w:rsidRDefault="00477AE3" w:rsidP="00477AE3">
            <w:pPr>
              <w:pStyle w:val="aa"/>
              <w:numPr>
                <w:ilvl w:val="0"/>
                <w:numId w:val="14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שניהם היו צדיקים ולמדו תורה.</w:t>
            </w:r>
          </w:p>
          <w:p w14:paraId="7D4FA42A" w14:textId="77777777" w:rsidR="00477AE3" w:rsidRPr="00477AE3" w:rsidRDefault="00477AE3" w:rsidP="00477AE3">
            <w:pPr>
              <w:pStyle w:val="aa"/>
              <w:numPr>
                <w:ilvl w:val="0"/>
                <w:numId w:val="14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שניהם היו צדיקים אך רק יעקב למה תורה.</w:t>
            </w:r>
          </w:p>
          <w:p w14:paraId="7359CD79" w14:textId="77777777" w:rsidR="00477AE3" w:rsidRPr="00477AE3" w:rsidRDefault="00477AE3" w:rsidP="00477AE3">
            <w:pPr>
              <w:pStyle w:val="aa"/>
              <w:numPr>
                <w:ilvl w:val="0"/>
                <w:numId w:val="14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עשיו היה רשע אבל למד תורה כדי למצוא חן בעיני אביו ויעקב היה צדיק.</w:t>
            </w:r>
          </w:p>
          <w:p w14:paraId="572CA2A7" w14:textId="77777777" w:rsidR="00477AE3" w:rsidRPr="00477AE3" w:rsidRDefault="00477AE3" w:rsidP="00477AE3">
            <w:pPr>
              <w:pStyle w:val="aa"/>
              <w:numPr>
                <w:ilvl w:val="0"/>
                <w:numId w:val="14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יעקב היה צדיק ולמד תורה, עשיו היה רשע והיה צייד.</w:t>
            </w:r>
          </w:p>
          <w:p w14:paraId="6668B8B5" w14:textId="77777777" w:rsidR="00477AE3" w:rsidRPr="00477AE3" w:rsidRDefault="00477AE3" w:rsidP="00477AE3">
            <w:pPr>
              <w:pStyle w:val="aa"/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</w:p>
          <w:p w14:paraId="5A82E200" w14:textId="77777777" w:rsidR="00477AE3" w:rsidRPr="00477AE3" w:rsidRDefault="00477AE3" w:rsidP="00477AE3">
            <w:pPr>
              <w:pStyle w:val="aa"/>
              <w:numPr>
                <w:ilvl w:val="0"/>
                <w:numId w:val="12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כמה שילם יעקב עבור הבכורה?</w:t>
            </w:r>
          </w:p>
          <w:p w14:paraId="6A250991" w14:textId="77777777" w:rsidR="00477AE3" w:rsidRPr="00477AE3" w:rsidRDefault="00477AE3" w:rsidP="00477AE3">
            <w:pPr>
              <w:pStyle w:val="aa"/>
              <w:numPr>
                <w:ilvl w:val="0"/>
                <w:numId w:val="15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ארבע מאות שקל כסף.</w:t>
            </w:r>
          </w:p>
          <w:p w14:paraId="29ECEB46" w14:textId="77777777" w:rsidR="00477AE3" w:rsidRPr="00477AE3" w:rsidRDefault="00477AE3" w:rsidP="00477AE3">
            <w:pPr>
              <w:pStyle w:val="aa"/>
              <w:numPr>
                <w:ilvl w:val="0"/>
                <w:numId w:val="15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4000 שקל כסף.</w:t>
            </w:r>
          </w:p>
          <w:p w14:paraId="010AAFFB" w14:textId="77777777" w:rsidR="00477AE3" w:rsidRPr="00477AE3" w:rsidRDefault="00477AE3" w:rsidP="00477AE3">
            <w:pPr>
              <w:pStyle w:val="aa"/>
              <w:numPr>
                <w:ilvl w:val="0"/>
                <w:numId w:val="15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עשיו נתן ליעקב את הבכורה בחינם.</w:t>
            </w:r>
          </w:p>
          <w:p w14:paraId="120DD19B" w14:textId="77777777" w:rsidR="00477AE3" w:rsidRPr="00477AE3" w:rsidRDefault="00477AE3" w:rsidP="00477AE3">
            <w:pPr>
              <w:pStyle w:val="aa"/>
              <w:numPr>
                <w:ilvl w:val="0"/>
                <w:numId w:val="15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בנזיד עדשים.</w:t>
            </w:r>
          </w:p>
          <w:p w14:paraId="372EDB3C" w14:textId="77777777" w:rsidR="00477AE3" w:rsidRPr="00477AE3" w:rsidRDefault="00477AE3" w:rsidP="00477AE3">
            <w:pPr>
              <w:pStyle w:val="aa"/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</w:p>
          <w:p w14:paraId="1B9D6D6B" w14:textId="77777777" w:rsidR="00477AE3" w:rsidRPr="00477AE3" w:rsidRDefault="00477AE3" w:rsidP="00477AE3">
            <w:pPr>
              <w:pStyle w:val="aa"/>
              <w:numPr>
                <w:ilvl w:val="0"/>
                <w:numId w:val="12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מי קיבל את מירב הברכות של יצחק?</w:t>
            </w:r>
          </w:p>
          <w:p w14:paraId="017B7126" w14:textId="77777777" w:rsidR="00477AE3" w:rsidRPr="00477AE3" w:rsidRDefault="00477AE3" w:rsidP="00477AE3">
            <w:pPr>
              <w:pStyle w:val="aa"/>
              <w:numPr>
                <w:ilvl w:val="0"/>
                <w:numId w:val="16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יעקב ועשיו.</w:t>
            </w:r>
          </w:p>
          <w:p w14:paraId="77B07905" w14:textId="77777777" w:rsidR="00477AE3" w:rsidRPr="00477AE3" w:rsidRDefault="00477AE3" w:rsidP="00477AE3">
            <w:pPr>
              <w:pStyle w:val="aa"/>
              <w:numPr>
                <w:ilvl w:val="0"/>
                <w:numId w:val="16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רק עשיו כי אביו אהב אותו.</w:t>
            </w:r>
          </w:p>
          <w:p w14:paraId="481FBA31" w14:textId="77777777" w:rsidR="00477AE3" w:rsidRPr="00477AE3" w:rsidRDefault="00477AE3" w:rsidP="00477AE3">
            <w:pPr>
              <w:pStyle w:val="aa"/>
              <w:numPr>
                <w:ilvl w:val="0"/>
                <w:numId w:val="16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 xml:space="preserve"> יעקב כי בא במרמה לאביו.</w:t>
            </w:r>
          </w:p>
          <w:p w14:paraId="0436B51C" w14:textId="77777777" w:rsidR="00477AE3" w:rsidRPr="00477AE3" w:rsidRDefault="00477AE3" w:rsidP="00477AE3">
            <w:pPr>
              <w:pStyle w:val="aa"/>
              <w:numPr>
                <w:ilvl w:val="0"/>
                <w:numId w:val="16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רק עשיו כי הוא הבכור.</w:t>
            </w:r>
          </w:p>
          <w:p w14:paraId="41CE9557" w14:textId="77777777" w:rsidR="00477AE3" w:rsidRPr="00477AE3" w:rsidRDefault="00477AE3" w:rsidP="00477AE3">
            <w:pPr>
              <w:pStyle w:val="aa"/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</w:p>
          <w:p w14:paraId="2D43FDDA" w14:textId="77777777" w:rsidR="00477AE3" w:rsidRPr="00477AE3" w:rsidRDefault="00477AE3" w:rsidP="00477AE3">
            <w:pPr>
              <w:pStyle w:val="aa"/>
              <w:numPr>
                <w:ilvl w:val="0"/>
                <w:numId w:val="12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 xml:space="preserve">למה יעקב ברח </w:t>
            </w:r>
            <w:proofErr w:type="spellStart"/>
            <w:r w:rsidRPr="00477AE3">
              <w:rPr>
                <w:rFonts w:cs="Guttman Keren" w:hint="cs"/>
                <w:sz w:val="25"/>
                <w:szCs w:val="25"/>
                <w:rtl/>
              </w:rPr>
              <w:t>לחרן</w:t>
            </w:r>
            <w:proofErr w:type="spellEnd"/>
            <w:r w:rsidRPr="00477AE3">
              <w:rPr>
                <w:rFonts w:cs="Guttman Keren" w:hint="cs"/>
                <w:sz w:val="25"/>
                <w:szCs w:val="25"/>
                <w:rtl/>
              </w:rPr>
              <w:t>?</w:t>
            </w:r>
          </w:p>
          <w:p w14:paraId="246E6678" w14:textId="77777777" w:rsidR="00477AE3" w:rsidRPr="00477AE3" w:rsidRDefault="00477AE3" w:rsidP="00477AE3">
            <w:pPr>
              <w:pStyle w:val="aa"/>
              <w:numPr>
                <w:ilvl w:val="0"/>
                <w:numId w:val="17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כי הוא רצה לחפש לעצמו אישה.</w:t>
            </w:r>
          </w:p>
          <w:p w14:paraId="3A5DCE01" w14:textId="77777777" w:rsidR="00477AE3" w:rsidRPr="00477AE3" w:rsidRDefault="00477AE3" w:rsidP="00477AE3">
            <w:pPr>
              <w:pStyle w:val="aa"/>
              <w:numPr>
                <w:ilvl w:val="0"/>
                <w:numId w:val="17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כי פחד מעשיו שרצה להרוג אותו.</w:t>
            </w:r>
          </w:p>
          <w:p w14:paraId="3BB4CFFC" w14:textId="77777777" w:rsidR="00477AE3" w:rsidRPr="00477AE3" w:rsidRDefault="00477AE3" w:rsidP="00477AE3">
            <w:pPr>
              <w:pStyle w:val="aa"/>
              <w:numPr>
                <w:ilvl w:val="0"/>
                <w:numId w:val="17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כי פחד מאביו שיכעס עליו שבא אליו במרמה.</w:t>
            </w:r>
          </w:p>
          <w:p w14:paraId="229BC54C" w14:textId="77777777" w:rsidR="00477AE3" w:rsidRPr="00477AE3" w:rsidRDefault="00477AE3" w:rsidP="00477AE3">
            <w:pPr>
              <w:pStyle w:val="aa"/>
              <w:numPr>
                <w:ilvl w:val="0"/>
                <w:numId w:val="17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כי רצה ללמוד שם תורה.</w:t>
            </w:r>
          </w:p>
          <w:p w14:paraId="09F1363D" w14:textId="52B5E769" w:rsidR="003B160E" w:rsidRPr="00477AE3" w:rsidRDefault="003B160E" w:rsidP="00FC0A22">
            <w:pPr>
              <w:tabs>
                <w:tab w:val="left" w:pos="1106"/>
              </w:tabs>
              <w:spacing w:after="160" w:line="256" w:lineRule="auto"/>
              <w:rPr>
                <w:rFonts w:asciiTheme="minorBidi" w:hAnsiTheme="minorBidi" w:cs="Guttman Keren"/>
                <w:sz w:val="25"/>
                <w:szCs w:val="25"/>
                <w:rtl/>
              </w:rPr>
            </w:pPr>
          </w:p>
        </w:tc>
        <w:tc>
          <w:tcPr>
            <w:tcW w:w="5401" w:type="dxa"/>
          </w:tcPr>
          <w:p w14:paraId="0AEA9FA4" w14:textId="77777777" w:rsidR="00477AE3" w:rsidRPr="00477AE3" w:rsidRDefault="00477AE3" w:rsidP="00477AE3">
            <w:pPr>
              <w:pStyle w:val="aa"/>
              <w:numPr>
                <w:ilvl w:val="0"/>
                <w:numId w:val="12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ממה היה עשוי הנזיד?</w:t>
            </w:r>
          </w:p>
          <w:p w14:paraId="65FB1567" w14:textId="77777777" w:rsidR="00477AE3" w:rsidRPr="00477AE3" w:rsidRDefault="00477AE3" w:rsidP="00477AE3">
            <w:pPr>
              <w:pStyle w:val="aa"/>
              <w:numPr>
                <w:ilvl w:val="0"/>
                <w:numId w:val="18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מעדשים שחורים.</w:t>
            </w:r>
          </w:p>
          <w:p w14:paraId="6C71092A" w14:textId="77777777" w:rsidR="00477AE3" w:rsidRPr="00477AE3" w:rsidRDefault="00477AE3" w:rsidP="00477AE3">
            <w:pPr>
              <w:pStyle w:val="aa"/>
              <w:numPr>
                <w:ilvl w:val="0"/>
                <w:numId w:val="18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מעדשים אדומים.</w:t>
            </w:r>
          </w:p>
          <w:p w14:paraId="47797244" w14:textId="77777777" w:rsidR="00477AE3" w:rsidRPr="00477AE3" w:rsidRDefault="00477AE3" w:rsidP="00477AE3">
            <w:pPr>
              <w:pStyle w:val="aa"/>
              <w:numPr>
                <w:ilvl w:val="0"/>
                <w:numId w:val="18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מעגבניות ומעדשים שחורים.</w:t>
            </w:r>
          </w:p>
          <w:p w14:paraId="192164A9" w14:textId="77777777" w:rsidR="00477AE3" w:rsidRPr="00477AE3" w:rsidRDefault="00477AE3" w:rsidP="00477AE3">
            <w:pPr>
              <w:pStyle w:val="aa"/>
              <w:numPr>
                <w:ilvl w:val="0"/>
                <w:numId w:val="18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מעגבניות ומעדשים אדומים.</w:t>
            </w:r>
          </w:p>
          <w:p w14:paraId="311F6596" w14:textId="77777777" w:rsidR="00477AE3" w:rsidRPr="00477AE3" w:rsidRDefault="00477AE3" w:rsidP="00477AE3">
            <w:pPr>
              <w:pStyle w:val="aa"/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</w:p>
          <w:p w14:paraId="1C88FC31" w14:textId="77777777" w:rsidR="00477AE3" w:rsidRPr="00477AE3" w:rsidRDefault="00477AE3" w:rsidP="00477AE3">
            <w:pPr>
              <w:pStyle w:val="aa"/>
              <w:numPr>
                <w:ilvl w:val="0"/>
                <w:numId w:val="12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מה קרה באותו יום שנמכרה הבכורה ליעקב?</w:t>
            </w:r>
          </w:p>
          <w:p w14:paraId="4E3FAF54" w14:textId="77777777" w:rsidR="00477AE3" w:rsidRPr="00477AE3" w:rsidRDefault="00477AE3" w:rsidP="00477AE3">
            <w:pPr>
              <w:pStyle w:val="aa"/>
              <w:numPr>
                <w:ilvl w:val="0"/>
                <w:numId w:val="19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שרה אמנו נפטרה.</w:t>
            </w:r>
          </w:p>
          <w:p w14:paraId="7C3606F3" w14:textId="77777777" w:rsidR="00477AE3" w:rsidRPr="00477AE3" w:rsidRDefault="00477AE3" w:rsidP="00477AE3">
            <w:pPr>
              <w:pStyle w:val="aa"/>
              <w:numPr>
                <w:ilvl w:val="0"/>
                <w:numId w:val="19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רחל אמנו נולדה.</w:t>
            </w:r>
          </w:p>
          <w:p w14:paraId="3FB58586" w14:textId="77777777" w:rsidR="00477AE3" w:rsidRPr="00477AE3" w:rsidRDefault="00477AE3" w:rsidP="00477AE3">
            <w:pPr>
              <w:pStyle w:val="aa"/>
              <w:numPr>
                <w:ilvl w:val="0"/>
                <w:numId w:val="19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רחל ולאה נולדו.</w:t>
            </w:r>
          </w:p>
          <w:p w14:paraId="31D0393A" w14:textId="77777777" w:rsidR="00477AE3" w:rsidRPr="00477AE3" w:rsidRDefault="00477AE3" w:rsidP="00477AE3">
            <w:pPr>
              <w:pStyle w:val="aa"/>
              <w:numPr>
                <w:ilvl w:val="0"/>
                <w:numId w:val="19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אברהם אבינו נפטר.</w:t>
            </w:r>
          </w:p>
          <w:p w14:paraId="1C302DDB" w14:textId="77777777" w:rsidR="00477AE3" w:rsidRPr="00477AE3" w:rsidRDefault="00477AE3" w:rsidP="00477AE3">
            <w:pPr>
              <w:pStyle w:val="aa"/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</w:p>
          <w:p w14:paraId="7F5BDE7B" w14:textId="77777777" w:rsidR="00477AE3" w:rsidRPr="00477AE3" w:rsidRDefault="00477AE3" w:rsidP="00477AE3">
            <w:pPr>
              <w:pStyle w:val="aa"/>
              <w:numPr>
                <w:ilvl w:val="0"/>
                <w:numId w:val="12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מה נוהגים האבלים לאכול?</w:t>
            </w:r>
          </w:p>
          <w:p w14:paraId="0273102B" w14:textId="77777777" w:rsidR="00477AE3" w:rsidRPr="00477AE3" w:rsidRDefault="00477AE3" w:rsidP="00477AE3">
            <w:pPr>
              <w:pStyle w:val="aa"/>
              <w:numPr>
                <w:ilvl w:val="0"/>
                <w:numId w:val="20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ביצים.</w:t>
            </w:r>
          </w:p>
          <w:p w14:paraId="1340024A" w14:textId="77777777" w:rsidR="00477AE3" w:rsidRPr="00477AE3" w:rsidRDefault="00477AE3" w:rsidP="00477AE3">
            <w:pPr>
              <w:pStyle w:val="aa"/>
              <w:numPr>
                <w:ilvl w:val="0"/>
                <w:numId w:val="20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עדשים.</w:t>
            </w:r>
          </w:p>
          <w:p w14:paraId="19A47AFF" w14:textId="77777777" w:rsidR="00477AE3" w:rsidRPr="00477AE3" w:rsidRDefault="00477AE3" w:rsidP="00477AE3">
            <w:pPr>
              <w:pStyle w:val="aa"/>
              <w:numPr>
                <w:ilvl w:val="0"/>
                <w:numId w:val="20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לחם יבש.</w:t>
            </w:r>
          </w:p>
          <w:p w14:paraId="560F5643" w14:textId="77777777" w:rsidR="00477AE3" w:rsidRPr="00477AE3" w:rsidRDefault="00477AE3" w:rsidP="00477AE3">
            <w:pPr>
              <w:pStyle w:val="aa"/>
              <w:numPr>
                <w:ilvl w:val="0"/>
                <w:numId w:val="20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תשובות א+ ב נכונות.</w:t>
            </w:r>
          </w:p>
          <w:p w14:paraId="256D2913" w14:textId="77777777" w:rsidR="00477AE3" w:rsidRPr="00477AE3" w:rsidRDefault="00477AE3" w:rsidP="00477AE3">
            <w:pPr>
              <w:pStyle w:val="aa"/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</w:p>
          <w:p w14:paraId="67CD847C" w14:textId="77777777" w:rsidR="00477AE3" w:rsidRPr="00477AE3" w:rsidRDefault="00477AE3" w:rsidP="00477AE3">
            <w:pPr>
              <w:pStyle w:val="aa"/>
              <w:numPr>
                <w:ilvl w:val="0"/>
                <w:numId w:val="12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בכמה שנים ולמה קיצר ה' את חייו של אברהם אבינו?</w:t>
            </w:r>
          </w:p>
          <w:p w14:paraId="526066EE" w14:textId="77777777" w:rsidR="00477AE3" w:rsidRPr="00477AE3" w:rsidRDefault="00477AE3" w:rsidP="00477AE3">
            <w:pPr>
              <w:pStyle w:val="aa"/>
              <w:numPr>
                <w:ilvl w:val="0"/>
                <w:numId w:val="21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בעשר שנים כי ה' לא רצה שהוא יראה שיעקב נכדו עוזב את ארץ ישראל.</w:t>
            </w:r>
          </w:p>
          <w:p w14:paraId="5759A927" w14:textId="77777777" w:rsidR="00477AE3" w:rsidRPr="00477AE3" w:rsidRDefault="00477AE3" w:rsidP="00477AE3">
            <w:pPr>
              <w:pStyle w:val="aa"/>
              <w:numPr>
                <w:ilvl w:val="0"/>
                <w:numId w:val="21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בחמש שנים כי ה' לא רצה שהוא יראה שיעקב נכדו עוזב את ארץ ישראל.</w:t>
            </w:r>
          </w:p>
          <w:p w14:paraId="25BB1E34" w14:textId="77777777" w:rsidR="00477AE3" w:rsidRPr="00477AE3" w:rsidRDefault="00477AE3" w:rsidP="00477AE3">
            <w:pPr>
              <w:pStyle w:val="aa"/>
              <w:numPr>
                <w:ilvl w:val="0"/>
                <w:numId w:val="21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בעשר שנים כי ה' לא רצה שיראה שעשיו נכדו יוצא לתרבות רעה.</w:t>
            </w:r>
          </w:p>
          <w:p w14:paraId="16826CFC" w14:textId="77777777" w:rsidR="00477AE3" w:rsidRPr="00477AE3" w:rsidRDefault="00477AE3" w:rsidP="00477AE3">
            <w:pPr>
              <w:pStyle w:val="aa"/>
              <w:numPr>
                <w:ilvl w:val="0"/>
                <w:numId w:val="21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בחמש שנים כי ה' לא רצה שיראה שעשיו נכדו יוצא לתרבות רעה.</w:t>
            </w:r>
          </w:p>
          <w:p w14:paraId="249BCCF3" w14:textId="77777777" w:rsidR="00477AE3" w:rsidRPr="00477AE3" w:rsidRDefault="00477AE3" w:rsidP="00477AE3">
            <w:pPr>
              <w:pStyle w:val="aa"/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</w:p>
          <w:p w14:paraId="0812521C" w14:textId="77777777" w:rsidR="00477AE3" w:rsidRPr="00477AE3" w:rsidRDefault="00477AE3" w:rsidP="00477AE3">
            <w:pPr>
              <w:pStyle w:val="aa"/>
              <w:numPr>
                <w:ilvl w:val="0"/>
                <w:numId w:val="12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 xml:space="preserve">מדוע רבי ישמעאל לא כיבד את </w:t>
            </w:r>
            <w:proofErr w:type="spellStart"/>
            <w:r w:rsidRPr="00477AE3">
              <w:rPr>
                <w:rFonts w:cs="Guttman Keren" w:hint="cs"/>
                <w:sz w:val="25"/>
                <w:szCs w:val="25"/>
                <w:rtl/>
              </w:rPr>
              <w:t>אמו</w:t>
            </w:r>
            <w:proofErr w:type="spellEnd"/>
            <w:r w:rsidRPr="00477AE3">
              <w:rPr>
                <w:rFonts w:cs="Guttman Keren" w:hint="cs"/>
                <w:sz w:val="25"/>
                <w:szCs w:val="25"/>
                <w:rtl/>
              </w:rPr>
              <w:t>?</w:t>
            </w:r>
          </w:p>
          <w:p w14:paraId="41E4A8C1" w14:textId="77777777" w:rsidR="00477AE3" w:rsidRPr="00477AE3" w:rsidRDefault="00477AE3" w:rsidP="00477AE3">
            <w:pPr>
              <w:pStyle w:val="aa"/>
              <w:numPr>
                <w:ilvl w:val="0"/>
                <w:numId w:val="22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כי רצה לשמור על כבודה.</w:t>
            </w:r>
          </w:p>
          <w:p w14:paraId="7C2AD0DF" w14:textId="77777777" w:rsidR="00477AE3" w:rsidRPr="00477AE3" w:rsidRDefault="00477AE3" w:rsidP="00477AE3">
            <w:pPr>
              <w:pStyle w:val="aa"/>
              <w:numPr>
                <w:ilvl w:val="0"/>
                <w:numId w:val="22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כי לא רצה להטריח אותה.</w:t>
            </w:r>
          </w:p>
          <w:p w14:paraId="119BF646" w14:textId="77777777" w:rsidR="00477AE3" w:rsidRPr="00477AE3" w:rsidRDefault="00477AE3" w:rsidP="00477AE3">
            <w:pPr>
              <w:pStyle w:val="aa"/>
              <w:numPr>
                <w:ilvl w:val="0"/>
                <w:numId w:val="22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כי היא התנהגה אליו לא יפה וביישה אותו.</w:t>
            </w:r>
          </w:p>
          <w:p w14:paraId="27438744" w14:textId="77777777" w:rsidR="00477AE3" w:rsidRPr="00477AE3" w:rsidRDefault="00477AE3" w:rsidP="00477AE3">
            <w:pPr>
              <w:pStyle w:val="aa"/>
              <w:numPr>
                <w:ilvl w:val="0"/>
                <w:numId w:val="22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477AE3">
              <w:rPr>
                <w:rFonts w:cs="Guttman Keren" w:hint="cs"/>
                <w:sz w:val="25"/>
                <w:szCs w:val="25"/>
                <w:rtl/>
              </w:rPr>
              <w:t>תשובות א+ ב נכונות.</w:t>
            </w:r>
          </w:p>
          <w:p w14:paraId="1CE1D896" w14:textId="1C8365FF" w:rsidR="003B160E" w:rsidRPr="00477AE3" w:rsidRDefault="003B160E" w:rsidP="00FC0A22">
            <w:pPr>
              <w:tabs>
                <w:tab w:val="left" w:pos="1106"/>
              </w:tabs>
              <w:spacing w:after="0" w:line="256" w:lineRule="auto"/>
              <w:rPr>
                <w:rFonts w:asciiTheme="minorBidi" w:hAnsiTheme="minorBidi" w:cs="Guttman Keren"/>
                <w:sz w:val="25"/>
                <w:szCs w:val="25"/>
                <w:rtl/>
              </w:rPr>
            </w:pPr>
          </w:p>
        </w:tc>
      </w:tr>
    </w:tbl>
    <w:p w14:paraId="45AABC24" w14:textId="131BD8B0" w:rsidR="00465EB5" w:rsidRPr="00FC5B77" w:rsidRDefault="00477AE3" w:rsidP="00477AE3">
      <w:pPr>
        <w:jc w:val="center"/>
        <w:rPr>
          <w:rFonts w:cs="Guttman Keren"/>
          <w:sz w:val="28"/>
          <w:szCs w:val="28"/>
          <w:rtl/>
        </w:rPr>
      </w:pPr>
      <w:r>
        <w:rPr>
          <w:rFonts w:cs="Guttman Keren" w:hint="cs"/>
          <w:sz w:val="28"/>
          <w:szCs w:val="28"/>
          <w:rtl/>
        </w:rPr>
        <w:t>בהצלחה רבה!</w:t>
      </w:r>
      <w:bookmarkStart w:id="0" w:name="_GoBack"/>
      <w:bookmarkEnd w:id="0"/>
    </w:p>
    <w:sectPr w:rsidR="00465EB5" w:rsidRPr="00FC5B77" w:rsidSect="009A68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2236AA" w14:textId="77777777" w:rsidR="005C33FC" w:rsidRDefault="005C33FC" w:rsidP="002868E8">
      <w:pPr>
        <w:spacing w:after="0" w:line="240" w:lineRule="auto"/>
      </w:pPr>
      <w:r>
        <w:separator/>
      </w:r>
    </w:p>
  </w:endnote>
  <w:endnote w:type="continuationSeparator" w:id="0">
    <w:p w14:paraId="22F1B0BA" w14:textId="77777777" w:rsidR="005C33FC" w:rsidRDefault="005C33FC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E8236B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AB31A6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3E0EB3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81EABD" w14:textId="77777777" w:rsidR="005C33FC" w:rsidRDefault="005C33FC" w:rsidP="002868E8">
      <w:pPr>
        <w:spacing w:after="0" w:line="240" w:lineRule="auto"/>
      </w:pPr>
      <w:r>
        <w:separator/>
      </w:r>
    </w:p>
  </w:footnote>
  <w:footnote w:type="continuationSeparator" w:id="0">
    <w:p w14:paraId="50F8BD5B" w14:textId="77777777" w:rsidR="005C33FC" w:rsidRDefault="005C33FC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A8005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7C8ABD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EAB813A" wp14:editId="44897360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ED3A98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3455C"/>
    <w:multiLevelType w:val="hybridMultilevel"/>
    <w:tmpl w:val="49941ECC"/>
    <w:lvl w:ilvl="0" w:tplc="326CE518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208"/>
    <w:multiLevelType w:val="hybridMultilevel"/>
    <w:tmpl w:val="11A2EA3E"/>
    <w:lvl w:ilvl="0" w:tplc="70BC42A4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310B9"/>
    <w:multiLevelType w:val="hybridMultilevel"/>
    <w:tmpl w:val="CD1C238E"/>
    <w:lvl w:ilvl="0" w:tplc="8258EE9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9E2AD6"/>
    <w:multiLevelType w:val="hybridMultilevel"/>
    <w:tmpl w:val="88CA2A86"/>
    <w:lvl w:ilvl="0" w:tplc="27FA02E0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66B75"/>
    <w:multiLevelType w:val="hybridMultilevel"/>
    <w:tmpl w:val="57722628"/>
    <w:lvl w:ilvl="0" w:tplc="8F5EAF94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AD712F"/>
    <w:multiLevelType w:val="hybridMultilevel"/>
    <w:tmpl w:val="5832DA58"/>
    <w:lvl w:ilvl="0" w:tplc="1DF48010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5C0D8D"/>
    <w:multiLevelType w:val="hybridMultilevel"/>
    <w:tmpl w:val="9A122960"/>
    <w:lvl w:ilvl="0" w:tplc="B188534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574A3F"/>
    <w:multiLevelType w:val="hybridMultilevel"/>
    <w:tmpl w:val="499E9FDA"/>
    <w:lvl w:ilvl="0" w:tplc="34AC2C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BD2A33"/>
    <w:multiLevelType w:val="hybridMultilevel"/>
    <w:tmpl w:val="F7A290F2"/>
    <w:lvl w:ilvl="0" w:tplc="88CA2E7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863A90"/>
    <w:multiLevelType w:val="hybridMultilevel"/>
    <w:tmpl w:val="59B01A36"/>
    <w:lvl w:ilvl="0" w:tplc="3A4A8186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1057F"/>
    <w:multiLevelType w:val="hybridMultilevel"/>
    <w:tmpl w:val="A6FEE92C"/>
    <w:lvl w:ilvl="0" w:tplc="958EF35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514493"/>
    <w:multiLevelType w:val="hybridMultilevel"/>
    <w:tmpl w:val="A3D23154"/>
    <w:lvl w:ilvl="0" w:tplc="C286FF3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EA4111"/>
    <w:multiLevelType w:val="hybridMultilevel"/>
    <w:tmpl w:val="F500A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53625B"/>
    <w:multiLevelType w:val="hybridMultilevel"/>
    <w:tmpl w:val="08088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5B293F"/>
    <w:multiLevelType w:val="hybridMultilevel"/>
    <w:tmpl w:val="42E6F470"/>
    <w:lvl w:ilvl="0" w:tplc="744263F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7219E4"/>
    <w:multiLevelType w:val="hybridMultilevel"/>
    <w:tmpl w:val="A0AA17E6"/>
    <w:lvl w:ilvl="0" w:tplc="9C281C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081681"/>
    <w:multiLevelType w:val="hybridMultilevel"/>
    <w:tmpl w:val="1AF45FA6"/>
    <w:lvl w:ilvl="0" w:tplc="B80077AA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375045"/>
    <w:multiLevelType w:val="hybridMultilevel"/>
    <w:tmpl w:val="B9E88166"/>
    <w:lvl w:ilvl="0" w:tplc="1F160CC8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1034A5"/>
    <w:multiLevelType w:val="hybridMultilevel"/>
    <w:tmpl w:val="C6183C70"/>
    <w:lvl w:ilvl="0" w:tplc="614AD03A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6C232A"/>
    <w:multiLevelType w:val="hybridMultilevel"/>
    <w:tmpl w:val="638A4000"/>
    <w:lvl w:ilvl="0" w:tplc="7890BC5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A56815"/>
    <w:multiLevelType w:val="hybridMultilevel"/>
    <w:tmpl w:val="0596B604"/>
    <w:lvl w:ilvl="0" w:tplc="4FA49552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6F680A"/>
    <w:multiLevelType w:val="hybridMultilevel"/>
    <w:tmpl w:val="E974A04E"/>
    <w:lvl w:ilvl="0" w:tplc="21A4E11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3"/>
  </w:num>
  <w:num w:numId="13">
    <w:abstractNumId w:val="2"/>
  </w:num>
  <w:num w:numId="14">
    <w:abstractNumId w:val="8"/>
  </w:num>
  <w:num w:numId="15">
    <w:abstractNumId w:val="19"/>
  </w:num>
  <w:num w:numId="16">
    <w:abstractNumId w:val="14"/>
  </w:num>
  <w:num w:numId="17">
    <w:abstractNumId w:val="7"/>
  </w:num>
  <w:num w:numId="18">
    <w:abstractNumId w:val="21"/>
  </w:num>
  <w:num w:numId="19">
    <w:abstractNumId w:val="11"/>
  </w:num>
  <w:num w:numId="20">
    <w:abstractNumId w:val="6"/>
  </w:num>
  <w:num w:numId="21">
    <w:abstractNumId w:val="15"/>
  </w:num>
  <w:num w:numId="22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40C"/>
    <w:rsid w:val="000141DD"/>
    <w:rsid w:val="00022B7A"/>
    <w:rsid w:val="0002596A"/>
    <w:rsid w:val="0004051D"/>
    <w:rsid w:val="00051C7A"/>
    <w:rsid w:val="00053B69"/>
    <w:rsid w:val="00074A88"/>
    <w:rsid w:val="0008250C"/>
    <w:rsid w:val="000A7324"/>
    <w:rsid w:val="000D3957"/>
    <w:rsid w:val="0010329B"/>
    <w:rsid w:val="001037DB"/>
    <w:rsid w:val="0010423B"/>
    <w:rsid w:val="00121102"/>
    <w:rsid w:val="00126797"/>
    <w:rsid w:val="0014240C"/>
    <w:rsid w:val="001455B7"/>
    <w:rsid w:val="00153C9B"/>
    <w:rsid w:val="00166C29"/>
    <w:rsid w:val="001734AB"/>
    <w:rsid w:val="00195AB6"/>
    <w:rsid w:val="0019764C"/>
    <w:rsid w:val="001A067F"/>
    <w:rsid w:val="001B08A5"/>
    <w:rsid w:val="001B6A79"/>
    <w:rsid w:val="001C2648"/>
    <w:rsid w:val="001C5E2C"/>
    <w:rsid w:val="00226F52"/>
    <w:rsid w:val="00230FC8"/>
    <w:rsid w:val="00236461"/>
    <w:rsid w:val="00266EBC"/>
    <w:rsid w:val="002868E8"/>
    <w:rsid w:val="002A3094"/>
    <w:rsid w:val="002F318A"/>
    <w:rsid w:val="0030687B"/>
    <w:rsid w:val="003109E3"/>
    <w:rsid w:val="003141FA"/>
    <w:rsid w:val="0033728A"/>
    <w:rsid w:val="00344A0C"/>
    <w:rsid w:val="00346348"/>
    <w:rsid w:val="00347395"/>
    <w:rsid w:val="00353017"/>
    <w:rsid w:val="003563CB"/>
    <w:rsid w:val="00373864"/>
    <w:rsid w:val="0037749C"/>
    <w:rsid w:val="003A62E4"/>
    <w:rsid w:val="003B160E"/>
    <w:rsid w:val="003B3AF7"/>
    <w:rsid w:val="003B76BB"/>
    <w:rsid w:val="003D46D3"/>
    <w:rsid w:val="003E3F53"/>
    <w:rsid w:val="003F1892"/>
    <w:rsid w:val="004055B9"/>
    <w:rsid w:val="00413346"/>
    <w:rsid w:val="00432DB8"/>
    <w:rsid w:val="00440102"/>
    <w:rsid w:val="00442ECE"/>
    <w:rsid w:val="00442FFA"/>
    <w:rsid w:val="00446C89"/>
    <w:rsid w:val="00465EB5"/>
    <w:rsid w:val="004703E8"/>
    <w:rsid w:val="00477AE3"/>
    <w:rsid w:val="00482FED"/>
    <w:rsid w:val="004B62B7"/>
    <w:rsid w:val="004B763E"/>
    <w:rsid w:val="004B7E94"/>
    <w:rsid w:val="004E1AE6"/>
    <w:rsid w:val="005004CB"/>
    <w:rsid w:val="0051128A"/>
    <w:rsid w:val="00522F3D"/>
    <w:rsid w:val="00532185"/>
    <w:rsid w:val="005356D1"/>
    <w:rsid w:val="0056146D"/>
    <w:rsid w:val="00561E85"/>
    <w:rsid w:val="005628C4"/>
    <w:rsid w:val="00563E9B"/>
    <w:rsid w:val="00581115"/>
    <w:rsid w:val="005B6AB8"/>
    <w:rsid w:val="005C1515"/>
    <w:rsid w:val="005C33FC"/>
    <w:rsid w:val="005D6D87"/>
    <w:rsid w:val="00601EC7"/>
    <w:rsid w:val="0060217D"/>
    <w:rsid w:val="00606280"/>
    <w:rsid w:val="006112A2"/>
    <w:rsid w:val="00632F9A"/>
    <w:rsid w:val="006367A6"/>
    <w:rsid w:val="00640CBF"/>
    <w:rsid w:val="00663ED6"/>
    <w:rsid w:val="00691F47"/>
    <w:rsid w:val="00693D04"/>
    <w:rsid w:val="006A276D"/>
    <w:rsid w:val="006B4830"/>
    <w:rsid w:val="006C2206"/>
    <w:rsid w:val="006D70CA"/>
    <w:rsid w:val="006E6C7F"/>
    <w:rsid w:val="006F4F3A"/>
    <w:rsid w:val="0070370D"/>
    <w:rsid w:val="007112BC"/>
    <w:rsid w:val="00712061"/>
    <w:rsid w:val="007271BE"/>
    <w:rsid w:val="007401A1"/>
    <w:rsid w:val="00744C15"/>
    <w:rsid w:val="00750BEA"/>
    <w:rsid w:val="00763AE3"/>
    <w:rsid w:val="0077121D"/>
    <w:rsid w:val="00777A9C"/>
    <w:rsid w:val="007D6DC8"/>
    <w:rsid w:val="007D7357"/>
    <w:rsid w:val="007E7387"/>
    <w:rsid w:val="007F563B"/>
    <w:rsid w:val="0080109C"/>
    <w:rsid w:val="008035AD"/>
    <w:rsid w:val="008122DE"/>
    <w:rsid w:val="00816202"/>
    <w:rsid w:val="00824C02"/>
    <w:rsid w:val="0084153C"/>
    <w:rsid w:val="00844D87"/>
    <w:rsid w:val="00847EFF"/>
    <w:rsid w:val="00857FDC"/>
    <w:rsid w:val="00876343"/>
    <w:rsid w:val="008931BA"/>
    <w:rsid w:val="008A0D7A"/>
    <w:rsid w:val="008A35D0"/>
    <w:rsid w:val="008B0734"/>
    <w:rsid w:val="008C400B"/>
    <w:rsid w:val="00912087"/>
    <w:rsid w:val="00912112"/>
    <w:rsid w:val="00913E48"/>
    <w:rsid w:val="0091759B"/>
    <w:rsid w:val="0092368B"/>
    <w:rsid w:val="00976424"/>
    <w:rsid w:val="009764D1"/>
    <w:rsid w:val="00983D71"/>
    <w:rsid w:val="00985EEC"/>
    <w:rsid w:val="00987C33"/>
    <w:rsid w:val="009938FC"/>
    <w:rsid w:val="00994F51"/>
    <w:rsid w:val="009A5BCE"/>
    <w:rsid w:val="009A617D"/>
    <w:rsid w:val="009A6845"/>
    <w:rsid w:val="009A7423"/>
    <w:rsid w:val="009B04B1"/>
    <w:rsid w:val="009C3FBD"/>
    <w:rsid w:val="009C7F1F"/>
    <w:rsid w:val="00A00E41"/>
    <w:rsid w:val="00A01FF3"/>
    <w:rsid w:val="00A113FD"/>
    <w:rsid w:val="00A13EF9"/>
    <w:rsid w:val="00A15302"/>
    <w:rsid w:val="00A24F05"/>
    <w:rsid w:val="00A25D60"/>
    <w:rsid w:val="00A27744"/>
    <w:rsid w:val="00A30F52"/>
    <w:rsid w:val="00A55BF2"/>
    <w:rsid w:val="00A8072A"/>
    <w:rsid w:val="00A8548E"/>
    <w:rsid w:val="00AA1334"/>
    <w:rsid w:val="00AD4EE9"/>
    <w:rsid w:val="00B001DF"/>
    <w:rsid w:val="00B129AF"/>
    <w:rsid w:val="00B14DCF"/>
    <w:rsid w:val="00B6092F"/>
    <w:rsid w:val="00B61B25"/>
    <w:rsid w:val="00B84C8B"/>
    <w:rsid w:val="00B966EC"/>
    <w:rsid w:val="00B97147"/>
    <w:rsid w:val="00BA680A"/>
    <w:rsid w:val="00BB2CEF"/>
    <w:rsid w:val="00BB4F7F"/>
    <w:rsid w:val="00BC0C64"/>
    <w:rsid w:val="00BC5E0E"/>
    <w:rsid w:val="00BD70AC"/>
    <w:rsid w:val="00BE5C98"/>
    <w:rsid w:val="00BF0BCA"/>
    <w:rsid w:val="00BF325A"/>
    <w:rsid w:val="00BF505C"/>
    <w:rsid w:val="00C01C69"/>
    <w:rsid w:val="00C20A62"/>
    <w:rsid w:val="00C35675"/>
    <w:rsid w:val="00C52580"/>
    <w:rsid w:val="00C63BBE"/>
    <w:rsid w:val="00CB454F"/>
    <w:rsid w:val="00CD3E10"/>
    <w:rsid w:val="00CD4625"/>
    <w:rsid w:val="00D0075A"/>
    <w:rsid w:val="00D2194B"/>
    <w:rsid w:val="00D2344A"/>
    <w:rsid w:val="00D34E93"/>
    <w:rsid w:val="00D36E64"/>
    <w:rsid w:val="00D53BAF"/>
    <w:rsid w:val="00D816CF"/>
    <w:rsid w:val="00DA0083"/>
    <w:rsid w:val="00DB6DF6"/>
    <w:rsid w:val="00DE6F6F"/>
    <w:rsid w:val="00E15034"/>
    <w:rsid w:val="00E17F4E"/>
    <w:rsid w:val="00E226D4"/>
    <w:rsid w:val="00E348EE"/>
    <w:rsid w:val="00E34A00"/>
    <w:rsid w:val="00E3599F"/>
    <w:rsid w:val="00E4160B"/>
    <w:rsid w:val="00E41CD0"/>
    <w:rsid w:val="00E446DC"/>
    <w:rsid w:val="00E5133B"/>
    <w:rsid w:val="00E62F57"/>
    <w:rsid w:val="00E700F1"/>
    <w:rsid w:val="00E82C77"/>
    <w:rsid w:val="00E83162"/>
    <w:rsid w:val="00E87A6B"/>
    <w:rsid w:val="00E952E2"/>
    <w:rsid w:val="00EA0DBA"/>
    <w:rsid w:val="00EB2946"/>
    <w:rsid w:val="00EC167A"/>
    <w:rsid w:val="00EE520E"/>
    <w:rsid w:val="00EF0B94"/>
    <w:rsid w:val="00EF7943"/>
    <w:rsid w:val="00F310B0"/>
    <w:rsid w:val="00F404E9"/>
    <w:rsid w:val="00F43898"/>
    <w:rsid w:val="00F55287"/>
    <w:rsid w:val="00F87A47"/>
    <w:rsid w:val="00F91B47"/>
    <w:rsid w:val="00F9488B"/>
    <w:rsid w:val="00F97117"/>
    <w:rsid w:val="00FA3E7B"/>
    <w:rsid w:val="00FC0A22"/>
    <w:rsid w:val="00FC242A"/>
    <w:rsid w:val="00FC5B77"/>
    <w:rsid w:val="00FE3B02"/>
    <w:rsid w:val="00FE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5A7117"/>
  <w15:docId w15:val="{3ED70651-4D8F-4F28-B79B-C47B6329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02C14F-EA6F-488E-A2E6-E68B4A6CD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70445.dot</Template>
  <TotalTime>0</TotalTime>
  <Pages>1</Pages>
  <Words>243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רחל איטח</cp:lastModifiedBy>
  <cp:revision>2</cp:revision>
  <cp:lastPrinted>2019-09-20T08:05:00Z</cp:lastPrinted>
  <dcterms:created xsi:type="dcterms:W3CDTF">2023-11-18T18:02:00Z</dcterms:created>
  <dcterms:modified xsi:type="dcterms:W3CDTF">2023-11-18T18:02:00Z</dcterms:modified>
</cp:coreProperties>
</file>