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7BE6EE" w14:textId="77777777" w:rsidR="00A24F05" w:rsidRPr="00BD5CC1" w:rsidRDefault="008035AD" w:rsidP="00A24F05">
      <w:pPr>
        <w:rPr>
          <w:rFonts w:cs="Guttman Keren"/>
          <w:sz w:val="24"/>
          <w:szCs w:val="24"/>
          <w:rtl/>
        </w:rPr>
      </w:pPr>
      <w:r w:rsidRPr="00BD5CC1">
        <w:rPr>
          <w:rFonts w:cs="Guttman Keren" w:hint="cs"/>
          <w:sz w:val="24"/>
          <w:szCs w:val="24"/>
          <w:rtl/>
        </w:rPr>
        <w:t>בס"ד</w:t>
      </w:r>
    </w:p>
    <w:p w14:paraId="6A572EFF" w14:textId="77777777" w:rsidR="006E6C7F" w:rsidRPr="00BD5CC1" w:rsidRDefault="00FA3E7B" w:rsidP="00795F3F">
      <w:pPr>
        <w:jc w:val="center"/>
        <w:rPr>
          <w:rFonts w:cs="Guttman Keren"/>
          <w:b/>
          <w:bCs/>
          <w:sz w:val="32"/>
          <w:szCs w:val="32"/>
          <w:u w:val="single"/>
          <w:rtl/>
        </w:rPr>
      </w:pPr>
      <w:r w:rsidRPr="00BD5CC1">
        <w:rPr>
          <w:rFonts w:cs="Guttman Keren" w:hint="cs"/>
          <w:b/>
          <w:bCs/>
          <w:sz w:val="32"/>
          <w:szCs w:val="32"/>
          <w:u w:val="single"/>
          <w:rtl/>
        </w:rPr>
        <w:t xml:space="preserve">מבדק פרשת </w:t>
      </w:r>
      <w:r w:rsidR="00795F3F" w:rsidRPr="00BD5CC1">
        <w:rPr>
          <w:rFonts w:cs="Guttman Keren" w:hint="cs"/>
          <w:b/>
          <w:bCs/>
          <w:sz w:val="32"/>
          <w:szCs w:val="32"/>
          <w:u w:val="single"/>
          <w:rtl/>
        </w:rPr>
        <w:t>חיי שרה</w:t>
      </w:r>
      <w:r w:rsidR="000141DD" w:rsidRPr="00BD5CC1">
        <w:rPr>
          <w:rFonts w:cs="Guttman Keren" w:hint="cs"/>
          <w:b/>
          <w:bCs/>
          <w:sz w:val="32"/>
          <w:szCs w:val="32"/>
          <w:u w:val="single"/>
          <w:rtl/>
        </w:rPr>
        <w:t xml:space="preserve"> </w:t>
      </w:r>
      <w:r w:rsidR="00A01FF3" w:rsidRPr="00BD5CC1">
        <w:rPr>
          <w:rFonts w:cs="Guttman Keren" w:hint="cs"/>
          <w:b/>
          <w:bCs/>
          <w:sz w:val="32"/>
          <w:szCs w:val="32"/>
          <w:u w:val="single"/>
          <w:rtl/>
        </w:rPr>
        <w:t>(</w:t>
      </w:r>
      <w:r w:rsidR="004055B9" w:rsidRPr="00BD5CC1">
        <w:rPr>
          <w:rFonts w:cs="Guttman Keren" w:hint="cs"/>
          <w:b/>
          <w:bCs/>
          <w:sz w:val="32"/>
          <w:szCs w:val="32"/>
          <w:u w:val="single"/>
          <w:rtl/>
        </w:rPr>
        <w:t>כי</w:t>
      </w:r>
      <w:r w:rsidR="0005312E" w:rsidRPr="00BD5CC1">
        <w:rPr>
          <w:rFonts w:cs="Guttman Keren" w:hint="cs"/>
          <w:b/>
          <w:bCs/>
          <w:sz w:val="32"/>
          <w:szCs w:val="32"/>
          <w:u w:val="single"/>
          <w:rtl/>
        </w:rPr>
        <w:t>תה ב</w:t>
      </w:r>
      <w:r w:rsidR="002A3094" w:rsidRPr="00BD5CC1">
        <w:rPr>
          <w:rFonts w:cs="Guttman Keren" w:hint="cs"/>
          <w:b/>
          <w:bCs/>
          <w:sz w:val="32"/>
          <w:szCs w:val="32"/>
          <w:u w:val="single"/>
          <w:rtl/>
        </w:rPr>
        <w:t>'</w:t>
      </w:r>
      <w:r w:rsidR="00A01FF3" w:rsidRPr="00BD5CC1">
        <w:rPr>
          <w:rFonts w:cs="Guttman Keren" w:hint="cs"/>
          <w:b/>
          <w:bCs/>
          <w:sz w:val="32"/>
          <w:szCs w:val="32"/>
          <w:u w:val="single"/>
          <w:rtl/>
        </w:rPr>
        <w:t>)</w:t>
      </w:r>
    </w:p>
    <w:p w14:paraId="2DB2D41D" w14:textId="77777777" w:rsidR="00795F3F" w:rsidRPr="00BD5CC1" w:rsidRDefault="00C66057" w:rsidP="00C66057">
      <w:pPr>
        <w:pStyle w:val="aa"/>
        <w:numPr>
          <w:ilvl w:val="0"/>
          <w:numId w:val="12"/>
        </w:numPr>
        <w:spacing w:after="160" w:line="256" w:lineRule="auto"/>
        <w:rPr>
          <w:rFonts w:cs="Guttman Keren"/>
          <w:sz w:val="28"/>
          <w:szCs w:val="28"/>
        </w:rPr>
      </w:pPr>
      <w:r w:rsidRPr="00BD5CC1">
        <w:rPr>
          <w:rFonts w:cs="Guttman Keren" w:hint="cs"/>
          <w:sz w:val="28"/>
          <w:szCs w:val="28"/>
          <w:rtl/>
        </w:rPr>
        <w:t>הֵיכָן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קָבַר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אַבְרָהָם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אָבִינוּ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אֶת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שָׁרָה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אִמְּנוּ</w:t>
      </w:r>
      <w:r w:rsidRPr="00BD5CC1">
        <w:rPr>
          <w:rFonts w:cs="Guttman Keren"/>
          <w:sz w:val="28"/>
          <w:szCs w:val="28"/>
          <w:rtl/>
        </w:rPr>
        <w:t>?</w:t>
      </w:r>
    </w:p>
    <w:p w14:paraId="40803075" w14:textId="77777777" w:rsidR="00C66057" w:rsidRPr="00BD5CC1" w:rsidRDefault="00C66057" w:rsidP="00C66057">
      <w:pPr>
        <w:pStyle w:val="aa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א</w:t>
      </w:r>
      <w:r w:rsidRPr="00BD5CC1">
        <w:rPr>
          <w:rFonts w:cs="Guttman Keren"/>
          <w:sz w:val="28"/>
          <w:szCs w:val="28"/>
          <w:rtl/>
        </w:rPr>
        <w:t>.</w:t>
      </w:r>
      <w:r w:rsidRPr="00BD5CC1">
        <w:rPr>
          <w:rFonts w:cs="Guttman Keren" w:hint="cs"/>
          <w:sz w:val="28"/>
          <w:szCs w:val="28"/>
          <w:rtl/>
        </w:rPr>
        <w:t xml:space="preserve"> בִּבְאֵר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שְׁבַע</w:t>
      </w:r>
      <w:r w:rsidRPr="00BD5CC1">
        <w:rPr>
          <w:rFonts w:cs="Guttman Keren"/>
          <w:sz w:val="28"/>
          <w:szCs w:val="28"/>
          <w:rtl/>
        </w:rPr>
        <w:t>-</w:t>
      </w:r>
      <w:r w:rsidR="0005312E" w:rsidRPr="00BD5CC1">
        <w:rPr>
          <w:rFonts w:cs="Guttman Keren" w:hint="cs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כִּי</w:t>
      </w:r>
      <w:r w:rsidR="0005312E" w:rsidRPr="00BD5CC1">
        <w:rPr>
          <w:rFonts w:cs="Guttman Keren" w:hint="cs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שָׁם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חַי</w:t>
      </w:r>
      <w:r w:rsidRPr="00BD5CC1">
        <w:rPr>
          <w:rFonts w:cs="Guttman Keren"/>
          <w:sz w:val="28"/>
          <w:szCs w:val="28"/>
          <w:rtl/>
        </w:rPr>
        <w:t>.</w:t>
      </w:r>
    </w:p>
    <w:p w14:paraId="10CFBCC4" w14:textId="77777777" w:rsidR="00C66057" w:rsidRPr="00BD5CC1" w:rsidRDefault="00C66057" w:rsidP="00C66057">
      <w:pPr>
        <w:pStyle w:val="aa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ב</w:t>
      </w:r>
      <w:r w:rsidRPr="00BD5CC1">
        <w:rPr>
          <w:rFonts w:cs="Guttman Keren"/>
          <w:sz w:val="28"/>
          <w:szCs w:val="28"/>
          <w:rtl/>
        </w:rPr>
        <w:t>.</w:t>
      </w:r>
      <w:r w:rsidRPr="00BD5CC1">
        <w:rPr>
          <w:rFonts w:cs="Guttman Keren" w:hint="cs"/>
          <w:sz w:val="28"/>
          <w:szCs w:val="28"/>
          <w:rtl/>
        </w:rPr>
        <w:t xml:space="preserve"> בְּמִצְרַיִם</w:t>
      </w:r>
      <w:r w:rsidRPr="00BD5CC1">
        <w:rPr>
          <w:rFonts w:cs="Guttman Keren"/>
          <w:sz w:val="28"/>
          <w:szCs w:val="28"/>
          <w:rtl/>
        </w:rPr>
        <w:t>.</w:t>
      </w:r>
    </w:p>
    <w:p w14:paraId="0C8970E4" w14:textId="77777777" w:rsidR="00C66057" w:rsidRPr="00BD5CC1" w:rsidRDefault="00C66057" w:rsidP="00C66057">
      <w:pPr>
        <w:pStyle w:val="aa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ג</w:t>
      </w:r>
      <w:r w:rsidRPr="00BD5CC1">
        <w:rPr>
          <w:rFonts w:cs="Guttman Keren"/>
          <w:sz w:val="28"/>
          <w:szCs w:val="28"/>
          <w:rtl/>
        </w:rPr>
        <w:t>.</w:t>
      </w:r>
      <w:r w:rsidRPr="00BD5CC1">
        <w:rPr>
          <w:rFonts w:cs="Guttman Keren" w:hint="cs"/>
          <w:sz w:val="28"/>
          <w:szCs w:val="28"/>
          <w:rtl/>
        </w:rPr>
        <w:t xml:space="preserve"> בִּמְעָרַת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הַמַּכְפֵּלָה</w:t>
      </w:r>
      <w:r w:rsidRPr="00BD5CC1">
        <w:rPr>
          <w:rFonts w:cs="Guttman Keren"/>
          <w:sz w:val="28"/>
          <w:szCs w:val="28"/>
          <w:rtl/>
        </w:rPr>
        <w:t>.</w:t>
      </w:r>
    </w:p>
    <w:p w14:paraId="0FBC8B76" w14:textId="77777777" w:rsidR="00795F3F" w:rsidRPr="00BD5CC1" w:rsidRDefault="00C66057" w:rsidP="00C66057">
      <w:pPr>
        <w:pStyle w:val="aa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ד</w:t>
      </w:r>
      <w:r w:rsidRPr="00BD5CC1">
        <w:rPr>
          <w:rFonts w:cs="Guttman Keren"/>
          <w:sz w:val="28"/>
          <w:szCs w:val="28"/>
          <w:rtl/>
        </w:rPr>
        <w:t>.</w:t>
      </w:r>
      <w:r w:rsidRPr="00BD5CC1">
        <w:rPr>
          <w:rFonts w:cs="Guttman Keren" w:hint="cs"/>
          <w:sz w:val="28"/>
          <w:szCs w:val="28"/>
          <w:rtl/>
        </w:rPr>
        <w:t xml:space="preserve"> בִּירוּשָׁלַיִם</w:t>
      </w:r>
      <w:r w:rsidRPr="00BD5CC1">
        <w:rPr>
          <w:rFonts w:cs="Guttman Keren"/>
          <w:sz w:val="28"/>
          <w:szCs w:val="28"/>
          <w:rtl/>
        </w:rPr>
        <w:t>-</w:t>
      </w:r>
      <w:r w:rsidRPr="00BD5CC1">
        <w:rPr>
          <w:rFonts w:cs="Guttman Keren" w:hint="cs"/>
          <w:sz w:val="28"/>
          <w:szCs w:val="28"/>
          <w:rtl/>
        </w:rPr>
        <w:t>לְיָד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מְקוֹם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הַמִּפְגָּשׁ</w:t>
      </w:r>
      <w:r w:rsidRPr="00BD5CC1">
        <w:rPr>
          <w:rFonts w:cs="Guttman Keren"/>
          <w:sz w:val="28"/>
          <w:szCs w:val="28"/>
          <w:rtl/>
        </w:rPr>
        <w:t>.</w:t>
      </w:r>
    </w:p>
    <w:p w14:paraId="4F3EDCEC" w14:textId="77777777" w:rsidR="00266156" w:rsidRPr="00BD5CC1" w:rsidRDefault="00266156" w:rsidP="00C66057">
      <w:pPr>
        <w:pStyle w:val="aa"/>
        <w:rPr>
          <w:rFonts w:cs="Guttman Keren"/>
        </w:rPr>
      </w:pPr>
    </w:p>
    <w:p w14:paraId="39AE2646" w14:textId="77777777" w:rsidR="00795F3F" w:rsidRPr="00BD5CC1" w:rsidRDefault="00C66057" w:rsidP="00C66057">
      <w:pPr>
        <w:pStyle w:val="aa"/>
        <w:numPr>
          <w:ilvl w:val="0"/>
          <w:numId w:val="12"/>
        </w:numPr>
        <w:spacing w:after="160" w:line="256" w:lineRule="auto"/>
        <w:rPr>
          <w:rFonts w:cs="Guttman Keren"/>
          <w:sz w:val="28"/>
          <w:szCs w:val="28"/>
        </w:rPr>
      </w:pPr>
      <w:r w:rsidRPr="00BD5CC1">
        <w:rPr>
          <w:rFonts w:cs="Guttman Keren" w:hint="cs"/>
          <w:sz w:val="28"/>
          <w:szCs w:val="28"/>
          <w:rtl/>
        </w:rPr>
        <w:t>מִי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דָּאַג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לְהָבִיא</w:t>
      </w:r>
      <w:r w:rsidRPr="00BD5CC1">
        <w:rPr>
          <w:rFonts w:cs="Guttman Keren"/>
          <w:sz w:val="28"/>
          <w:szCs w:val="28"/>
          <w:rtl/>
        </w:rPr>
        <w:t xml:space="preserve"> </w:t>
      </w:r>
      <w:proofErr w:type="spellStart"/>
      <w:r w:rsidRPr="00BD5CC1">
        <w:rPr>
          <w:rFonts w:cs="Guttman Keren" w:hint="cs"/>
          <w:sz w:val="28"/>
          <w:szCs w:val="28"/>
          <w:rtl/>
        </w:rPr>
        <w:t>אִשָּׁה</w:t>
      </w:r>
      <w:proofErr w:type="spellEnd"/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לְיִצְחָק</w:t>
      </w:r>
      <w:r w:rsidRPr="00BD5CC1">
        <w:rPr>
          <w:rFonts w:cs="Guttman Keren"/>
          <w:sz w:val="28"/>
          <w:szCs w:val="28"/>
          <w:rtl/>
        </w:rPr>
        <w:t>?</w:t>
      </w:r>
    </w:p>
    <w:p w14:paraId="68FF0B6B" w14:textId="77777777" w:rsidR="00C66057" w:rsidRPr="00BD5CC1" w:rsidRDefault="00C66057" w:rsidP="00C66057">
      <w:pPr>
        <w:pStyle w:val="aa"/>
        <w:spacing w:after="160" w:line="256" w:lineRule="auto"/>
        <w:ind w:left="1080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א</w:t>
      </w:r>
      <w:r w:rsidRPr="00BD5CC1">
        <w:rPr>
          <w:rFonts w:cs="Guttman Keren"/>
          <w:sz w:val="28"/>
          <w:szCs w:val="28"/>
          <w:rtl/>
        </w:rPr>
        <w:t>.</w:t>
      </w:r>
      <w:r w:rsidRPr="00BD5CC1">
        <w:rPr>
          <w:rFonts w:cs="Guttman Keren"/>
          <w:sz w:val="28"/>
          <w:szCs w:val="28"/>
          <w:rtl/>
        </w:rPr>
        <w:tab/>
      </w:r>
      <w:r w:rsidRPr="00BD5CC1">
        <w:rPr>
          <w:rFonts w:cs="Guttman Keren" w:hint="cs"/>
          <w:sz w:val="28"/>
          <w:szCs w:val="28"/>
          <w:rtl/>
        </w:rPr>
        <w:t>אַבְרָהָם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אָבִינוּ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בְּעַצְמוֹ</w:t>
      </w:r>
      <w:r w:rsidRPr="00BD5CC1">
        <w:rPr>
          <w:rFonts w:cs="Guttman Keren"/>
          <w:sz w:val="28"/>
          <w:szCs w:val="28"/>
          <w:rtl/>
        </w:rPr>
        <w:t>.</w:t>
      </w:r>
    </w:p>
    <w:p w14:paraId="1B65E65C" w14:textId="27D73679" w:rsidR="00C66057" w:rsidRPr="00BD5CC1" w:rsidRDefault="00C66057" w:rsidP="00C66057">
      <w:pPr>
        <w:pStyle w:val="aa"/>
        <w:spacing w:after="160" w:line="256" w:lineRule="auto"/>
        <w:ind w:left="1080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ב</w:t>
      </w:r>
      <w:r w:rsidRPr="00BD5CC1">
        <w:rPr>
          <w:rFonts w:cs="Guttman Keren"/>
          <w:sz w:val="28"/>
          <w:szCs w:val="28"/>
          <w:rtl/>
        </w:rPr>
        <w:t>.</w:t>
      </w:r>
      <w:r w:rsidRPr="00BD5CC1">
        <w:rPr>
          <w:rFonts w:cs="Guttman Keren"/>
          <w:sz w:val="28"/>
          <w:szCs w:val="28"/>
          <w:rtl/>
        </w:rPr>
        <w:tab/>
      </w:r>
      <w:r w:rsidR="00B47FD9" w:rsidRPr="00BD5CC1">
        <w:rPr>
          <w:rFonts w:cs="Guttman Keren"/>
          <w:sz w:val="28"/>
          <w:szCs w:val="28"/>
          <w:rtl/>
        </w:rPr>
        <w:t>אֱלִיעֶזֶר עַבְדּוֹ</w:t>
      </w:r>
      <w:r w:rsidRPr="00BD5CC1">
        <w:rPr>
          <w:rFonts w:cs="Guttman Keren"/>
          <w:sz w:val="28"/>
          <w:szCs w:val="28"/>
          <w:rtl/>
        </w:rPr>
        <w:t>.</w:t>
      </w:r>
    </w:p>
    <w:p w14:paraId="2F430CC6" w14:textId="27471D4A" w:rsidR="00C66057" w:rsidRPr="00BD5CC1" w:rsidRDefault="00C66057" w:rsidP="00C66057">
      <w:pPr>
        <w:pStyle w:val="aa"/>
        <w:spacing w:after="160" w:line="256" w:lineRule="auto"/>
        <w:ind w:left="1080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ג</w:t>
      </w:r>
      <w:r w:rsidRPr="00BD5CC1">
        <w:rPr>
          <w:rFonts w:cs="Guttman Keren"/>
          <w:sz w:val="28"/>
          <w:szCs w:val="28"/>
          <w:rtl/>
        </w:rPr>
        <w:t>.</w:t>
      </w:r>
      <w:r w:rsidRPr="00BD5CC1">
        <w:rPr>
          <w:rFonts w:cs="Guttman Keren"/>
          <w:sz w:val="28"/>
          <w:szCs w:val="28"/>
          <w:rtl/>
        </w:rPr>
        <w:tab/>
      </w:r>
      <w:r w:rsidR="00B47FD9" w:rsidRPr="00BD5CC1">
        <w:rPr>
          <w:rFonts w:cs="Guttman Keren"/>
          <w:sz w:val="28"/>
          <w:szCs w:val="28"/>
          <w:rtl/>
        </w:rPr>
        <w:t>יִשְׁמָעֵאל</w:t>
      </w:r>
      <w:r w:rsidR="00B47FD9" w:rsidRPr="00BD5CC1">
        <w:rPr>
          <w:rFonts w:cs="Guttman Keren" w:hint="cs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אָחִיו</w:t>
      </w:r>
      <w:r w:rsidRPr="00BD5CC1">
        <w:rPr>
          <w:rFonts w:cs="Guttman Keren"/>
          <w:sz w:val="28"/>
          <w:szCs w:val="28"/>
          <w:rtl/>
        </w:rPr>
        <w:t>.</w:t>
      </w:r>
    </w:p>
    <w:p w14:paraId="3A4DC7FE" w14:textId="77777777" w:rsidR="00795F3F" w:rsidRPr="00BD5CC1" w:rsidRDefault="00C66057" w:rsidP="00C66057">
      <w:pPr>
        <w:pStyle w:val="aa"/>
        <w:spacing w:after="160" w:line="256" w:lineRule="auto"/>
        <w:ind w:left="1080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ד</w:t>
      </w:r>
      <w:r w:rsidRPr="00BD5CC1">
        <w:rPr>
          <w:rFonts w:cs="Guttman Keren"/>
          <w:sz w:val="28"/>
          <w:szCs w:val="28"/>
          <w:rtl/>
        </w:rPr>
        <w:t>.</w:t>
      </w:r>
      <w:r w:rsidRPr="00BD5CC1">
        <w:rPr>
          <w:rFonts w:cs="Guttman Keren"/>
          <w:sz w:val="28"/>
          <w:szCs w:val="28"/>
          <w:rtl/>
        </w:rPr>
        <w:tab/>
      </w:r>
      <w:r w:rsidRPr="00BD5CC1">
        <w:rPr>
          <w:rFonts w:cs="Guttman Keren" w:hint="cs"/>
          <w:sz w:val="28"/>
          <w:szCs w:val="28"/>
          <w:rtl/>
        </w:rPr>
        <w:t>הַגָּר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אֵשֶׁת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אַבְרָהָם</w:t>
      </w:r>
      <w:r w:rsidRPr="00BD5CC1">
        <w:rPr>
          <w:rFonts w:cs="Guttman Keren"/>
          <w:sz w:val="28"/>
          <w:szCs w:val="28"/>
          <w:rtl/>
        </w:rPr>
        <w:t>.</w:t>
      </w:r>
    </w:p>
    <w:p w14:paraId="54FE40BA" w14:textId="77777777" w:rsidR="00266156" w:rsidRPr="00BD5CC1" w:rsidRDefault="00266156" w:rsidP="00C66057">
      <w:pPr>
        <w:pStyle w:val="aa"/>
        <w:spacing w:after="160" w:line="256" w:lineRule="auto"/>
        <w:ind w:left="1080"/>
        <w:rPr>
          <w:rFonts w:cs="Guttman Keren"/>
        </w:rPr>
      </w:pPr>
    </w:p>
    <w:p w14:paraId="3905F72A" w14:textId="77777777" w:rsidR="00795F3F" w:rsidRPr="00BD5CC1" w:rsidRDefault="00C66057" w:rsidP="00C66057">
      <w:pPr>
        <w:pStyle w:val="aa"/>
        <w:numPr>
          <w:ilvl w:val="0"/>
          <w:numId w:val="12"/>
        </w:numPr>
        <w:spacing w:after="160" w:line="256" w:lineRule="auto"/>
        <w:rPr>
          <w:rFonts w:cs="Guttman Keren"/>
          <w:sz w:val="28"/>
          <w:szCs w:val="28"/>
        </w:rPr>
      </w:pPr>
      <w:r w:rsidRPr="00BD5CC1">
        <w:rPr>
          <w:rFonts w:cs="Guttman Keren" w:hint="cs"/>
          <w:sz w:val="28"/>
          <w:szCs w:val="28"/>
          <w:rtl/>
        </w:rPr>
        <w:t>כֵּיצַד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עָזַר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ה</w:t>
      </w:r>
      <w:r w:rsidRPr="00BD5CC1">
        <w:rPr>
          <w:rFonts w:cs="Guttman Keren"/>
          <w:sz w:val="28"/>
          <w:szCs w:val="28"/>
          <w:rtl/>
        </w:rPr>
        <w:t xml:space="preserve">' </w:t>
      </w:r>
      <w:r w:rsidR="007F1463" w:rsidRPr="00BD5CC1">
        <w:rPr>
          <w:rFonts w:cs="Guttman Keren" w:hint="cs"/>
          <w:sz w:val="28"/>
          <w:szCs w:val="28"/>
          <w:rtl/>
        </w:rPr>
        <w:t>לאֶלִיעֵזֵר?</w:t>
      </w:r>
    </w:p>
    <w:p w14:paraId="34E7C6B2" w14:textId="77777777" w:rsidR="00C66057" w:rsidRPr="00BD5CC1" w:rsidRDefault="00C66057" w:rsidP="00C66057">
      <w:pPr>
        <w:pStyle w:val="aa"/>
        <w:ind w:left="1080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א</w:t>
      </w:r>
      <w:r w:rsidRPr="00BD5CC1">
        <w:rPr>
          <w:rFonts w:cs="Guttman Keren"/>
          <w:sz w:val="28"/>
          <w:szCs w:val="28"/>
          <w:rtl/>
        </w:rPr>
        <w:t>.</w:t>
      </w:r>
      <w:r w:rsidRPr="00BD5CC1">
        <w:rPr>
          <w:rFonts w:cs="Guttman Keren"/>
          <w:sz w:val="28"/>
          <w:szCs w:val="28"/>
          <w:rtl/>
        </w:rPr>
        <w:tab/>
      </w:r>
      <w:r w:rsidRPr="00BD5CC1">
        <w:rPr>
          <w:rFonts w:cs="Guttman Keren" w:hint="cs"/>
          <w:sz w:val="28"/>
          <w:szCs w:val="28"/>
          <w:rtl/>
        </w:rPr>
        <w:t>הוּא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עָשָׂה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לוֹ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קְפִיצַת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הַדֶּרֶךְ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וְהַדֶּרֶךְ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נִהְיְתָה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קְצָרָה</w:t>
      </w:r>
      <w:r w:rsidRPr="00BD5CC1">
        <w:rPr>
          <w:rFonts w:cs="Guttman Keren"/>
          <w:sz w:val="28"/>
          <w:szCs w:val="28"/>
          <w:rtl/>
        </w:rPr>
        <w:t>.</w:t>
      </w:r>
    </w:p>
    <w:p w14:paraId="3ABE7C99" w14:textId="77777777" w:rsidR="00C66057" w:rsidRPr="00BD5CC1" w:rsidRDefault="00C66057" w:rsidP="00C66057">
      <w:pPr>
        <w:pStyle w:val="aa"/>
        <w:ind w:left="1080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ב</w:t>
      </w:r>
      <w:r w:rsidRPr="00BD5CC1">
        <w:rPr>
          <w:rFonts w:cs="Guttman Keren"/>
          <w:sz w:val="28"/>
          <w:szCs w:val="28"/>
          <w:rtl/>
        </w:rPr>
        <w:t>.</w:t>
      </w:r>
      <w:r w:rsidRPr="00BD5CC1">
        <w:rPr>
          <w:rFonts w:cs="Guttman Keren"/>
          <w:sz w:val="28"/>
          <w:szCs w:val="28"/>
          <w:rtl/>
        </w:rPr>
        <w:tab/>
      </w:r>
      <w:r w:rsidRPr="00BD5CC1">
        <w:rPr>
          <w:rFonts w:cs="Guttman Keren" w:hint="cs"/>
          <w:sz w:val="28"/>
          <w:szCs w:val="28"/>
          <w:rtl/>
        </w:rPr>
        <w:t>הוּא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הֵבִיא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לוֹ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אֶת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רִבְקָה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לְאֶרֶץ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יִשְׂרָאֵל</w:t>
      </w:r>
      <w:r w:rsidRPr="00BD5CC1">
        <w:rPr>
          <w:rFonts w:cs="Guttman Keren"/>
          <w:sz w:val="28"/>
          <w:szCs w:val="28"/>
          <w:rtl/>
        </w:rPr>
        <w:t>.</w:t>
      </w:r>
    </w:p>
    <w:p w14:paraId="38BEBC92" w14:textId="69757EF5" w:rsidR="00C66057" w:rsidRPr="00BD5CC1" w:rsidRDefault="00C66057" w:rsidP="00C66057">
      <w:pPr>
        <w:pStyle w:val="aa"/>
        <w:ind w:left="1080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ג</w:t>
      </w:r>
      <w:r w:rsidRPr="00BD5CC1">
        <w:rPr>
          <w:rFonts w:cs="Guttman Keren"/>
          <w:sz w:val="28"/>
          <w:szCs w:val="28"/>
          <w:rtl/>
        </w:rPr>
        <w:t>.</w:t>
      </w:r>
      <w:r w:rsidRPr="00BD5CC1">
        <w:rPr>
          <w:rFonts w:cs="Guttman Keren"/>
          <w:sz w:val="28"/>
          <w:szCs w:val="28"/>
          <w:rtl/>
        </w:rPr>
        <w:tab/>
      </w:r>
      <w:r w:rsidRPr="00BD5CC1">
        <w:rPr>
          <w:rFonts w:cs="Guttman Keren" w:hint="cs"/>
          <w:sz w:val="28"/>
          <w:szCs w:val="28"/>
          <w:rtl/>
        </w:rPr>
        <w:t>הוּא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="00B47FD9" w:rsidRPr="00BD5CC1">
        <w:rPr>
          <w:rFonts w:cs="Guttman Keren"/>
          <w:sz w:val="28"/>
          <w:szCs w:val="28"/>
          <w:rtl/>
        </w:rPr>
        <w:t>שָׁמַע</w:t>
      </w:r>
      <w:r w:rsidR="00B47FD9" w:rsidRPr="00BD5CC1">
        <w:rPr>
          <w:rFonts w:cs="Guttman Keren" w:hint="cs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לִתְפִלָּתוֹ</w:t>
      </w:r>
      <w:r w:rsidRPr="00BD5CC1">
        <w:rPr>
          <w:rFonts w:cs="Guttman Keren"/>
          <w:sz w:val="28"/>
          <w:szCs w:val="28"/>
          <w:rtl/>
        </w:rPr>
        <w:t xml:space="preserve">, </w:t>
      </w:r>
      <w:r w:rsidRPr="00BD5CC1">
        <w:rPr>
          <w:rFonts w:cs="Guttman Keren" w:hint="cs"/>
          <w:sz w:val="28"/>
          <w:szCs w:val="28"/>
          <w:rtl/>
        </w:rPr>
        <w:t>רִבְקָה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עָמְדָה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בַּסִּימָן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שֶׁעָשָׂה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לְעַצְמוֹ</w:t>
      </w:r>
      <w:r w:rsidRPr="00BD5CC1">
        <w:rPr>
          <w:rFonts w:cs="Guttman Keren"/>
          <w:sz w:val="28"/>
          <w:szCs w:val="28"/>
          <w:rtl/>
        </w:rPr>
        <w:t>.</w:t>
      </w:r>
    </w:p>
    <w:p w14:paraId="0854EF5B" w14:textId="77777777" w:rsidR="00795F3F" w:rsidRPr="00BD5CC1" w:rsidRDefault="00C66057" w:rsidP="00C66057">
      <w:pPr>
        <w:pStyle w:val="aa"/>
        <w:ind w:left="1080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ד</w:t>
      </w:r>
      <w:r w:rsidRPr="00BD5CC1">
        <w:rPr>
          <w:rFonts w:cs="Guttman Keren"/>
          <w:sz w:val="28"/>
          <w:szCs w:val="28"/>
          <w:rtl/>
        </w:rPr>
        <w:t>.</w:t>
      </w:r>
      <w:r w:rsidRPr="00BD5CC1">
        <w:rPr>
          <w:rFonts w:cs="Guttman Keren"/>
          <w:sz w:val="28"/>
          <w:szCs w:val="28"/>
          <w:rtl/>
        </w:rPr>
        <w:tab/>
      </w:r>
      <w:r w:rsidRPr="00BD5CC1">
        <w:rPr>
          <w:rFonts w:cs="Guttman Keren" w:hint="cs"/>
          <w:sz w:val="28"/>
          <w:szCs w:val="28"/>
          <w:rtl/>
        </w:rPr>
        <w:t>תְּשׁוּבוֹת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א</w:t>
      </w:r>
      <w:r w:rsidR="00266156" w:rsidRPr="00BD5CC1">
        <w:rPr>
          <w:rFonts w:cs="Guttman Keren" w:hint="cs"/>
          <w:sz w:val="28"/>
          <w:szCs w:val="28"/>
          <w:rtl/>
        </w:rPr>
        <w:t>+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ג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נְכוֹנוֹת</w:t>
      </w:r>
      <w:r w:rsidRPr="00BD5CC1">
        <w:rPr>
          <w:rFonts w:cs="Guttman Keren"/>
          <w:sz w:val="28"/>
          <w:szCs w:val="28"/>
          <w:rtl/>
        </w:rPr>
        <w:t>.</w:t>
      </w:r>
    </w:p>
    <w:p w14:paraId="3D6F2005" w14:textId="77777777" w:rsidR="00266156" w:rsidRPr="00BD5CC1" w:rsidRDefault="00266156" w:rsidP="00C66057">
      <w:pPr>
        <w:pStyle w:val="aa"/>
        <w:ind w:left="1080"/>
        <w:rPr>
          <w:rFonts w:cs="Guttman Keren"/>
        </w:rPr>
      </w:pPr>
    </w:p>
    <w:p w14:paraId="6B2C2EDD" w14:textId="77777777" w:rsidR="00795F3F" w:rsidRPr="00BD5CC1" w:rsidRDefault="007F1463" w:rsidP="007F1463">
      <w:pPr>
        <w:pStyle w:val="aa"/>
        <w:numPr>
          <w:ilvl w:val="0"/>
          <w:numId w:val="12"/>
        </w:numPr>
        <w:spacing w:after="160" w:line="256" w:lineRule="auto"/>
        <w:rPr>
          <w:rFonts w:cs="Guttman Keren"/>
          <w:sz w:val="28"/>
          <w:szCs w:val="28"/>
        </w:rPr>
      </w:pPr>
      <w:r w:rsidRPr="00BD5CC1">
        <w:rPr>
          <w:rFonts w:cs="Guttman Keren" w:hint="cs"/>
          <w:sz w:val="28"/>
          <w:szCs w:val="28"/>
          <w:rtl/>
        </w:rPr>
        <w:t>לְמִי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נָתְנָה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רִבְקָה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לִשְׁתּוֹת</w:t>
      </w:r>
      <w:r w:rsidRPr="00BD5CC1">
        <w:rPr>
          <w:rFonts w:cs="Guttman Keren"/>
          <w:sz w:val="28"/>
          <w:szCs w:val="28"/>
          <w:rtl/>
        </w:rPr>
        <w:t>?</w:t>
      </w:r>
    </w:p>
    <w:p w14:paraId="190EC654" w14:textId="77777777" w:rsidR="00C66057" w:rsidRPr="00BD5CC1" w:rsidRDefault="00C66057" w:rsidP="00C66057">
      <w:pPr>
        <w:pStyle w:val="aa"/>
        <w:spacing w:after="160" w:line="256" w:lineRule="auto"/>
        <w:ind w:left="1080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א</w:t>
      </w:r>
      <w:r w:rsidRPr="00BD5CC1">
        <w:rPr>
          <w:rFonts w:cs="Guttman Keren"/>
          <w:sz w:val="28"/>
          <w:szCs w:val="28"/>
          <w:rtl/>
        </w:rPr>
        <w:t>.</w:t>
      </w:r>
      <w:r w:rsidRPr="00BD5CC1">
        <w:rPr>
          <w:rFonts w:cs="Guttman Keren"/>
          <w:sz w:val="28"/>
          <w:szCs w:val="28"/>
          <w:rtl/>
        </w:rPr>
        <w:tab/>
      </w:r>
      <w:r w:rsidRPr="00BD5CC1">
        <w:rPr>
          <w:rFonts w:cs="Guttman Keren" w:hint="cs"/>
          <w:sz w:val="28"/>
          <w:szCs w:val="28"/>
          <w:rtl/>
        </w:rPr>
        <w:t>לַגְּמַלִּים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שֶׁל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כֹּל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מִי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שֶׁהָיָה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לְיַד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הַבְּאֵר</w:t>
      </w:r>
      <w:r w:rsidRPr="00BD5CC1">
        <w:rPr>
          <w:rFonts w:cs="Guttman Keren"/>
          <w:sz w:val="28"/>
          <w:szCs w:val="28"/>
          <w:rtl/>
        </w:rPr>
        <w:t>.</w:t>
      </w:r>
    </w:p>
    <w:p w14:paraId="66DB49AC" w14:textId="77777777" w:rsidR="00C66057" w:rsidRPr="00BD5CC1" w:rsidRDefault="00C66057" w:rsidP="00C66057">
      <w:pPr>
        <w:pStyle w:val="aa"/>
        <w:spacing w:after="160" w:line="256" w:lineRule="auto"/>
        <w:ind w:left="1080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ב</w:t>
      </w:r>
      <w:r w:rsidRPr="00BD5CC1">
        <w:rPr>
          <w:rFonts w:cs="Guttman Keren"/>
          <w:sz w:val="28"/>
          <w:szCs w:val="28"/>
          <w:rtl/>
        </w:rPr>
        <w:t>.</w:t>
      </w:r>
      <w:r w:rsidRPr="00BD5CC1">
        <w:rPr>
          <w:rFonts w:cs="Guttman Keren"/>
          <w:sz w:val="28"/>
          <w:szCs w:val="28"/>
          <w:rtl/>
        </w:rPr>
        <w:tab/>
      </w:r>
      <w:r w:rsidRPr="00BD5CC1">
        <w:rPr>
          <w:rFonts w:cs="Guttman Keren" w:hint="cs"/>
          <w:sz w:val="28"/>
          <w:szCs w:val="28"/>
          <w:rtl/>
        </w:rPr>
        <w:t>לָעֲנִיִּים</w:t>
      </w:r>
      <w:r w:rsidRPr="00BD5CC1">
        <w:rPr>
          <w:rFonts w:cs="Guttman Keren"/>
          <w:sz w:val="28"/>
          <w:szCs w:val="28"/>
          <w:rtl/>
        </w:rPr>
        <w:t>.</w:t>
      </w:r>
    </w:p>
    <w:p w14:paraId="05A63E6E" w14:textId="77777777" w:rsidR="00C66057" w:rsidRPr="00BD5CC1" w:rsidRDefault="00C66057" w:rsidP="007F1463">
      <w:pPr>
        <w:pStyle w:val="aa"/>
        <w:spacing w:after="160" w:line="256" w:lineRule="auto"/>
        <w:ind w:left="1080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ג</w:t>
      </w:r>
      <w:r w:rsidRPr="00BD5CC1">
        <w:rPr>
          <w:rFonts w:cs="Guttman Keren"/>
          <w:sz w:val="28"/>
          <w:szCs w:val="28"/>
          <w:rtl/>
        </w:rPr>
        <w:t>.</w:t>
      </w:r>
      <w:r w:rsidRPr="00BD5CC1">
        <w:rPr>
          <w:rFonts w:cs="Guttman Keren"/>
          <w:sz w:val="28"/>
          <w:szCs w:val="28"/>
          <w:rtl/>
        </w:rPr>
        <w:tab/>
      </w:r>
      <w:r w:rsidRPr="00BD5CC1">
        <w:rPr>
          <w:rFonts w:cs="Guttman Keren" w:hint="cs"/>
          <w:sz w:val="28"/>
          <w:szCs w:val="28"/>
          <w:rtl/>
        </w:rPr>
        <w:t>ל</w:t>
      </w:r>
      <w:r w:rsidR="007F1463" w:rsidRPr="00BD5CC1">
        <w:rPr>
          <w:rFonts w:cs="Guttman Keren" w:hint="cs"/>
          <w:sz w:val="28"/>
          <w:szCs w:val="28"/>
          <w:rtl/>
        </w:rPr>
        <w:t>אֶלִיעֵזֵר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בִּלְבַד</w:t>
      </w:r>
      <w:r w:rsidRPr="00BD5CC1">
        <w:rPr>
          <w:rFonts w:cs="Guttman Keren"/>
          <w:sz w:val="28"/>
          <w:szCs w:val="28"/>
          <w:rtl/>
        </w:rPr>
        <w:t>.</w:t>
      </w:r>
    </w:p>
    <w:p w14:paraId="55B5A780" w14:textId="60A1FEAB" w:rsidR="00795F3F" w:rsidRPr="00BD5CC1" w:rsidRDefault="00C66057" w:rsidP="007F1463">
      <w:pPr>
        <w:pStyle w:val="aa"/>
        <w:spacing w:after="160" w:line="256" w:lineRule="auto"/>
        <w:ind w:left="1080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ד</w:t>
      </w:r>
      <w:r w:rsidRPr="00BD5CC1">
        <w:rPr>
          <w:rFonts w:cs="Guttman Keren"/>
          <w:sz w:val="28"/>
          <w:szCs w:val="28"/>
          <w:rtl/>
        </w:rPr>
        <w:t>.</w:t>
      </w:r>
      <w:r w:rsidRPr="00BD5CC1">
        <w:rPr>
          <w:rFonts w:cs="Guttman Keren"/>
          <w:sz w:val="28"/>
          <w:szCs w:val="28"/>
          <w:rtl/>
        </w:rPr>
        <w:tab/>
      </w:r>
      <w:r w:rsidRPr="00BD5CC1">
        <w:rPr>
          <w:rFonts w:cs="Guttman Keren" w:hint="cs"/>
          <w:sz w:val="28"/>
          <w:szCs w:val="28"/>
          <w:rtl/>
        </w:rPr>
        <w:t>ל</w:t>
      </w:r>
      <w:r w:rsidR="007F1463" w:rsidRPr="00BD5CC1">
        <w:rPr>
          <w:rFonts w:cs="Guttman Keren" w:hint="cs"/>
          <w:sz w:val="28"/>
          <w:szCs w:val="28"/>
          <w:rtl/>
        </w:rPr>
        <w:t>אֶלִיעֵזֵר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ו</w:t>
      </w:r>
      <w:r w:rsidR="00B47FD9" w:rsidRPr="00BD5CC1">
        <w:rPr>
          <w:rFonts w:cs="Guttman Keren"/>
          <w:sz w:val="28"/>
          <w:szCs w:val="28"/>
          <w:rtl/>
        </w:rPr>
        <w:t>לַגְּמַלִּים</w:t>
      </w:r>
      <w:r w:rsidR="00B47FD9" w:rsidRPr="00BD5CC1">
        <w:rPr>
          <w:rFonts w:cs="Guttman Keren" w:hint="cs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שֶׁלּוֹ</w:t>
      </w:r>
      <w:r w:rsidRPr="00BD5CC1">
        <w:rPr>
          <w:rFonts w:cs="Guttman Keren"/>
          <w:sz w:val="28"/>
          <w:szCs w:val="28"/>
          <w:rtl/>
        </w:rPr>
        <w:t>.</w:t>
      </w:r>
    </w:p>
    <w:p w14:paraId="34E7B36A" w14:textId="77777777" w:rsidR="00266156" w:rsidRPr="00BD5CC1" w:rsidRDefault="00266156" w:rsidP="007F1463">
      <w:pPr>
        <w:pStyle w:val="aa"/>
        <w:spacing w:after="160" w:line="256" w:lineRule="auto"/>
        <w:ind w:left="1080"/>
        <w:rPr>
          <w:rFonts w:cs="Guttman Keren"/>
          <w:sz w:val="24"/>
          <w:szCs w:val="24"/>
        </w:rPr>
      </w:pPr>
    </w:p>
    <w:p w14:paraId="37DAC226" w14:textId="6A26A672" w:rsidR="00795F3F" w:rsidRPr="00BD5CC1" w:rsidRDefault="007F1463" w:rsidP="007F1463">
      <w:pPr>
        <w:pStyle w:val="aa"/>
        <w:numPr>
          <w:ilvl w:val="0"/>
          <w:numId w:val="12"/>
        </w:numPr>
        <w:spacing w:after="160" w:line="256" w:lineRule="auto"/>
        <w:rPr>
          <w:rFonts w:cs="Guttman Keren"/>
          <w:sz w:val="28"/>
          <w:szCs w:val="28"/>
        </w:rPr>
      </w:pPr>
      <w:r w:rsidRPr="00BD5CC1">
        <w:rPr>
          <w:rFonts w:cs="Guttman Keren" w:hint="cs"/>
          <w:sz w:val="28"/>
          <w:szCs w:val="28"/>
          <w:rtl/>
        </w:rPr>
        <w:t>אֵילוּ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דְּבָרִים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הָיוּ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בָּאֹהֶל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שֶׁל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שָׁרָה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אִמֵּנוּ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וְחָזְרוּ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="00B47FD9" w:rsidRPr="00BD5CC1">
        <w:rPr>
          <w:rFonts w:cs="Guttman Keren"/>
          <w:sz w:val="28"/>
          <w:szCs w:val="28"/>
          <w:rtl/>
        </w:rPr>
        <w:t>בִּזְמַן</w:t>
      </w:r>
      <w:r w:rsidR="00B47FD9" w:rsidRPr="00BD5CC1">
        <w:rPr>
          <w:rFonts w:cs="Guttman Keren" w:hint="cs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רִבְקָה</w:t>
      </w:r>
      <w:r w:rsidRPr="00BD5CC1">
        <w:rPr>
          <w:rFonts w:cs="Guttman Keren"/>
          <w:sz w:val="28"/>
          <w:szCs w:val="28"/>
          <w:rtl/>
        </w:rPr>
        <w:t>?</w:t>
      </w:r>
    </w:p>
    <w:p w14:paraId="5E570112" w14:textId="77777777" w:rsidR="00C66057" w:rsidRPr="00BD5CC1" w:rsidRDefault="00C66057" w:rsidP="00C66057">
      <w:pPr>
        <w:pStyle w:val="aa"/>
        <w:spacing w:after="160" w:line="256" w:lineRule="auto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א. הָאֹהֶל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הָיָה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גָּדוֹל</w:t>
      </w:r>
      <w:r w:rsidRPr="00BD5CC1">
        <w:rPr>
          <w:rFonts w:cs="Guttman Keren"/>
          <w:sz w:val="28"/>
          <w:szCs w:val="28"/>
          <w:rtl/>
        </w:rPr>
        <w:t xml:space="preserve"> </w:t>
      </w:r>
      <w:proofErr w:type="spellStart"/>
      <w:r w:rsidRPr="00BD5CC1">
        <w:rPr>
          <w:rFonts w:cs="Guttman Keren" w:hint="cs"/>
          <w:sz w:val="28"/>
          <w:szCs w:val="28"/>
          <w:rtl/>
        </w:rPr>
        <w:t>בִּמְיֻחָד</w:t>
      </w:r>
      <w:proofErr w:type="spellEnd"/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וְהַנֵּר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דָּלַק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בּוֹ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כֹּל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הַזְּמַן</w:t>
      </w:r>
      <w:r w:rsidRPr="00BD5CC1">
        <w:rPr>
          <w:rFonts w:cs="Guttman Keren"/>
          <w:sz w:val="28"/>
          <w:szCs w:val="28"/>
          <w:rtl/>
        </w:rPr>
        <w:t>.</w:t>
      </w:r>
    </w:p>
    <w:p w14:paraId="4AD10480" w14:textId="77777777" w:rsidR="00C66057" w:rsidRPr="00BD5CC1" w:rsidRDefault="00C66057" w:rsidP="00C66057">
      <w:pPr>
        <w:pStyle w:val="aa"/>
        <w:spacing w:after="160" w:line="256" w:lineRule="auto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ב</w:t>
      </w:r>
      <w:r w:rsidRPr="00BD5CC1">
        <w:rPr>
          <w:rFonts w:cs="Guttman Keren"/>
          <w:sz w:val="28"/>
          <w:szCs w:val="28"/>
          <w:rtl/>
        </w:rPr>
        <w:t>.</w:t>
      </w:r>
      <w:r w:rsidRPr="00BD5CC1">
        <w:rPr>
          <w:rFonts w:cs="Guttman Keren" w:hint="cs"/>
          <w:sz w:val="28"/>
          <w:szCs w:val="28"/>
          <w:rtl/>
        </w:rPr>
        <w:t xml:space="preserve"> הַבָּצֵק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שֶׁל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הַלֶּחֶם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הָיָה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טָעִים</w:t>
      </w:r>
      <w:r w:rsidRPr="00BD5CC1">
        <w:rPr>
          <w:rFonts w:cs="Guttman Keren"/>
          <w:sz w:val="28"/>
          <w:szCs w:val="28"/>
          <w:rtl/>
        </w:rPr>
        <w:t xml:space="preserve"> </w:t>
      </w:r>
      <w:proofErr w:type="spellStart"/>
      <w:r w:rsidRPr="00BD5CC1">
        <w:rPr>
          <w:rFonts w:cs="Guttman Keren" w:hint="cs"/>
          <w:sz w:val="28"/>
          <w:szCs w:val="28"/>
          <w:rtl/>
        </w:rPr>
        <w:t>בִּמְיֻחָד</w:t>
      </w:r>
      <w:proofErr w:type="spellEnd"/>
      <w:r w:rsidRPr="00BD5CC1">
        <w:rPr>
          <w:rFonts w:cs="Guttman Keren"/>
          <w:sz w:val="28"/>
          <w:szCs w:val="28"/>
          <w:rtl/>
        </w:rPr>
        <w:t>.</w:t>
      </w:r>
    </w:p>
    <w:p w14:paraId="4FA69118" w14:textId="7E493363" w:rsidR="00C66057" w:rsidRPr="00BD5CC1" w:rsidRDefault="00C66057" w:rsidP="00C66057">
      <w:pPr>
        <w:pStyle w:val="aa"/>
        <w:spacing w:after="160" w:line="256" w:lineRule="auto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ג</w:t>
      </w:r>
      <w:r w:rsidRPr="00BD5CC1">
        <w:rPr>
          <w:rFonts w:cs="Guttman Keren"/>
          <w:sz w:val="28"/>
          <w:szCs w:val="28"/>
          <w:rtl/>
        </w:rPr>
        <w:t>.</w:t>
      </w:r>
      <w:r w:rsidRPr="00BD5CC1">
        <w:rPr>
          <w:rFonts w:cs="Guttman Keren" w:hint="cs"/>
          <w:sz w:val="28"/>
          <w:szCs w:val="28"/>
          <w:rtl/>
        </w:rPr>
        <w:t xml:space="preserve"> עָנָן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הָיָה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קָשׁוּר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בְּאֹהֶל</w:t>
      </w:r>
      <w:r w:rsidRPr="00BD5CC1">
        <w:rPr>
          <w:rFonts w:cs="Guttman Keren"/>
          <w:sz w:val="28"/>
          <w:szCs w:val="28"/>
          <w:rtl/>
        </w:rPr>
        <w:t xml:space="preserve">, </w:t>
      </w:r>
      <w:proofErr w:type="spellStart"/>
      <w:r w:rsidRPr="00BD5CC1">
        <w:rPr>
          <w:rFonts w:cs="Guttman Keren" w:hint="cs"/>
          <w:sz w:val="28"/>
          <w:szCs w:val="28"/>
          <w:rtl/>
        </w:rPr>
        <w:t>הָיְתָה</w:t>
      </w:r>
      <w:proofErr w:type="spellEnd"/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בְּרָכָה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="00B47FD9" w:rsidRPr="00BD5CC1">
        <w:rPr>
          <w:rFonts w:cs="Guttman Keren"/>
          <w:sz w:val="28"/>
          <w:szCs w:val="28"/>
          <w:rtl/>
        </w:rPr>
        <w:t>בָּעִ</w:t>
      </w:r>
      <w:r w:rsidR="00B47FD9" w:rsidRPr="00BD5CC1">
        <w:rPr>
          <w:rFonts w:cs="Guttman Keren" w:hint="cs"/>
          <w:sz w:val="28"/>
          <w:szCs w:val="28"/>
          <w:rtl/>
        </w:rPr>
        <w:t>י</w:t>
      </w:r>
      <w:r w:rsidR="00B47FD9" w:rsidRPr="00BD5CC1">
        <w:rPr>
          <w:rFonts w:cs="Guttman Keren"/>
          <w:sz w:val="28"/>
          <w:szCs w:val="28"/>
          <w:rtl/>
        </w:rPr>
        <w:t>סָּה</w:t>
      </w:r>
      <w:r w:rsidR="00B47FD9" w:rsidRPr="00BD5CC1">
        <w:rPr>
          <w:rFonts w:cs="Guttman Keren" w:hint="cs"/>
          <w:sz w:val="28"/>
          <w:szCs w:val="28"/>
          <w:rtl/>
        </w:rPr>
        <w:t xml:space="preserve"> ,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וְהַנֵּר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דָּלַק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מֵעֶרֶב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שַׁבָּת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לְעֶרֶב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שַׁבָּת</w:t>
      </w:r>
      <w:r w:rsidRPr="00BD5CC1">
        <w:rPr>
          <w:rFonts w:cs="Guttman Keren"/>
          <w:sz w:val="28"/>
          <w:szCs w:val="28"/>
          <w:rtl/>
        </w:rPr>
        <w:t>.</w:t>
      </w:r>
    </w:p>
    <w:p w14:paraId="44192374" w14:textId="77777777" w:rsidR="00C66057" w:rsidRPr="00BD5CC1" w:rsidRDefault="00C66057" w:rsidP="00C66057">
      <w:pPr>
        <w:pStyle w:val="aa"/>
        <w:spacing w:after="160" w:line="256" w:lineRule="auto"/>
        <w:rPr>
          <w:rFonts w:cs="Guttman Keren"/>
          <w:sz w:val="28"/>
          <w:szCs w:val="28"/>
        </w:rPr>
      </w:pPr>
      <w:r w:rsidRPr="00BD5CC1">
        <w:rPr>
          <w:rFonts w:cs="Guttman Keren" w:hint="cs"/>
          <w:sz w:val="28"/>
          <w:szCs w:val="28"/>
          <w:rtl/>
        </w:rPr>
        <w:t>ד</w:t>
      </w:r>
      <w:r w:rsidRPr="00BD5CC1">
        <w:rPr>
          <w:rFonts w:cs="Guttman Keren"/>
          <w:sz w:val="28"/>
          <w:szCs w:val="28"/>
          <w:rtl/>
        </w:rPr>
        <w:t>.</w:t>
      </w:r>
      <w:r w:rsidRPr="00BD5CC1">
        <w:rPr>
          <w:rFonts w:cs="Guttman Keren" w:hint="cs"/>
          <w:sz w:val="28"/>
          <w:szCs w:val="28"/>
          <w:rtl/>
        </w:rPr>
        <w:t xml:space="preserve"> תְּשׁוּבוֹת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א</w:t>
      </w:r>
      <w:r w:rsidR="00266156" w:rsidRPr="00BD5CC1">
        <w:rPr>
          <w:rFonts w:cs="Guttman Keren" w:hint="cs"/>
          <w:sz w:val="28"/>
          <w:szCs w:val="28"/>
          <w:rtl/>
        </w:rPr>
        <w:t>+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ב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נְכוֹנוֹת</w:t>
      </w:r>
      <w:r w:rsidRPr="00BD5CC1">
        <w:rPr>
          <w:rFonts w:cs="Guttman Keren"/>
          <w:sz w:val="28"/>
          <w:szCs w:val="28"/>
          <w:rtl/>
        </w:rPr>
        <w:t>.</w:t>
      </w:r>
    </w:p>
    <w:p w14:paraId="16D96978" w14:textId="7B1F9529" w:rsidR="00C66057" w:rsidRPr="00BD5CC1" w:rsidRDefault="007F1463" w:rsidP="007F1463">
      <w:pPr>
        <w:pStyle w:val="aa"/>
        <w:numPr>
          <w:ilvl w:val="0"/>
          <w:numId w:val="12"/>
        </w:numPr>
        <w:spacing w:after="160" w:line="256" w:lineRule="auto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lastRenderedPageBreak/>
        <w:t>מָה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נַהָג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אַבְרָהָם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אָבִינוּ</w:t>
      </w:r>
      <w:r w:rsidR="00B47FD9" w:rsidRPr="00BD5CC1">
        <w:rPr>
          <w:rFonts w:cs="Guttman Keren"/>
          <w:sz w:val="28"/>
          <w:szCs w:val="28"/>
          <w:rtl/>
        </w:rPr>
        <w:t xml:space="preserve"> לְגַבֵּי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גְּמַלָּיו</w:t>
      </w:r>
      <w:r w:rsidRPr="00BD5CC1">
        <w:rPr>
          <w:rFonts w:cs="Guttman Keren"/>
          <w:sz w:val="28"/>
          <w:szCs w:val="28"/>
          <w:rtl/>
        </w:rPr>
        <w:t>?</w:t>
      </w:r>
      <w:r w:rsidR="00C66057" w:rsidRPr="00BD5CC1">
        <w:rPr>
          <w:rFonts w:cs="Guttman Keren"/>
          <w:sz w:val="28"/>
          <w:szCs w:val="28"/>
          <w:rtl/>
        </w:rPr>
        <w:br/>
      </w:r>
      <w:r w:rsidR="00C66057" w:rsidRPr="00BD5CC1">
        <w:rPr>
          <w:rFonts w:cs="Guttman Keren" w:hint="cs"/>
          <w:sz w:val="28"/>
          <w:szCs w:val="28"/>
          <w:rtl/>
        </w:rPr>
        <w:t>א</w:t>
      </w:r>
      <w:r w:rsidR="00C66057" w:rsidRPr="00BD5CC1">
        <w:rPr>
          <w:rFonts w:cs="Guttman Keren"/>
          <w:sz w:val="28"/>
          <w:szCs w:val="28"/>
          <w:rtl/>
        </w:rPr>
        <w:t>.</w:t>
      </w:r>
      <w:r w:rsidR="0005312E" w:rsidRPr="00BD5CC1">
        <w:rPr>
          <w:rFonts w:cs="Guttman Keren" w:hint="cs"/>
          <w:sz w:val="28"/>
          <w:szCs w:val="28"/>
          <w:rtl/>
        </w:rPr>
        <w:t xml:space="preserve"> </w:t>
      </w:r>
      <w:r w:rsidR="00C66057" w:rsidRPr="00BD5CC1">
        <w:rPr>
          <w:rFonts w:cs="Guttman Keren" w:hint="cs"/>
          <w:sz w:val="28"/>
          <w:szCs w:val="28"/>
          <w:rtl/>
        </w:rPr>
        <w:t>לְהַאֲכִיל</w:t>
      </w:r>
      <w:r w:rsidR="00C66057" w:rsidRPr="00BD5CC1">
        <w:rPr>
          <w:rFonts w:cs="Guttman Keren"/>
          <w:sz w:val="28"/>
          <w:szCs w:val="28"/>
          <w:rtl/>
        </w:rPr>
        <w:t xml:space="preserve"> </w:t>
      </w:r>
      <w:r w:rsidR="00C66057" w:rsidRPr="00BD5CC1">
        <w:rPr>
          <w:rFonts w:cs="Guttman Keren" w:hint="cs"/>
          <w:sz w:val="28"/>
          <w:szCs w:val="28"/>
          <w:rtl/>
        </w:rPr>
        <w:t>אוֹתָם</w:t>
      </w:r>
      <w:r w:rsidR="00C66057" w:rsidRPr="00BD5CC1">
        <w:rPr>
          <w:rFonts w:cs="Guttman Keren"/>
          <w:sz w:val="28"/>
          <w:szCs w:val="28"/>
          <w:rtl/>
        </w:rPr>
        <w:t xml:space="preserve"> </w:t>
      </w:r>
      <w:r w:rsidR="00C66057" w:rsidRPr="00BD5CC1">
        <w:rPr>
          <w:rFonts w:cs="Guttman Keren" w:hint="cs"/>
          <w:sz w:val="28"/>
          <w:szCs w:val="28"/>
          <w:rtl/>
        </w:rPr>
        <w:t>לִפְנֵי</w:t>
      </w:r>
      <w:r w:rsidR="00C66057" w:rsidRPr="00BD5CC1">
        <w:rPr>
          <w:rFonts w:cs="Guttman Keren"/>
          <w:sz w:val="28"/>
          <w:szCs w:val="28"/>
          <w:rtl/>
        </w:rPr>
        <w:t xml:space="preserve"> </w:t>
      </w:r>
      <w:r w:rsidR="00C66057" w:rsidRPr="00BD5CC1">
        <w:rPr>
          <w:rFonts w:cs="Guttman Keren" w:hint="cs"/>
          <w:sz w:val="28"/>
          <w:szCs w:val="28"/>
          <w:rtl/>
        </w:rPr>
        <w:t>שֶׁיָּצְאוּ</w:t>
      </w:r>
      <w:r w:rsidR="00C66057" w:rsidRPr="00BD5CC1">
        <w:rPr>
          <w:rFonts w:cs="Guttman Keren"/>
          <w:sz w:val="28"/>
          <w:szCs w:val="28"/>
          <w:rtl/>
        </w:rPr>
        <w:t xml:space="preserve"> </w:t>
      </w:r>
      <w:r w:rsidR="00C66057" w:rsidRPr="00BD5CC1">
        <w:rPr>
          <w:rFonts w:cs="Guttman Keren" w:hint="cs"/>
          <w:sz w:val="28"/>
          <w:szCs w:val="28"/>
          <w:rtl/>
        </w:rPr>
        <w:t>לַשָּׂדֶה</w:t>
      </w:r>
      <w:r w:rsidR="00C66057" w:rsidRPr="00BD5CC1">
        <w:rPr>
          <w:rFonts w:cs="Guttman Keren"/>
          <w:sz w:val="28"/>
          <w:szCs w:val="28"/>
          <w:rtl/>
        </w:rPr>
        <w:t>.</w:t>
      </w:r>
    </w:p>
    <w:p w14:paraId="2DAFDBF0" w14:textId="77777777" w:rsidR="00C66057" w:rsidRPr="00BD5CC1" w:rsidRDefault="00C66057" w:rsidP="00C66057">
      <w:pPr>
        <w:pStyle w:val="aa"/>
        <w:spacing w:after="160" w:line="256" w:lineRule="auto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ב</w:t>
      </w:r>
      <w:r w:rsidRPr="00BD5CC1">
        <w:rPr>
          <w:rFonts w:cs="Guttman Keren"/>
          <w:sz w:val="28"/>
          <w:szCs w:val="28"/>
          <w:rtl/>
        </w:rPr>
        <w:t>.</w:t>
      </w:r>
      <w:r w:rsidR="0005312E" w:rsidRPr="00BD5CC1">
        <w:rPr>
          <w:rFonts w:cs="Guttman Keren" w:hint="cs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לְהַשְׁקוֹת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אוֹתָם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לִפְנֵי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שֶׁיָּצְאוּ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לַשָּׂדֶה</w:t>
      </w:r>
      <w:r w:rsidRPr="00BD5CC1">
        <w:rPr>
          <w:rFonts w:cs="Guttman Keren"/>
          <w:sz w:val="28"/>
          <w:szCs w:val="28"/>
          <w:rtl/>
        </w:rPr>
        <w:t>.</w:t>
      </w:r>
    </w:p>
    <w:p w14:paraId="4E955AA2" w14:textId="7E06BB31" w:rsidR="00C66057" w:rsidRPr="00BD5CC1" w:rsidRDefault="00C66057" w:rsidP="00C66057">
      <w:pPr>
        <w:pStyle w:val="aa"/>
        <w:spacing w:after="160" w:line="256" w:lineRule="auto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ג</w:t>
      </w:r>
      <w:r w:rsidRPr="00BD5CC1">
        <w:rPr>
          <w:rFonts w:cs="Guttman Keren"/>
          <w:sz w:val="28"/>
          <w:szCs w:val="28"/>
          <w:rtl/>
        </w:rPr>
        <w:t>.</w:t>
      </w:r>
      <w:r w:rsidRPr="00BD5CC1">
        <w:rPr>
          <w:rFonts w:cs="Guttman Keren" w:hint="cs"/>
          <w:sz w:val="28"/>
          <w:szCs w:val="28"/>
          <w:rtl/>
        </w:rPr>
        <w:t xml:space="preserve"> לָשִׁים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לָהֶם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="00833C10" w:rsidRPr="00BD5CC1">
        <w:rPr>
          <w:rFonts w:cs="Guttman Keren"/>
          <w:sz w:val="28"/>
          <w:szCs w:val="28"/>
          <w:rtl/>
        </w:rPr>
        <w:t>זָמָם</w:t>
      </w:r>
      <w:r w:rsidR="00833C10" w:rsidRPr="00BD5CC1">
        <w:rPr>
          <w:rFonts w:cs="Guttman Keren" w:hint="cs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על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הַפֶּה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שֶׁלֹּא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יֹאכְלוּ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מִן</w:t>
      </w:r>
      <w:r w:rsidR="00833C10" w:rsidRPr="00BD5CC1">
        <w:rPr>
          <w:rFonts w:cs="Guttman Keren"/>
          <w:sz w:val="28"/>
          <w:szCs w:val="28"/>
          <w:rtl/>
        </w:rPr>
        <w:t xml:space="preserve"> הַגֶּזֶל</w:t>
      </w:r>
      <w:r w:rsidRPr="00BD5CC1">
        <w:rPr>
          <w:rFonts w:cs="Guttman Keren"/>
          <w:sz w:val="28"/>
          <w:szCs w:val="28"/>
          <w:rtl/>
        </w:rPr>
        <w:t>.</w:t>
      </w:r>
    </w:p>
    <w:p w14:paraId="52C2C787" w14:textId="2FC362BD" w:rsidR="00795F3F" w:rsidRPr="00BD5CC1" w:rsidRDefault="00C66057" w:rsidP="00C66057">
      <w:pPr>
        <w:pStyle w:val="aa"/>
        <w:spacing w:after="160" w:line="256" w:lineRule="auto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ד</w:t>
      </w:r>
      <w:r w:rsidRPr="00BD5CC1">
        <w:rPr>
          <w:rFonts w:cs="Guttman Keren"/>
          <w:sz w:val="28"/>
          <w:szCs w:val="28"/>
          <w:rtl/>
        </w:rPr>
        <w:t>.</w:t>
      </w:r>
      <w:r w:rsidRPr="00BD5CC1">
        <w:rPr>
          <w:rFonts w:cs="Guttman Keren" w:hint="cs"/>
          <w:sz w:val="28"/>
          <w:szCs w:val="28"/>
          <w:rtl/>
        </w:rPr>
        <w:t xml:space="preserve"> </w:t>
      </w:r>
      <w:r w:rsidR="00833C10" w:rsidRPr="00BD5CC1">
        <w:rPr>
          <w:rFonts w:cs="Guttman Keren"/>
          <w:sz w:val="28"/>
          <w:szCs w:val="28"/>
          <w:rtl/>
        </w:rPr>
        <w:t>לִרְעוֹת</w:t>
      </w:r>
      <w:r w:rsidR="00833C10" w:rsidRPr="00BD5CC1">
        <w:rPr>
          <w:rFonts w:cs="Guttman Keren" w:hint="cs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אוֹתָם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רַק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בְּשָׂדוֹת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שֶׁלּוֹ</w:t>
      </w:r>
      <w:r w:rsidRPr="00BD5CC1">
        <w:rPr>
          <w:rFonts w:cs="Guttman Keren"/>
          <w:sz w:val="28"/>
          <w:szCs w:val="28"/>
          <w:rtl/>
        </w:rPr>
        <w:t>.</w:t>
      </w:r>
    </w:p>
    <w:p w14:paraId="156D553F" w14:textId="77777777" w:rsidR="00266156" w:rsidRPr="00BD5CC1" w:rsidRDefault="00266156" w:rsidP="00C66057">
      <w:pPr>
        <w:pStyle w:val="aa"/>
        <w:spacing w:after="160" w:line="256" w:lineRule="auto"/>
        <w:rPr>
          <w:rFonts w:cs="Guttman Keren"/>
          <w:sz w:val="24"/>
          <w:szCs w:val="24"/>
          <w:rtl/>
        </w:rPr>
      </w:pPr>
    </w:p>
    <w:p w14:paraId="1E6C0524" w14:textId="5F4C318C" w:rsidR="00C66057" w:rsidRPr="00BD5CC1" w:rsidRDefault="007F1463" w:rsidP="007F1463">
      <w:pPr>
        <w:pStyle w:val="ab"/>
        <w:numPr>
          <w:ilvl w:val="0"/>
          <w:numId w:val="12"/>
        </w:numPr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עַל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מָה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הִקְפִּיד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חָמוֹרו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שֶׁל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רַבִּי</w:t>
      </w:r>
      <w:r w:rsidRPr="00BD5CC1">
        <w:rPr>
          <w:rFonts w:cs="Guttman Keren"/>
          <w:sz w:val="28"/>
          <w:szCs w:val="28"/>
          <w:rtl/>
        </w:rPr>
        <w:t xml:space="preserve"> </w:t>
      </w:r>
      <w:proofErr w:type="spellStart"/>
      <w:r w:rsidRPr="00BD5CC1">
        <w:rPr>
          <w:rFonts w:cs="Guttman Keren" w:hint="cs"/>
          <w:sz w:val="28"/>
          <w:szCs w:val="28"/>
          <w:rtl/>
        </w:rPr>
        <w:t>חָנִינַא</w:t>
      </w:r>
      <w:proofErr w:type="spellEnd"/>
      <w:r w:rsidRPr="00BD5CC1">
        <w:rPr>
          <w:rFonts w:cs="Guttman Keren"/>
          <w:sz w:val="28"/>
          <w:szCs w:val="28"/>
          <w:rtl/>
        </w:rPr>
        <w:t>?</w:t>
      </w:r>
      <w:r w:rsidR="00C66057" w:rsidRPr="00BD5CC1">
        <w:rPr>
          <w:rFonts w:cs="Guttman Keren" w:hint="cs"/>
          <w:sz w:val="28"/>
          <w:szCs w:val="28"/>
          <w:rtl/>
        </w:rPr>
        <w:br/>
        <w:t>א</w:t>
      </w:r>
      <w:r w:rsidR="00C66057" w:rsidRPr="00BD5CC1">
        <w:rPr>
          <w:rFonts w:cs="Guttman Keren"/>
          <w:sz w:val="28"/>
          <w:szCs w:val="28"/>
          <w:rtl/>
        </w:rPr>
        <w:t>.</w:t>
      </w:r>
      <w:r w:rsidR="00C66057" w:rsidRPr="00BD5CC1">
        <w:rPr>
          <w:rFonts w:cs="Guttman Keren" w:hint="cs"/>
          <w:sz w:val="28"/>
          <w:szCs w:val="28"/>
          <w:rtl/>
        </w:rPr>
        <w:t xml:space="preserve"> לֹא</w:t>
      </w:r>
      <w:r w:rsidR="00C66057" w:rsidRPr="00BD5CC1">
        <w:rPr>
          <w:rFonts w:cs="Guttman Keren"/>
          <w:sz w:val="28"/>
          <w:szCs w:val="28"/>
          <w:rtl/>
        </w:rPr>
        <w:t xml:space="preserve"> </w:t>
      </w:r>
      <w:r w:rsidR="00C66057" w:rsidRPr="00BD5CC1">
        <w:rPr>
          <w:rFonts w:cs="Guttman Keren" w:hint="cs"/>
          <w:sz w:val="28"/>
          <w:szCs w:val="28"/>
          <w:rtl/>
        </w:rPr>
        <w:t>לֶאֱכֹל</w:t>
      </w:r>
      <w:r w:rsidR="00C66057" w:rsidRPr="00BD5CC1">
        <w:rPr>
          <w:rFonts w:cs="Guttman Keren"/>
          <w:sz w:val="28"/>
          <w:szCs w:val="28"/>
          <w:rtl/>
        </w:rPr>
        <w:t xml:space="preserve"> </w:t>
      </w:r>
      <w:r w:rsidR="00C66057" w:rsidRPr="00BD5CC1">
        <w:rPr>
          <w:rFonts w:cs="Guttman Keren" w:hint="cs"/>
          <w:sz w:val="28"/>
          <w:szCs w:val="28"/>
          <w:rtl/>
        </w:rPr>
        <w:t>מִן</w:t>
      </w:r>
      <w:r w:rsidR="00C66057" w:rsidRPr="00BD5CC1">
        <w:rPr>
          <w:rFonts w:cs="Guttman Keren"/>
          <w:sz w:val="28"/>
          <w:szCs w:val="28"/>
          <w:rtl/>
        </w:rPr>
        <w:t xml:space="preserve"> </w:t>
      </w:r>
      <w:r w:rsidR="00833C10" w:rsidRPr="00BD5CC1">
        <w:rPr>
          <w:rFonts w:cs="Guttman Keren"/>
          <w:sz w:val="28"/>
          <w:szCs w:val="28"/>
          <w:rtl/>
        </w:rPr>
        <w:t>הַגֶּזֶל</w:t>
      </w:r>
      <w:r w:rsidR="00833C10" w:rsidRPr="00BD5CC1">
        <w:rPr>
          <w:rFonts w:cs="Guttman Keren" w:hint="cs"/>
          <w:sz w:val="28"/>
          <w:szCs w:val="28"/>
          <w:rtl/>
        </w:rPr>
        <w:t xml:space="preserve"> .</w:t>
      </w:r>
    </w:p>
    <w:p w14:paraId="310DF2D9" w14:textId="1D9B098E" w:rsidR="00C66057" w:rsidRPr="00BD5CC1" w:rsidRDefault="00C66057" w:rsidP="00C66057">
      <w:pPr>
        <w:pStyle w:val="ab"/>
        <w:ind w:left="720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ב</w:t>
      </w:r>
      <w:r w:rsidRPr="00BD5CC1">
        <w:rPr>
          <w:rFonts w:cs="Guttman Keren"/>
          <w:sz w:val="28"/>
          <w:szCs w:val="28"/>
          <w:rtl/>
        </w:rPr>
        <w:t>.</w:t>
      </w:r>
      <w:r w:rsidRPr="00BD5CC1">
        <w:rPr>
          <w:rFonts w:cs="Guttman Keren" w:hint="cs"/>
          <w:sz w:val="28"/>
          <w:szCs w:val="28"/>
          <w:rtl/>
        </w:rPr>
        <w:t xml:space="preserve"> לֹא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לֶאֱכֹל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="00833C10" w:rsidRPr="00BD5CC1">
        <w:rPr>
          <w:rFonts w:cs="Guttman Keren"/>
          <w:sz w:val="28"/>
          <w:szCs w:val="28"/>
          <w:rtl/>
        </w:rPr>
        <w:t>אֹכֶל</w:t>
      </w:r>
      <w:r w:rsidR="00833C10" w:rsidRPr="00BD5CC1">
        <w:rPr>
          <w:rFonts w:cs="Guttman Keren" w:hint="cs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לֹא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כָּשֵׁר</w:t>
      </w:r>
      <w:r w:rsidRPr="00BD5CC1">
        <w:rPr>
          <w:rFonts w:cs="Guttman Keren"/>
          <w:sz w:val="28"/>
          <w:szCs w:val="28"/>
          <w:rtl/>
        </w:rPr>
        <w:t>.</w:t>
      </w:r>
    </w:p>
    <w:p w14:paraId="7F2A2E38" w14:textId="0838EA5C" w:rsidR="00C66057" w:rsidRPr="00BD5CC1" w:rsidRDefault="00C66057" w:rsidP="00C66057">
      <w:pPr>
        <w:pStyle w:val="ab"/>
        <w:ind w:left="720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ג</w:t>
      </w:r>
      <w:r w:rsidRPr="00BD5CC1">
        <w:rPr>
          <w:rFonts w:cs="Guttman Keren"/>
          <w:sz w:val="28"/>
          <w:szCs w:val="28"/>
          <w:rtl/>
        </w:rPr>
        <w:t>.</w:t>
      </w:r>
      <w:r w:rsidRPr="00BD5CC1">
        <w:rPr>
          <w:rFonts w:cs="Guttman Keren" w:hint="cs"/>
          <w:sz w:val="28"/>
          <w:szCs w:val="28"/>
          <w:rtl/>
        </w:rPr>
        <w:t xml:space="preserve"> לֹא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לֶאֱכֹל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תְּבוּאָה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שֶׁלֹּא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נִלְקָח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מִמֶּנָּה</w:t>
      </w:r>
      <w:r w:rsidR="00833C10" w:rsidRPr="00BD5CC1">
        <w:rPr>
          <w:rFonts w:cs="Guttman Keren"/>
          <w:sz w:val="28"/>
          <w:szCs w:val="28"/>
          <w:rtl/>
        </w:rPr>
        <w:t xml:space="preserve"> מַעֲשֵׂר</w:t>
      </w:r>
      <w:r w:rsidRPr="00BD5CC1">
        <w:rPr>
          <w:rFonts w:cs="Guttman Keren"/>
          <w:sz w:val="28"/>
          <w:szCs w:val="28"/>
          <w:rtl/>
        </w:rPr>
        <w:t>.</w:t>
      </w:r>
    </w:p>
    <w:p w14:paraId="103C0DD0" w14:textId="77777777" w:rsidR="00795F3F" w:rsidRPr="00BD5CC1" w:rsidRDefault="00C66057" w:rsidP="00C66057">
      <w:pPr>
        <w:pStyle w:val="ab"/>
        <w:ind w:left="720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ד. לֹא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לֶאֱכֹל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בְּשָׂדוֹת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זָרִים</w:t>
      </w:r>
      <w:r w:rsidRPr="00BD5CC1">
        <w:rPr>
          <w:rFonts w:cs="Guttman Keren"/>
          <w:sz w:val="28"/>
          <w:szCs w:val="28"/>
          <w:rtl/>
        </w:rPr>
        <w:t>.</w:t>
      </w:r>
    </w:p>
    <w:p w14:paraId="6AEA9497" w14:textId="77777777" w:rsidR="00266156" w:rsidRPr="00BD5CC1" w:rsidRDefault="00266156" w:rsidP="00C66057">
      <w:pPr>
        <w:pStyle w:val="ab"/>
        <w:ind w:left="720"/>
        <w:rPr>
          <w:rFonts w:cs="Guttman Keren"/>
          <w:sz w:val="24"/>
          <w:szCs w:val="24"/>
        </w:rPr>
      </w:pPr>
    </w:p>
    <w:p w14:paraId="44534F41" w14:textId="77777777" w:rsidR="00795F3F" w:rsidRPr="00BD5CC1" w:rsidRDefault="00C66057" w:rsidP="00795F3F">
      <w:pPr>
        <w:pStyle w:val="ab"/>
        <w:rPr>
          <w:rFonts w:cs="Guttman Keren"/>
          <w:sz w:val="28"/>
          <w:szCs w:val="28"/>
        </w:rPr>
      </w:pPr>
      <w:r w:rsidRPr="00BD5CC1">
        <w:rPr>
          <w:rFonts w:cs="Guttman Keren" w:hint="cs"/>
          <w:sz w:val="28"/>
          <w:szCs w:val="28"/>
          <w:rtl/>
        </w:rPr>
        <w:t xml:space="preserve"> </w:t>
      </w:r>
    </w:p>
    <w:p w14:paraId="4B1447C1" w14:textId="3759C57F" w:rsidR="00C66057" w:rsidRPr="00BD5CC1" w:rsidRDefault="007F1463" w:rsidP="007F1463">
      <w:pPr>
        <w:pStyle w:val="ab"/>
        <w:numPr>
          <w:ilvl w:val="0"/>
          <w:numId w:val="12"/>
        </w:numPr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לְאָן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לָקְחוּ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הַשּׁוֹדְדִים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אֶת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="00833C10" w:rsidRPr="00BD5CC1">
        <w:rPr>
          <w:rFonts w:cs="Guttman Keren"/>
          <w:sz w:val="28"/>
          <w:szCs w:val="28"/>
          <w:rtl/>
        </w:rPr>
        <w:t>חֲמוֹרוֹ</w:t>
      </w:r>
      <w:r w:rsidR="00833C10" w:rsidRPr="00BD5CC1">
        <w:rPr>
          <w:rFonts w:cs="Guttman Keren" w:hint="cs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שֶׁל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 xml:space="preserve">רַבִּי </w:t>
      </w:r>
      <w:proofErr w:type="spellStart"/>
      <w:r w:rsidRPr="00BD5CC1">
        <w:rPr>
          <w:rFonts w:cs="Guttman Keren" w:hint="cs"/>
          <w:sz w:val="28"/>
          <w:szCs w:val="28"/>
          <w:rtl/>
        </w:rPr>
        <w:t>חָנִינַא</w:t>
      </w:r>
      <w:proofErr w:type="spellEnd"/>
      <w:r w:rsidRPr="00BD5CC1">
        <w:rPr>
          <w:rFonts w:cs="Guttman Keren"/>
          <w:sz w:val="28"/>
          <w:szCs w:val="28"/>
          <w:rtl/>
        </w:rPr>
        <w:t>?</w:t>
      </w:r>
      <w:r w:rsidR="00C66057" w:rsidRPr="00BD5CC1">
        <w:rPr>
          <w:rFonts w:cs="Guttman Keren" w:hint="cs"/>
          <w:sz w:val="28"/>
          <w:szCs w:val="28"/>
          <w:rtl/>
        </w:rPr>
        <w:br/>
        <w:t>א</w:t>
      </w:r>
      <w:r w:rsidR="00C66057" w:rsidRPr="00BD5CC1">
        <w:rPr>
          <w:rFonts w:cs="Guttman Keren"/>
          <w:sz w:val="28"/>
          <w:szCs w:val="28"/>
          <w:rtl/>
        </w:rPr>
        <w:t>.</w:t>
      </w:r>
      <w:r w:rsidR="00C66057" w:rsidRPr="00BD5CC1">
        <w:rPr>
          <w:rFonts w:cs="Guttman Keren" w:hint="cs"/>
          <w:sz w:val="28"/>
          <w:szCs w:val="28"/>
          <w:rtl/>
        </w:rPr>
        <w:t xml:space="preserve"> לַשָּׂדֶה</w:t>
      </w:r>
      <w:r w:rsidR="00C66057" w:rsidRPr="00BD5CC1">
        <w:rPr>
          <w:rFonts w:cs="Guttman Keren"/>
          <w:sz w:val="28"/>
          <w:szCs w:val="28"/>
          <w:rtl/>
        </w:rPr>
        <w:t>.</w:t>
      </w:r>
    </w:p>
    <w:p w14:paraId="64119A77" w14:textId="77777777" w:rsidR="00C66057" w:rsidRPr="00BD5CC1" w:rsidRDefault="00C66057" w:rsidP="00C66057">
      <w:pPr>
        <w:pStyle w:val="ab"/>
        <w:ind w:left="720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ב</w:t>
      </w:r>
      <w:r w:rsidRPr="00BD5CC1">
        <w:rPr>
          <w:rFonts w:cs="Guttman Keren"/>
          <w:sz w:val="28"/>
          <w:szCs w:val="28"/>
          <w:rtl/>
        </w:rPr>
        <w:t>.</w:t>
      </w:r>
      <w:r w:rsidRPr="00BD5CC1">
        <w:rPr>
          <w:rFonts w:cs="Guttman Keren" w:hint="cs"/>
          <w:sz w:val="28"/>
          <w:szCs w:val="28"/>
          <w:rtl/>
        </w:rPr>
        <w:t xml:space="preserve"> לַמְּעָרָה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שֶׁהִסְתַּתְּרוּ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בָּהּ</w:t>
      </w:r>
      <w:r w:rsidRPr="00BD5CC1">
        <w:rPr>
          <w:rFonts w:cs="Guttman Keren"/>
          <w:sz w:val="28"/>
          <w:szCs w:val="28"/>
          <w:rtl/>
        </w:rPr>
        <w:t>.</w:t>
      </w:r>
    </w:p>
    <w:p w14:paraId="125FC1E4" w14:textId="04523100" w:rsidR="00C66057" w:rsidRPr="00BD5CC1" w:rsidRDefault="00C66057" w:rsidP="00C66057">
      <w:pPr>
        <w:pStyle w:val="ab"/>
        <w:ind w:left="720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ג</w:t>
      </w:r>
      <w:r w:rsidRPr="00BD5CC1">
        <w:rPr>
          <w:rFonts w:cs="Guttman Keren"/>
          <w:sz w:val="28"/>
          <w:szCs w:val="28"/>
          <w:rtl/>
        </w:rPr>
        <w:t>..</w:t>
      </w:r>
      <w:r w:rsidR="00833C10" w:rsidRPr="00BD5CC1">
        <w:rPr>
          <w:rFonts w:cs="Guttman Keren"/>
          <w:sz w:val="28"/>
          <w:szCs w:val="28"/>
          <w:rtl/>
        </w:rPr>
        <w:t xml:space="preserve"> לַמִּדְבָּר</w:t>
      </w:r>
    </w:p>
    <w:p w14:paraId="7E9E0890" w14:textId="77777777" w:rsidR="00795F3F" w:rsidRPr="00BD5CC1" w:rsidRDefault="00C66057" w:rsidP="00C66057">
      <w:pPr>
        <w:pStyle w:val="ab"/>
        <w:ind w:left="720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ד</w:t>
      </w:r>
      <w:r w:rsidRPr="00BD5CC1">
        <w:rPr>
          <w:rFonts w:cs="Guttman Keren"/>
          <w:sz w:val="28"/>
          <w:szCs w:val="28"/>
          <w:rtl/>
        </w:rPr>
        <w:t>.</w:t>
      </w:r>
      <w:r w:rsidRPr="00BD5CC1">
        <w:rPr>
          <w:rFonts w:cs="Guttman Keren" w:hint="cs"/>
          <w:sz w:val="28"/>
          <w:szCs w:val="28"/>
          <w:rtl/>
        </w:rPr>
        <w:t xml:space="preserve"> לֹא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כָּתוּב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לְהֵיכָן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לָקְחוּ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אֶת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הַחֲמוֹר</w:t>
      </w:r>
      <w:r w:rsidRPr="00BD5CC1">
        <w:rPr>
          <w:rFonts w:cs="Guttman Keren"/>
          <w:sz w:val="28"/>
          <w:szCs w:val="28"/>
          <w:rtl/>
        </w:rPr>
        <w:t>.</w:t>
      </w:r>
    </w:p>
    <w:p w14:paraId="0FBB7A1F" w14:textId="77777777" w:rsidR="00266156" w:rsidRPr="00BD5CC1" w:rsidRDefault="00266156" w:rsidP="00C66057">
      <w:pPr>
        <w:pStyle w:val="ab"/>
        <w:ind w:left="720"/>
        <w:rPr>
          <w:rFonts w:cs="Guttman Keren"/>
          <w:sz w:val="24"/>
          <w:szCs w:val="24"/>
        </w:rPr>
      </w:pPr>
    </w:p>
    <w:p w14:paraId="2648A9D7" w14:textId="77777777" w:rsidR="00795F3F" w:rsidRPr="00BD5CC1" w:rsidRDefault="00795F3F" w:rsidP="00795F3F">
      <w:pPr>
        <w:pStyle w:val="ab"/>
        <w:rPr>
          <w:rFonts w:cs="Guttman Keren"/>
          <w:sz w:val="28"/>
          <w:szCs w:val="28"/>
        </w:rPr>
      </w:pPr>
    </w:p>
    <w:p w14:paraId="4CA867E2" w14:textId="77777777" w:rsidR="00C66057" w:rsidRPr="00BD5CC1" w:rsidRDefault="007F1463" w:rsidP="007F1463">
      <w:pPr>
        <w:pStyle w:val="ab"/>
        <w:numPr>
          <w:ilvl w:val="0"/>
          <w:numId w:val="12"/>
        </w:numPr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אֵיזוֹ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מִצְוָה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נִלְמֶדֶת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מֵהַפְרָשָׁה</w:t>
      </w:r>
      <w:r w:rsidRPr="00BD5CC1">
        <w:rPr>
          <w:rFonts w:cs="Guttman Keren"/>
          <w:sz w:val="28"/>
          <w:szCs w:val="28"/>
          <w:rtl/>
        </w:rPr>
        <w:t>?</w:t>
      </w:r>
      <w:r w:rsidR="00C66057" w:rsidRPr="00BD5CC1">
        <w:rPr>
          <w:rFonts w:cs="Guttman Keren" w:hint="cs"/>
          <w:sz w:val="28"/>
          <w:szCs w:val="28"/>
          <w:rtl/>
        </w:rPr>
        <w:br/>
        <w:t>א</w:t>
      </w:r>
      <w:r w:rsidR="00C66057" w:rsidRPr="00BD5CC1">
        <w:rPr>
          <w:rFonts w:cs="Guttman Keren"/>
          <w:sz w:val="28"/>
          <w:szCs w:val="28"/>
          <w:rtl/>
        </w:rPr>
        <w:t>.</w:t>
      </w:r>
      <w:r w:rsidR="00C66057" w:rsidRPr="00BD5CC1">
        <w:rPr>
          <w:rFonts w:cs="Guttman Keren" w:hint="cs"/>
          <w:sz w:val="28"/>
          <w:szCs w:val="28"/>
          <w:rtl/>
        </w:rPr>
        <w:t xml:space="preserve"> הַכְנָסַת</w:t>
      </w:r>
      <w:r w:rsidR="00C66057" w:rsidRPr="00BD5CC1">
        <w:rPr>
          <w:rFonts w:cs="Guttman Keren"/>
          <w:sz w:val="28"/>
          <w:szCs w:val="28"/>
          <w:rtl/>
        </w:rPr>
        <w:t xml:space="preserve"> </w:t>
      </w:r>
      <w:r w:rsidR="00C66057" w:rsidRPr="00BD5CC1">
        <w:rPr>
          <w:rFonts w:cs="Guttman Keren" w:hint="cs"/>
          <w:sz w:val="28"/>
          <w:szCs w:val="28"/>
          <w:rtl/>
        </w:rPr>
        <w:t>אוֹרְחִים</w:t>
      </w:r>
      <w:r w:rsidR="00C66057" w:rsidRPr="00BD5CC1">
        <w:rPr>
          <w:rFonts w:cs="Guttman Keren"/>
          <w:sz w:val="28"/>
          <w:szCs w:val="28"/>
          <w:rtl/>
        </w:rPr>
        <w:t>.</w:t>
      </w:r>
    </w:p>
    <w:p w14:paraId="73A62D94" w14:textId="77777777" w:rsidR="00C66057" w:rsidRPr="00BD5CC1" w:rsidRDefault="00C66057" w:rsidP="00C66057">
      <w:pPr>
        <w:pStyle w:val="ab"/>
        <w:ind w:left="720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ב</w:t>
      </w:r>
      <w:r w:rsidRPr="00BD5CC1">
        <w:rPr>
          <w:rFonts w:cs="Guttman Keren"/>
          <w:sz w:val="28"/>
          <w:szCs w:val="28"/>
          <w:rtl/>
        </w:rPr>
        <w:t>.</w:t>
      </w:r>
      <w:r w:rsidRPr="00BD5CC1">
        <w:rPr>
          <w:rFonts w:cs="Guttman Keren" w:hint="cs"/>
          <w:sz w:val="28"/>
          <w:szCs w:val="28"/>
          <w:rtl/>
        </w:rPr>
        <w:t xml:space="preserve"> בִּקּוּר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חוֹלִים</w:t>
      </w:r>
      <w:r w:rsidRPr="00BD5CC1">
        <w:rPr>
          <w:rFonts w:cs="Guttman Keren"/>
          <w:sz w:val="28"/>
          <w:szCs w:val="28"/>
          <w:rtl/>
        </w:rPr>
        <w:t>.</w:t>
      </w:r>
    </w:p>
    <w:p w14:paraId="492F76DC" w14:textId="36CDBF43" w:rsidR="00C66057" w:rsidRPr="00BD5CC1" w:rsidRDefault="00C66057" w:rsidP="00C66057">
      <w:pPr>
        <w:pStyle w:val="ab"/>
        <w:ind w:left="720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ג</w:t>
      </w:r>
      <w:r w:rsidRPr="00BD5CC1">
        <w:rPr>
          <w:rFonts w:cs="Guttman Keren"/>
          <w:sz w:val="28"/>
          <w:szCs w:val="28"/>
          <w:rtl/>
        </w:rPr>
        <w:t>.</w:t>
      </w:r>
      <w:r w:rsidRPr="00BD5CC1">
        <w:rPr>
          <w:rFonts w:cs="Guttman Keren" w:hint="cs"/>
          <w:sz w:val="28"/>
          <w:szCs w:val="28"/>
          <w:rtl/>
        </w:rPr>
        <w:t xml:space="preserve"> גְּמִילוּת</w:t>
      </w:r>
      <w:r w:rsidR="00833C10" w:rsidRPr="00BD5CC1">
        <w:rPr>
          <w:rFonts w:cs="Guttman Keren"/>
          <w:sz w:val="28"/>
          <w:szCs w:val="28"/>
          <w:rtl/>
        </w:rPr>
        <w:t xml:space="preserve"> חֲסָדִים</w:t>
      </w:r>
      <w:r w:rsidRPr="00BD5CC1">
        <w:rPr>
          <w:rFonts w:cs="Guttman Keren"/>
          <w:sz w:val="28"/>
          <w:szCs w:val="28"/>
          <w:rtl/>
        </w:rPr>
        <w:t>.</w:t>
      </w:r>
    </w:p>
    <w:p w14:paraId="3CEFA592" w14:textId="77777777" w:rsidR="00795F3F" w:rsidRPr="00BD5CC1" w:rsidRDefault="00C66057" w:rsidP="00C66057">
      <w:pPr>
        <w:pStyle w:val="ab"/>
        <w:ind w:left="720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ד</w:t>
      </w:r>
      <w:r w:rsidRPr="00BD5CC1">
        <w:rPr>
          <w:rFonts w:cs="Guttman Keren"/>
          <w:sz w:val="28"/>
          <w:szCs w:val="28"/>
          <w:rtl/>
        </w:rPr>
        <w:t>.</w:t>
      </w:r>
      <w:r w:rsidRPr="00BD5CC1">
        <w:rPr>
          <w:rFonts w:cs="Guttman Keren" w:hint="cs"/>
          <w:sz w:val="28"/>
          <w:szCs w:val="28"/>
          <w:rtl/>
        </w:rPr>
        <w:t xml:space="preserve"> שְׁמִירַת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שַׁבָּת</w:t>
      </w:r>
      <w:r w:rsidRPr="00BD5CC1">
        <w:rPr>
          <w:rFonts w:cs="Guttman Keren"/>
          <w:sz w:val="28"/>
          <w:szCs w:val="28"/>
          <w:rtl/>
        </w:rPr>
        <w:t>.</w:t>
      </w:r>
    </w:p>
    <w:p w14:paraId="50AFAF19" w14:textId="77777777" w:rsidR="00266156" w:rsidRPr="00BD5CC1" w:rsidRDefault="00266156" w:rsidP="00C66057">
      <w:pPr>
        <w:pStyle w:val="ab"/>
        <w:ind w:left="720"/>
        <w:rPr>
          <w:rFonts w:cs="Guttman Keren"/>
          <w:sz w:val="24"/>
          <w:szCs w:val="24"/>
        </w:rPr>
      </w:pPr>
    </w:p>
    <w:p w14:paraId="7EDD42D8" w14:textId="77777777" w:rsidR="00795F3F" w:rsidRPr="00BD5CC1" w:rsidRDefault="00795F3F" w:rsidP="00795F3F">
      <w:pPr>
        <w:pStyle w:val="ab"/>
        <w:rPr>
          <w:rFonts w:cs="Guttman Keren"/>
          <w:sz w:val="28"/>
          <w:szCs w:val="28"/>
        </w:rPr>
      </w:pPr>
    </w:p>
    <w:p w14:paraId="095A66D6" w14:textId="77777777" w:rsidR="00C66057" w:rsidRPr="00BD5CC1" w:rsidRDefault="007F1463" w:rsidP="007F1463">
      <w:pPr>
        <w:pStyle w:val="ab"/>
        <w:numPr>
          <w:ilvl w:val="0"/>
          <w:numId w:val="12"/>
        </w:numPr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כֵּיצַד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קָרְאָה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רִבְקָה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לֶאֶלִיעֵזֵר</w:t>
      </w:r>
      <w:r w:rsidR="00C66057" w:rsidRPr="00BD5CC1">
        <w:rPr>
          <w:rFonts w:cs="Guttman Keren" w:hint="cs"/>
          <w:sz w:val="28"/>
          <w:szCs w:val="28"/>
          <w:rtl/>
        </w:rPr>
        <w:br/>
        <w:t>א</w:t>
      </w:r>
      <w:r w:rsidR="00C66057" w:rsidRPr="00BD5CC1">
        <w:rPr>
          <w:rFonts w:cs="Guttman Keren"/>
          <w:sz w:val="28"/>
          <w:szCs w:val="28"/>
          <w:rtl/>
        </w:rPr>
        <w:t>.</w:t>
      </w:r>
      <w:r w:rsidR="00C66057" w:rsidRPr="00BD5CC1">
        <w:rPr>
          <w:rFonts w:cs="Guttman Keren"/>
          <w:sz w:val="28"/>
          <w:szCs w:val="28"/>
          <w:rtl/>
        </w:rPr>
        <w:tab/>
      </w:r>
      <w:r w:rsidR="00266156" w:rsidRPr="00BD5CC1">
        <w:rPr>
          <w:rFonts w:cs="Guttman Keren" w:hint="cs"/>
          <w:sz w:val="28"/>
          <w:szCs w:val="28"/>
          <w:rtl/>
        </w:rPr>
        <w:t>אֲדֹנ</w:t>
      </w:r>
      <w:r w:rsidR="00C66057" w:rsidRPr="00BD5CC1">
        <w:rPr>
          <w:rFonts w:cs="Guttman Keren" w:hint="cs"/>
          <w:sz w:val="28"/>
          <w:szCs w:val="28"/>
          <w:rtl/>
        </w:rPr>
        <w:t>י</w:t>
      </w:r>
    </w:p>
    <w:p w14:paraId="6C27D7B6" w14:textId="77777777" w:rsidR="00C66057" w:rsidRPr="00BD5CC1" w:rsidRDefault="00C66057" w:rsidP="00C66057">
      <w:pPr>
        <w:pStyle w:val="ab"/>
        <w:ind w:left="720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ב</w:t>
      </w:r>
      <w:r w:rsidRPr="00BD5CC1">
        <w:rPr>
          <w:rFonts w:cs="Guttman Keren"/>
          <w:sz w:val="28"/>
          <w:szCs w:val="28"/>
          <w:rtl/>
        </w:rPr>
        <w:t>.</w:t>
      </w:r>
      <w:r w:rsidRPr="00BD5CC1">
        <w:rPr>
          <w:rFonts w:cs="Guttman Keren"/>
          <w:sz w:val="28"/>
          <w:szCs w:val="28"/>
          <w:rtl/>
        </w:rPr>
        <w:tab/>
      </w:r>
      <w:r w:rsidRPr="00BD5CC1">
        <w:rPr>
          <w:rFonts w:cs="Guttman Keren" w:hint="cs"/>
          <w:sz w:val="28"/>
          <w:szCs w:val="28"/>
          <w:rtl/>
        </w:rPr>
        <w:t>מַר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אֶלִיעֵזֵר</w:t>
      </w:r>
    </w:p>
    <w:p w14:paraId="4F8B5541" w14:textId="77777777" w:rsidR="00C66057" w:rsidRPr="00BD5CC1" w:rsidRDefault="00C66057" w:rsidP="00C66057">
      <w:pPr>
        <w:pStyle w:val="ab"/>
        <w:ind w:left="720"/>
        <w:rPr>
          <w:rFonts w:cs="Guttman Keren"/>
          <w:sz w:val="28"/>
          <w:szCs w:val="28"/>
          <w:rtl/>
        </w:rPr>
      </w:pPr>
      <w:r w:rsidRPr="00BD5CC1">
        <w:rPr>
          <w:rFonts w:cs="Guttman Keren" w:hint="cs"/>
          <w:sz w:val="28"/>
          <w:szCs w:val="28"/>
          <w:rtl/>
        </w:rPr>
        <w:t>ג</w:t>
      </w:r>
      <w:r w:rsidRPr="00BD5CC1">
        <w:rPr>
          <w:rFonts w:cs="Guttman Keren"/>
          <w:sz w:val="28"/>
          <w:szCs w:val="28"/>
          <w:rtl/>
        </w:rPr>
        <w:t>.</w:t>
      </w:r>
      <w:r w:rsidRPr="00BD5CC1">
        <w:rPr>
          <w:rFonts w:cs="Guttman Keren"/>
          <w:sz w:val="28"/>
          <w:szCs w:val="28"/>
          <w:rtl/>
        </w:rPr>
        <w:tab/>
      </w:r>
      <w:r w:rsidRPr="00BD5CC1">
        <w:rPr>
          <w:rFonts w:cs="Guttman Keren" w:hint="cs"/>
          <w:sz w:val="28"/>
          <w:szCs w:val="28"/>
          <w:rtl/>
        </w:rPr>
        <w:t>כְּבוֹד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הָרַב</w:t>
      </w:r>
      <w:r w:rsidRPr="00BD5CC1">
        <w:rPr>
          <w:rFonts w:cs="Guttman Keren"/>
          <w:sz w:val="28"/>
          <w:szCs w:val="28"/>
          <w:rtl/>
        </w:rPr>
        <w:t>.</w:t>
      </w:r>
    </w:p>
    <w:p w14:paraId="2F528D6F" w14:textId="77777777" w:rsidR="00795F3F" w:rsidRPr="00BD5CC1" w:rsidRDefault="00C66057" w:rsidP="00C66057">
      <w:pPr>
        <w:pStyle w:val="ab"/>
        <w:ind w:left="720"/>
        <w:rPr>
          <w:rFonts w:cs="Guttman Keren"/>
          <w:sz w:val="28"/>
          <w:szCs w:val="28"/>
        </w:rPr>
      </w:pPr>
      <w:r w:rsidRPr="00BD5CC1">
        <w:rPr>
          <w:rFonts w:cs="Guttman Keren" w:hint="cs"/>
          <w:sz w:val="28"/>
          <w:szCs w:val="28"/>
          <w:rtl/>
        </w:rPr>
        <w:t>ד</w:t>
      </w:r>
      <w:r w:rsidRPr="00BD5CC1">
        <w:rPr>
          <w:rFonts w:cs="Guttman Keren"/>
          <w:sz w:val="28"/>
          <w:szCs w:val="28"/>
          <w:rtl/>
        </w:rPr>
        <w:t>.</w:t>
      </w:r>
      <w:r w:rsidRPr="00BD5CC1">
        <w:rPr>
          <w:rFonts w:cs="Guttman Keren"/>
          <w:sz w:val="28"/>
          <w:szCs w:val="28"/>
          <w:rtl/>
        </w:rPr>
        <w:tab/>
      </w:r>
      <w:r w:rsidRPr="00BD5CC1">
        <w:rPr>
          <w:rFonts w:cs="Guttman Keren" w:hint="cs"/>
          <w:sz w:val="28"/>
          <w:szCs w:val="28"/>
          <w:rtl/>
        </w:rPr>
        <w:t>הִיא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לֹא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פָּנְתָה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אֵלָיו</w:t>
      </w:r>
      <w:r w:rsidRPr="00BD5CC1">
        <w:rPr>
          <w:rFonts w:cs="Guttman Keren"/>
          <w:sz w:val="28"/>
          <w:szCs w:val="28"/>
          <w:rtl/>
        </w:rPr>
        <w:t xml:space="preserve"> </w:t>
      </w:r>
      <w:r w:rsidRPr="00BD5CC1">
        <w:rPr>
          <w:rFonts w:cs="Guttman Keren" w:hint="cs"/>
          <w:sz w:val="28"/>
          <w:szCs w:val="28"/>
          <w:rtl/>
        </w:rPr>
        <w:t>כָּלַל</w:t>
      </w:r>
      <w:r w:rsidRPr="00BD5CC1">
        <w:rPr>
          <w:rFonts w:cs="Guttman Keren"/>
          <w:sz w:val="28"/>
          <w:szCs w:val="28"/>
          <w:rtl/>
        </w:rPr>
        <w:t>.</w:t>
      </w:r>
    </w:p>
    <w:p w14:paraId="20129557" w14:textId="77777777" w:rsidR="00795F3F" w:rsidRPr="00BD5CC1" w:rsidRDefault="00795F3F" w:rsidP="00795F3F">
      <w:pPr>
        <w:pStyle w:val="ab"/>
        <w:rPr>
          <w:rFonts w:cs="Guttman Keren"/>
          <w:sz w:val="28"/>
          <w:szCs w:val="28"/>
          <w:rtl/>
        </w:rPr>
      </w:pPr>
    </w:p>
    <w:p w14:paraId="420D711F" w14:textId="77777777" w:rsidR="002D304B" w:rsidRPr="002D304B" w:rsidRDefault="002D304B" w:rsidP="002D304B">
      <w:pPr>
        <w:jc w:val="center"/>
        <w:rPr>
          <w:rFonts w:ascii="Gisha" w:hAnsi="Gisha" w:cs="Guttman Keren"/>
          <w:b/>
          <w:bCs/>
          <w:sz w:val="28"/>
          <w:szCs w:val="28"/>
        </w:rPr>
      </w:pPr>
      <w:r w:rsidRPr="002D304B">
        <w:rPr>
          <w:rFonts w:ascii="Gisha" w:hAnsi="Gisha" w:cs="Guttman Keren" w:hint="cs"/>
          <w:b/>
          <w:bCs/>
          <w:sz w:val="28"/>
          <w:szCs w:val="28"/>
          <w:rtl/>
        </w:rPr>
        <w:t>בְּהַצְלָחָה רַבָּה!</w:t>
      </w:r>
      <w:bookmarkStart w:id="0" w:name="_GoBack"/>
      <w:bookmarkEnd w:id="0"/>
    </w:p>
    <w:sectPr w:rsidR="002D304B" w:rsidRPr="002D304B" w:rsidSect="009A684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797" w:bottom="1440" w:left="1797" w:header="196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0307E4" w14:textId="77777777" w:rsidR="007B1F6C" w:rsidRDefault="007B1F6C" w:rsidP="002868E8">
      <w:pPr>
        <w:spacing w:after="0" w:line="240" w:lineRule="auto"/>
      </w:pPr>
      <w:r>
        <w:separator/>
      </w:r>
    </w:p>
  </w:endnote>
  <w:endnote w:type="continuationSeparator" w:id="0">
    <w:p w14:paraId="29D645F6" w14:textId="77777777" w:rsidR="007B1F6C" w:rsidRDefault="007B1F6C" w:rsidP="00286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FAEF38" w14:textId="77777777" w:rsidR="002868E8" w:rsidRDefault="002868E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71F2FC" w14:textId="77777777" w:rsidR="002868E8" w:rsidRDefault="002868E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D96F55" w14:textId="77777777" w:rsidR="002868E8" w:rsidRDefault="002868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C042B8" w14:textId="77777777" w:rsidR="007B1F6C" w:rsidRDefault="007B1F6C" w:rsidP="002868E8">
      <w:pPr>
        <w:spacing w:after="0" w:line="240" w:lineRule="auto"/>
      </w:pPr>
      <w:r>
        <w:separator/>
      </w:r>
    </w:p>
  </w:footnote>
  <w:footnote w:type="continuationSeparator" w:id="0">
    <w:p w14:paraId="00F10BBE" w14:textId="77777777" w:rsidR="007B1F6C" w:rsidRDefault="007B1F6C" w:rsidP="00286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E726CE" w14:textId="77777777" w:rsidR="002868E8" w:rsidRDefault="002868E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758378" w14:textId="77777777" w:rsidR="002868E8" w:rsidRPr="002868E8" w:rsidRDefault="00126797" w:rsidP="002868E8">
    <w:pPr>
      <w:pStyle w:val="a3"/>
    </w:pPr>
    <w:r>
      <w:rPr>
        <w:noProof/>
      </w:rPr>
      <w:drawing>
        <wp:anchor distT="0" distB="0" distL="114300" distR="114300" simplePos="0" relativeHeight="251657728" behindDoc="1" locked="0" layoutInCell="1" allowOverlap="1" wp14:anchorId="6EC953BE" wp14:editId="3C9E9AC2">
          <wp:simplePos x="0" y="0"/>
          <wp:positionH relativeFrom="column">
            <wp:align>center</wp:align>
          </wp:positionH>
          <wp:positionV relativeFrom="page">
            <wp:align>top</wp:align>
          </wp:positionV>
          <wp:extent cx="7610856" cy="10747248"/>
          <wp:effectExtent l="19050" t="0" r="9144" b="0"/>
          <wp:wrapNone/>
          <wp:docPr id="63" name="תמונה 63" descr="704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3" descr="7044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10856" cy="107472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6678B5" w14:textId="77777777" w:rsidR="002868E8" w:rsidRDefault="002868E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9095D"/>
    <w:multiLevelType w:val="hybridMultilevel"/>
    <w:tmpl w:val="3BD2461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57A26014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43348A6"/>
    <w:multiLevelType w:val="hybridMultilevel"/>
    <w:tmpl w:val="307A0BD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96EA02E6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ACD5497"/>
    <w:multiLevelType w:val="hybridMultilevel"/>
    <w:tmpl w:val="C09835B0"/>
    <w:lvl w:ilvl="0" w:tplc="0B844B7E">
      <w:start w:val="1"/>
      <w:numFmt w:val="hebrew1"/>
      <w:lvlText w:val="%1."/>
      <w:lvlJc w:val="left"/>
      <w:pPr>
        <w:ind w:left="1080" w:hanging="360"/>
      </w:pPr>
      <w:rPr>
        <w:lang w:val="en-US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7A6C50"/>
    <w:multiLevelType w:val="hybridMultilevel"/>
    <w:tmpl w:val="FAAE8CAC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2A56A4BE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F6A5308"/>
    <w:multiLevelType w:val="hybridMultilevel"/>
    <w:tmpl w:val="6A04B8EA"/>
    <w:lvl w:ilvl="0" w:tplc="A3BAC9A6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170CC8"/>
    <w:multiLevelType w:val="hybridMultilevel"/>
    <w:tmpl w:val="A1C2419A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FBD6D464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F94523"/>
    <w:multiLevelType w:val="hybridMultilevel"/>
    <w:tmpl w:val="CA0E0DFC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CF4AD412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D3929CF"/>
    <w:multiLevelType w:val="hybridMultilevel"/>
    <w:tmpl w:val="11E84E0C"/>
    <w:lvl w:ilvl="0" w:tplc="8820ACFE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3E6230"/>
    <w:multiLevelType w:val="hybridMultilevel"/>
    <w:tmpl w:val="6C84749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3F6C853E">
      <w:start w:val="1"/>
      <w:numFmt w:val="hebrew1"/>
      <w:lvlText w:val="%2."/>
      <w:lvlJc w:val="left"/>
      <w:pPr>
        <w:ind w:left="1353" w:hanging="360"/>
      </w:pPr>
      <w:rPr>
        <w:rFonts w:hint="default"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6145209"/>
    <w:multiLevelType w:val="hybridMultilevel"/>
    <w:tmpl w:val="E9C4A9E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B694F07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880056"/>
    <w:multiLevelType w:val="hybridMultilevel"/>
    <w:tmpl w:val="56184AE0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D234C6F2">
      <w:start w:val="1"/>
      <w:numFmt w:val="decimal"/>
      <w:lvlText w:val="%2."/>
      <w:lvlJc w:val="left"/>
      <w:pPr>
        <w:ind w:left="5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DA62EC1"/>
    <w:multiLevelType w:val="hybridMultilevel"/>
    <w:tmpl w:val="D5AA73A8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56BE20BE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E50296C"/>
    <w:multiLevelType w:val="hybridMultilevel"/>
    <w:tmpl w:val="7F4AADE6"/>
    <w:lvl w:ilvl="0" w:tplc="8050FA72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13A546A"/>
    <w:multiLevelType w:val="hybridMultilevel"/>
    <w:tmpl w:val="27C4E1AA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B200313A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8AF7545"/>
    <w:multiLevelType w:val="hybridMultilevel"/>
    <w:tmpl w:val="7AA6CA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D11C96"/>
    <w:multiLevelType w:val="hybridMultilevel"/>
    <w:tmpl w:val="29ACFC90"/>
    <w:lvl w:ilvl="0" w:tplc="46602F90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C451716"/>
    <w:multiLevelType w:val="hybridMultilevel"/>
    <w:tmpl w:val="60DC5B3E"/>
    <w:lvl w:ilvl="0" w:tplc="2BB634D6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56C375A"/>
    <w:multiLevelType w:val="hybridMultilevel"/>
    <w:tmpl w:val="39A0188E"/>
    <w:lvl w:ilvl="0" w:tplc="CB96ECFC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5B77046"/>
    <w:multiLevelType w:val="hybridMultilevel"/>
    <w:tmpl w:val="EB3C09B0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ECFAF4F6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6F520D7"/>
    <w:multiLevelType w:val="hybridMultilevel"/>
    <w:tmpl w:val="DF00B31A"/>
    <w:lvl w:ilvl="0" w:tplc="A718E21C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2516570"/>
    <w:multiLevelType w:val="hybridMultilevel"/>
    <w:tmpl w:val="EF3460B2"/>
    <w:lvl w:ilvl="0" w:tplc="C910169E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AEE49DB"/>
    <w:multiLevelType w:val="hybridMultilevel"/>
    <w:tmpl w:val="DF52E536"/>
    <w:lvl w:ilvl="0" w:tplc="593E17F2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3"/>
  </w:num>
  <w:num w:numId="3">
    <w:abstractNumId w:val="8"/>
  </w:num>
  <w:num w:numId="4">
    <w:abstractNumId w:val="5"/>
  </w:num>
  <w:num w:numId="5">
    <w:abstractNumId w:val="10"/>
  </w:num>
  <w:num w:numId="6">
    <w:abstractNumId w:val="18"/>
  </w:num>
  <w:num w:numId="7">
    <w:abstractNumId w:val="1"/>
  </w:num>
  <w:num w:numId="8">
    <w:abstractNumId w:val="0"/>
  </w:num>
  <w:num w:numId="9">
    <w:abstractNumId w:val="3"/>
  </w:num>
  <w:num w:numId="10">
    <w:abstractNumId w:val="6"/>
  </w:num>
  <w:num w:numId="11">
    <w:abstractNumId w:val="11"/>
  </w:num>
  <w:num w:numId="12">
    <w:abstractNumId w:val="14"/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40C"/>
    <w:rsid w:val="000141DD"/>
    <w:rsid w:val="00022B7A"/>
    <w:rsid w:val="0002596A"/>
    <w:rsid w:val="0004051D"/>
    <w:rsid w:val="00051C7A"/>
    <w:rsid w:val="0005312E"/>
    <w:rsid w:val="00053B69"/>
    <w:rsid w:val="00074A88"/>
    <w:rsid w:val="0008250C"/>
    <w:rsid w:val="000A7324"/>
    <w:rsid w:val="000C0EC8"/>
    <w:rsid w:val="000D3957"/>
    <w:rsid w:val="0010329B"/>
    <w:rsid w:val="001037DB"/>
    <w:rsid w:val="0010423B"/>
    <w:rsid w:val="001136A8"/>
    <w:rsid w:val="001162EA"/>
    <w:rsid w:val="00121102"/>
    <w:rsid w:val="00126797"/>
    <w:rsid w:val="0014240C"/>
    <w:rsid w:val="001455B7"/>
    <w:rsid w:val="00153C9B"/>
    <w:rsid w:val="00166C29"/>
    <w:rsid w:val="001734AB"/>
    <w:rsid w:val="00195AB6"/>
    <w:rsid w:val="0019764C"/>
    <w:rsid w:val="001B08A5"/>
    <w:rsid w:val="001B6A79"/>
    <w:rsid w:val="001C2648"/>
    <w:rsid w:val="001C5E2C"/>
    <w:rsid w:val="00226F52"/>
    <w:rsid w:val="00230FC8"/>
    <w:rsid w:val="00236461"/>
    <w:rsid w:val="00266156"/>
    <w:rsid w:val="00266EBC"/>
    <w:rsid w:val="002868E8"/>
    <w:rsid w:val="002A3094"/>
    <w:rsid w:val="002D304B"/>
    <w:rsid w:val="002F318A"/>
    <w:rsid w:val="00303F76"/>
    <w:rsid w:val="0030687B"/>
    <w:rsid w:val="003109E3"/>
    <w:rsid w:val="003141FA"/>
    <w:rsid w:val="0033728A"/>
    <w:rsid w:val="00344A0C"/>
    <w:rsid w:val="00346348"/>
    <w:rsid w:val="00347395"/>
    <w:rsid w:val="00353017"/>
    <w:rsid w:val="0035621A"/>
    <w:rsid w:val="003563CB"/>
    <w:rsid w:val="00373864"/>
    <w:rsid w:val="0037749C"/>
    <w:rsid w:val="003A62E4"/>
    <w:rsid w:val="003B3AF7"/>
    <w:rsid w:val="003B76BB"/>
    <w:rsid w:val="003D46D3"/>
    <w:rsid w:val="003E3F53"/>
    <w:rsid w:val="003F1892"/>
    <w:rsid w:val="004055B9"/>
    <w:rsid w:val="00413346"/>
    <w:rsid w:val="00432DB8"/>
    <w:rsid w:val="00440102"/>
    <w:rsid w:val="00442ECE"/>
    <w:rsid w:val="00442FFA"/>
    <w:rsid w:val="00446C89"/>
    <w:rsid w:val="00465EB5"/>
    <w:rsid w:val="004703E8"/>
    <w:rsid w:val="00482FED"/>
    <w:rsid w:val="004B62B7"/>
    <w:rsid w:val="004B763E"/>
    <w:rsid w:val="004B7E94"/>
    <w:rsid w:val="004E1AE6"/>
    <w:rsid w:val="005004CB"/>
    <w:rsid w:val="0051128A"/>
    <w:rsid w:val="00522F3D"/>
    <w:rsid w:val="00532185"/>
    <w:rsid w:val="005356D1"/>
    <w:rsid w:val="0056146D"/>
    <w:rsid w:val="00561E85"/>
    <w:rsid w:val="005628C4"/>
    <w:rsid w:val="00563E9B"/>
    <w:rsid w:val="00581115"/>
    <w:rsid w:val="005B6AB8"/>
    <w:rsid w:val="005C1515"/>
    <w:rsid w:val="005D6D87"/>
    <w:rsid w:val="00601EC7"/>
    <w:rsid w:val="0060217D"/>
    <w:rsid w:val="00606280"/>
    <w:rsid w:val="006112A2"/>
    <w:rsid w:val="00632F31"/>
    <w:rsid w:val="00632F9A"/>
    <w:rsid w:val="006367A6"/>
    <w:rsid w:val="00640CBF"/>
    <w:rsid w:val="00643CDA"/>
    <w:rsid w:val="00663ED6"/>
    <w:rsid w:val="00691F47"/>
    <w:rsid w:val="00693D04"/>
    <w:rsid w:val="006A276D"/>
    <w:rsid w:val="006B4830"/>
    <w:rsid w:val="006C2206"/>
    <w:rsid w:val="006D70CA"/>
    <w:rsid w:val="006E6C7F"/>
    <w:rsid w:val="0070370D"/>
    <w:rsid w:val="00712061"/>
    <w:rsid w:val="007271BE"/>
    <w:rsid w:val="007401A1"/>
    <w:rsid w:val="00744C15"/>
    <w:rsid w:val="007450FC"/>
    <w:rsid w:val="00750BEA"/>
    <w:rsid w:val="00763AE3"/>
    <w:rsid w:val="0077121D"/>
    <w:rsid w:val="00777A9C"/>
    <w:rsid w:val="007915ED"/>
    <w:rsid w:val="00795F3F"/>
    <w:rsid w:val="007B1F6C"/>
    <w:rsid w:val="007D6DC8"/>
    <w:rsid w:val="007D7357"/>
    <w:rsid w:val="007E7387"/>
    <w:rsid w:val="007F1463"/>
    <w:rsid w:val="007F563B"/>
    <w:rsid w:val="0080109C"/>
    <w:rsid w:val="008035AD"/>
    <w:rsid w:val="008122DE"/>
    <w:rsid w:val="00816202"/>
    <w:rsid w:val="008205E3"/>
    <w:rsid w:val="00824C02"/>
    <w:rsid w:val="00833C10"/>
    <w:rsid w:val="0084153C"/>
    <w:rsid w:val="00844D87"/>
    <w:rsid w:val="00847EFF"/>
    <w:rsid w:val="00857FDC"/>
    <w:rsid w:val="00875FBB"/>
    <w:rsid w:val="00876343"/>
    <w:rsid w:val="008931BA"/>
    <w:rsid w:val="008A0D7A"/>
    <w:rsid w:val="008B0734"/>
    <w:rsid w:val="008C400B"/>
    <w:rsid w:val="00912112"/>
    <w:rsid w:val="00913E48"/>
    <w:rsid w:val="0092368B"/>
    <w:rsid w:val="00972E9D"/>
    <w:rsid w:val="00976424"/>
    <w:rsid w:val="009764D1"/>
    <w:rsid w:val="00983D71"/>
    <w:rsid w:val="00985EEC"/>
    <w:rsid w:val="00987C33"/>
    <w:rsid w:val="00994F51"/>
    <w:rsid w:val="009A5BCE"/>
    <w:rsid w:val="009A617D"/>
    <w:rsid w:val="009A6845"/>
    <w:rsid w:val="009A7423"/>
    <w:rsid w:val="009B04B1"/>
    <w:rsid w:val="009C3FBD"/>
    <w:rsid w:val="009F141C"/>
    <w:rsid w:val="00A00E41"/>
    <w:rsid w:val="00A01FF3"/>
    <w:rsid w:val="00A113FD"/>
    <w:rsid w:val="00A13EF9"/>
    <w:rsid w:val="00A15302"/>
    <w:rsid w:val="00A24F05"/>
    <w:rsid w:val="00A25D60"/>
    <w:rsid w:val="00A27744"/>
    <w:rsid w:val="00A30F52"/>
    <w:rsid w:val="00A33E99"/>
    <w:rsid w:val="00A35F3A"/>
    <w:rsid w:val="00A55BF2"/>
    <w:rsid w:val="00A8072A"/>
    <w:rsid w:val="00A8548E"/>
    <w:rsid w:val="00AA1334"/>
    <w:rsid w:val="00AF3F64"/>
    <w:rsid w:val="00B001DF"/>
    <w:rsid w:val="00B129AF"/>
    <w:rsid w:val="00B14DCF"/>
    <w:rsid w:val="00B40DB3"/>
    <w:rsid w:val="00B47FD9"/>
    <w:rsid w:val="00B53AF7"/>
    <w:rsid w:val="00B6092F"/>
    <w:rsid w:val="00B84C8B"/>
    <w:rsid w:val="00B87195"/>
    <w:rsid w:val="00B966EC"/>
    <w:rsid w:val="00B97147"/>
    <w:rsid w:val="00BA680A"/>
    <w:rsid w:val="00BB2CEF"/>
    <w:rsid w:val="00BB4F7F"/>
    <w:rsid w:val="00BC0C64"/>
    <w:rsid w:val="00BC5E0E"/>
    <w:rsid w:val="00BD5CC1"/>
    <w:rsid w:val="00BD70AC"/>
    <w:rsid w:val="00BE5C98"/>
    <w:rsid w:val="00BF0BCA"/>
    <w:rsid w:val="00BF325A"/>
    <w:rsid w:val="00BF505C"/>
    <w:rsid w:val="00C01C69"/>
    <w:rsid w:val="00C04C41"/>
    <w:rsid w:val="00C20A62"/>
    <w:rsid w:val="00C35675"/>
    <w:rsid w:val="00C63BBE"/>
    <w:rsid w:val="00C66057"/>
    <w:rsid w:val="00CA45D4"/>
    <w:rsid w:val="00CB454F"/>
    <w:rsid w:val="00CD3E10"/>
    <w:rsid w:val="00CD4625"/>
    <w:rsid w:val="00D0075A"/>
    <w:rsid w:val="00D2194B"/>
    <w:rsid w:val="00D2344A"/>
    <w:rsid w:val="00D3247E"/>
    <w:rsid w:val="00D34E93"/>
    <w:rsid w:val="00D36E64"/>
    <w:rsid w:val="00D53BAF"/>
    <w:rsid w:val="00D816CF"/>
    <w:rsid w:val="00DA0083"/>
    <w:rsid w:val="00DB6DF6"/>
    <w:rsid w:val="00DC054F"/>
    <w:rsid w:val="00DE6F6F"/>
    <w:rsid w:val="00E04447"/>
    <w:rsid w:val="00E15034"/>
    <w:rsid w:val="00E17F4E"/>
    <w:rsid w:val="00E226D4"/>
    <w:rsid w:val="00E348EE"/>
    <w:rsid w:val="00E34A00"/>
    <w:rsid w:val="00E3599F"/>
    <w:rsid w:val="00E41CD0"/>
    <w:rsid w:val="00E446DC"/>
    <w:rsid w:val="00E45E06"/>
    <w:rsid w:val="00E5133B"/>
    <w:rsid w:val="00E62F57"/>
    <w:rsid w:val="00E700F1"/>
    <w:rsid w:val="00E82C77"/>
    <w:rsid w:val="00E83162"/>
    <w:rsid w:val="00E87A6B"/>
    <w:rsid w:val="00E952E2"/>
    <w:rsid w:val="00EA0DBA"/>
    <w:rsid w:val="00EB2946"/>
    <w:rsid w:val="00ED7A1B"/>
    <w:rsid w:val="00EE520E"/>
    <w:rsid w:val="00EF7943"/>
    <w:rsid w:val="00F310B0"/>
    <w:rsid w:val="00F404E9"/>
    <w:rsid w:val="00F43898"/>
    <w:rsid w:val="00F55287"/>
    <w:rsid w:val="00F87A47"/>
    <w:rsid w:val="00F91B47"/>
    <w:rsid w:val="00F9488B"/>
    <w:rsid w:val="00FA3E7B"/>
    <w:rsid w:val="00FB522B"/>
    <w:rsid w:val="00FC242A"/>
    <w:rsid w:val="00FC5B77"/>
    <w:rsid w:val="00FE3B02"/>
    <w:rsid w:val="00FE4ACD"/>
    <w:rsid w:val="00FF2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2BA23"/>
  <w15:docId w15:val="{A88DBFD8-74CF-4905-BBB6-9C7F8B3D9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0B0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868E8"/>
  </w:style>
  <w:style w:type="paragraph" w:styleId="a5">
    <w:name w:val="footer"/>
    <w:basedOn w:val="a"/>
    <w:link w:val="a6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868E8"/>
  </w:style>
  <w:style w:type="paragraph" w:styleId="a7">
    <w:name w:val="Balloon Text"/>
    <w:basedOn w:val="a"/>
    <w:link w:val="a8"/>
    <w:uiPriority w:val="99"/>
    <w:semiHidden/>
    <w:unhideWhenUsed/>
    <w:rsid w:val="00286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2868E8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BA680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a"/>
    <w:uiPriority w:val="99"/>
    <w:semiHidden/>
    <w:unhideWhenUsed/>
    <w:rsid w:val="005004C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77121D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FC5B77"/>
    <w:rPr>
      <w:color w:val="0000FF"/>
      <w:u w:val="single"/>
    </w:rPr>
  </w:style>
  <w:style w:type="paragraph" w:styleId="ab">
    <w:name w:val="No Spacing"/>
    <w:uiPriority w:val="1"/>
    <w:qFormat/>
    <w:rsid w:val="00795F3F"/>
    <w:pPr>
      <w:bidi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2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489;&#1514;&#1497;&#1492;%20&#1488;&#1497;&#1497;&#1494;&#1503;%20&#1491;&#1505;&#1511;&#1496;&#1493;&#1508;\&#1506;&#1489;&#1493;&#1491;&#1493;&#1514;%20&#1502;&#1497;&#1499;&#1488;&#1500;%20&#1488;&#1491;&#1512;&#1497;\&#1495;&#1502;&#1491;%20&#1508;&#1512;&#1493;&#1497;&#1511;&#1496;&#1497;&#1501;\&#1511;&#1489;&#1510;&#1497;&#1501;%20&#1502;&#1514;&#1495;&#1497;&#1492;%202\&#1499;&#1500;%20&#1492;&#1496;&#1502;&#1508;&#1500;&#1496;&#1497;&#1501;%20&#1489;&#1493;&#1493;&#1512;&#1491;%20&#1513;&#1497;&#1513;%20&#1506;&#1491;%20&#1506;&#1499;&#1513;&#1497;&#1493;\&#1514;&#1497;&#1511;&#1497;&#1492;%20&#1495;&#1491;&#1513;&#1492;%20(2)\70445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0D3BC4-10E6-4EB9-9B1A-FAAB4F0C7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70445.dot</Template>
  <TotalTime>3</TotalTime>
  <Pages>2</Pages>
  <Words>343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רחל איטח</cp:lastModifiedBy>
  <cp:revision>3</cp:revision>
  <cp:lastPrinted>2019-10-27T09:41:00Z</cp:lastPrinted>
  <dcterms:created xsi:type="dcterms:W3CDTF">2023-11-10T10:34:00Z</dcterms:created>
  <dcterms:modified xsi:type="dcterms:W3CDTF">2023-11-12T03:14:00Z</dcterms:modified>
</cp:coreProperties>
</file>