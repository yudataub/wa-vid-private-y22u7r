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85F5" w14:textId="77777777" w:rsidR="00A24F05" w:rsidRPr="003B160E" w:rsidRDefault="008035AD" w:rsidP="00981163">
      <w:pPr>
        <w:spacing w:after="0" w:line="240" w:lineRule="auto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4829B449" w14:textId="48450E73" w:rsidR="006E6C7F" w:rsidRPr="003B160E" w:rsidRDefault="006D78EC" w:rsidP="00981163">
      <w:pPr>
        <w:spacing w:after="0" w:line="240" w:lineRule="auto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>
        <w:rPr>
          <w:rFonts w:cs="Guttman Keren" w:hint="cs"/>
          <w:b/>
          <w:bCs/>
          <w:sz w:val="32"/>
          <w:szCs w:val="32"/>
          <w:u w:val="single"/>
          <w:rtl/>
        </w:rPr>
        <w:t>עבודת כיתה</w:t>
      </w:r>
      <w:r w:rsidR="00912087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פרשת </w:t>
      </w:r>
      <w:r w:rsidR="00BA51F2">
        <w:rPr>
          <w:rFonts w:cs="Guttman Keren" w:hint="cs"/>
          <w:b/>
          <w:bCs/>
          <w:sz w:val="32"/>
          <w:szCs w:val="32"/>
          <w:u w:val="single"/>
          <w:rtl/>
        </w:rPr>
        <w:t xml:space="preserve">____________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ה ה'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9928" w:type="dxa"/>
        <w:tblInd w:w="-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7"/>
        <w:gridCol w:w="4741"/>
      </w:tblGrid>
      <w:tr w:rsidR="003B160E" w:rsidRPr="00C64EB1" w14:paraId="3CC47BF5" w14:textId="77777777" w:rsidTr="00981163">
        <w:trPr>
          <w:trHeight w:val="11631"/>
        </w:trPr>
        <w:tc>
          <w:tcPr>
            <w:tcW w:w="5187" w:type="dxa"/>
          </w:tcPr>
          <w:p w14:paraId="184CAA81" w14:textId="77777777" w:rsidR="000220B9" w:rsidRPr="00E539E3" w:rsidRDefault="000220B9" w:rsidP="000220B9">
            <w:pPr>
              <w:pStyle w:val="aa"/>
              <w:numPr>
                <w:ilvl w:val="0"/>
                <w:numId w:val="2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כמה שנים חי יעקב אבינו במצריים?</w:t>
            </w:r>
          </w:p>
          <w:p w14:paraId="5035CC10" w14:textId="77777777" w:rsidR="000220B9" w:rsidRPr="00E539E3" w:rsidRDefault="000220B9" w:rsidP="000220B9">
            <w:pPr>
              <w:pStyle w:val="aa"/>
              <w:numPr>
                <w:ilvl w:val="0"/>
                <w:numId w:val="25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עשרים.</w:t>
            </w:r>
          </w:p>
          <w:p w14:paraId="3AE25A4E" w14:textId="77777777" w:rsidR="000220B9" w:rsidRPr="00E539E3" w:rsidRDefault="000220B9" w:rsidP="000220B9">
            <w:pPr>
              <w:pStyle w:val="aa"/>
              <w:numPr>
                <w:ilvl w:val="0"/>
                <w:numId w:val="25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שבע עשרה.</w:t>
            </w:r>
          </w:p>
          <w:p w14:paraId="18AF29AC" w14:textId="77777777" w:rsidR="000220B9" w:rsidRPr="00E539E3" w:rsidRDefault="000220B9" w:rsidP="000220B9">
            <w:pPr>
              <w:pStyle w:val="aa"/>
              <w:numPr>
                <w:ilvl w:val="0"/>
                <w:numId w:val="25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שבעים ואחת.</w:t>
            </w:r>
          </w:p>
          <w:p w14:paraId="12DE5BF7" w14:textId="77777777" w:rsidR="000220B9" w:rsidRPr="00E539E3" w:rsidRDefault="000220B9" w:rsidP="000220B9">
            <w:pPr>
              <w:pStyle w:val="aa"/>
              <w:numPr>
                <w:ilvl w:val="0"/>
                <w:numId w:val="25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שלושים.</w:t>
            </w:r>
          </w:p>
          <w:p w14:paraId="777ADA36" w14:textId="77777777" w:rsidR="000220B9" w:rsidRPr="00E539E3" w:rsidRDefault="000220B9" w:rsidP="000220B9">
            <w:pPr>
              <w:pStyle w:val="aa"/>
              <w:spacing w:after="0" w:line="240" w:lineRule="auto"/>
              <w:ind w:left="1080"/>
              <w:rPr>
                <w:rFonts w:cs="Guttman Keren"/>
                <w:sz w:val="25"/>
                <w:szCs w:val="25"/>
                <w:rtl/>
              </w:rPr>
            </w:pPr>
          </w:p>
          <w:p w14:paraId="3F122E65" w14:textId="77777777" w:rsidR="000220B9" w:rsidRPr="00E539E3" w:rsidRDefault="000220B9" w:rsidP="000220B9">
            <w:pPr>
              <w:pStyle w:val="aa"/>
              <w:numPr>
                <w:ilvl w:val="0"/>
                <w:numId w:val="2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מה מבקש יעקב מיוסף לפני מותו?</w:t>
            </w:r>
          </w:p>
          <w:p w14:paraId="378ABE5F" w14:textId="77777777" w:rsidR="000220B9" w:rsidRPr="00E539E3" w:rsidRDefault="000220B9" w:rsidP="000220B9">
            <w:pPr>
              <w:pStyle w:val="aa"/>
              <w:numPr>
                <w:ilvl w:val="0"/>
                <w:numId w:val="26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שיביא לו סידור לומר וידוי.</w:t>
            </w:r>
          </w:p>
          <w:p w14:paraId="60B608A5" w14:textId="77777777" w:rsidR="000220B9" w:rsidRPr="00E539E3" w:rsidRDefault="000220B9" w:rsidP="000220B9">
            <w:pPr>
              <w:pStyle w:val="aa"/>
              <w:numPr>
                <w:ilvl w:val="0"/>
                <w:numId w:val="26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 xml:space="preserve">שיקרא </w:t>
            </w:r>
            <w:r w:rsidRPr="00E539E3">
              <w:rPr>
                <w:rFonts w:cs="Guttman Keren" w:hint="cs"/>
                <w:sz w:val="25"/>
                <w:szCs w:val="25"/>
                <w:u w:val="single"/>
                <w:rtl/>
              </w:rPr>
              <w:t>לכל</w:t>
            </w:r>
            <w:r w:rsidRPr="00E539E3">
              <w:rPr>
                <w:rFonts w:cs="Guttman Keren" w:hint="cs"/>
                <w:sz w:val="25"/>
                <w:szCs w:val="25"/>
                <w:rtl/>
              </w:rPr>
              <w:t xml:space="preserve"> נכדיו שיברך אותם.</w:t>
            </w:r>
          </w:p>
          <w:p w14:paraId="42767C61" w14:textId="77777777" w:rsidR="000220B9" w:rsidRPr="00E539E3" w:rsidRDefault="000220B9" w:rsidP="000220B9">
            <w:pPr>
              <w:pStyle w:val="aa"/>
              <w:numPr>
                <w:ilvl w:val="0"/>
                <w:numId w:val="26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שיקרא לבניו אפרים ומנשה שיברך אותם.</w:t>
            </w:r>
          </w:p>
          <w:p w14:paraId="568E784B" w14:textId="77777777" w:rsidR="000220B9" w:rsidRPr="00E539E3" w:rsidRDefault="000220B9" w:rsidP="000220B9">
            <w:pPr>
              <w:pStyle w:val="aa"/>
              <w:numPr>
                <w:ilvl w:val="0"/>
                <w:numId w:val="26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שיקבור אותו רק בארץ גושן.</w:t>
            </w:r>
          </w:p>
          <w:p w14:paraId="32A9B408" w14:textId="77777777" w:rsidR="000220B9" w:rsidRPr="00E539E3" w:rsidRDefault="000220B9" w:rsidP="000220B9">
            <w:pPr>
              <w:pStyle w:val="aa"/>
              <w:spacing w:after="0" w:line="240" w:lineRule="auto"/>
              <w:ind w:left="1080"/>
              <w:rPr>
                <w:rFonts w:cs="Guttman Keren"/>
                <w:sz w:val="25"/>
                <w:szCs w:val="25"/>
                <w:rtl/>
              </w:rPr>
            </w:pPr>
          </w:p>
          <w:p w14:paraId="336C6821" w14:textId="77777777" w:rsidR="000220B9" w:rsidRPr="00E539E3" w:rsidRDefault="000220B9" w:rsidP="000220B9">
            <w:pPr>
              <w:pStyle w:val="aa"/>
              <w:numPr>
                <w:ilvl w:val="0"/>
                <w:numId w:val="2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למה יעקב סיכל את ידיו?</w:t>
            </w:r>
          </w:p>
          <w:p w14:paraId="60E38FEE" w14:textId="77777777" w:rsidR="000220B9" w:rsidRPr="00E539E3" w:rsidRDefault="000220B9" w:rsidP="000220B9">
            <w:pPr>
              <w:pStyle w:val="aa"/>
              <w:numPr>
                <w:ilvl w:val="0"/>
                <w:numId w:val="27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כי צאצאי אפרים יהיו צדיקים יותר מצאצאי מנשה.</w:t>
            </w:r>
          </w:p>
          <w:p w14:paraId="1515846A" w14:textId="77777777" w:rsidR="000220B9" w:rsidRPr="00E539E3" w:rsidRDefault="000220B9" w:rsidP="000220B9">
            <w:pPr>
              <w:pStyle w:val="aa"/>
              <w:numPr>
                <w:ilvl w:val="0"/>
                <w:numId w:val="27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כי צאצאי מנשה יהיו צדיקים יותר מצאצאי אפרים.</w:t>
            </w:r>
          </w:p>
          <w:p w14:paraId="7585A002" w14:textId="77777777" w:rsidR="000220B9" w:rsidRPr="00E539E3" w:rsidRDefault="000220B9" w:rsidP="000220B9">
            <w:pPr>
              <w:pStyle w:val="aa"/>
              <w:numPr>
                <w:ilvl w:val="0"/>
                <w:numId w:val="27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כדי שאפרים לא ייעלב.</w:t>
            </w:r>
          </w:p>
          <w:p w14:paraId="22587433" w14:textId="77777777" w:rsidR="000220B9" w:rsidRPr="00E539E3" w:rsidRDefault="000220B9" w:rsidP="000220B9">
            <w:pPr>
              <w:pStyle w:val="aa"/>
              <w:numPr>
                <w:ilvl w:val="0"/>
                <w:numId w:val="27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כי הוא לא ראה טוב.</w:t>
            </w:r>
          </w:p>
          <w:p w14:paraId="366E8B97" w14:textId="77777777" w:rsidR="000220B9" w:rsidRPr="00E539E3" w:rsidRDefault="000220B9" w:rsidP="000220B9">
            <w:pPr>
              <w:pStyle w:val="aa"/>
              <w:spacing w:after="0" w:line="240" w:lineRule="auto"/>
              <w:ind w:left="1080"/>
              <w:rPr>
                <w:rFonts w:cs="Guttman Keren"/>
                <w:sz w:val="25"/>
                <w:szCs w:val="25"/>
                <w:rtl/>
              </w:rPr>
            </w:pPr>
          </w:p>
          <w:p w14:paraId="49EDE923" w14:textId="77777777" w:rsidR="000220B9" w:rsidRPr="00E539E3" w:rsidRDefault="000220B9" w:rsidP="000220B9">
            <w:pPr>
              <w:pStyle w:val="aa"/>
              <w:numPr>
                <w:ilvl w:val="0"/>
                <w:numId w:val="2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היכן יגור זבולון?</w:t>
            </w:r>
          </w:p>
          <w:p w14:paraId="4715AFEB" w14:textId="77777777" w:rsidR="000220B9" w:rsidRPr="00E539E3" w:rsidRDefault="000220B9" w:rsidP="000220B9">
            <w:pPr>
              <w:pStyle w:val="aa"/>
              <w:numPr>
                <w:ilvl w:val="0"/>
                <w:numId w:val="28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במקום מבורך בעצי הזית.</w:t>
            </w:r>
          </w:p>
          <w:p w14:paraId="260A99CC" w14:textId="77777777" w:rsidR="000220B9" w:rsidRPr="00E539E3" w:rsidRDefault="000220B9" w:rsidP="000220B9">
            <w:pPr>
              <w:pStyle w:val="aa"/>
              <w:numPr>
                <w:ilvl w:val="0"/>
                <w:numId w:val="28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ליד בית המקדש.</w:t>
            </w:r>
          </w:p>
          <w:p w14:paraId="7FBAEF43" w14:textId="77777777" w:rsidR="000220B9" w:rsidRPr="00E539E3" w:rsidRDefault="000220B9" w:rsidP="000220B9">
            <w:pPr>
              <w:pStyle w:val="aa"/>
              <w:numPr>
                <w:ilvl w:val="0"/>
                <w:numId w:val="28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ליד חוף הים ובניו יהיו סוחרים גדולים.</w:t>
            </w:r>
          </w:p>
          <w:p w14:paraId="4179DA78" w14:textId="77777777" w:rsidR="000220B9" w:rsidRPr="00E539E3" w:rsidRDefault="000220B9" w:rsidP="000220B9">
            <w:pPr>
              <w:pStyle w:val="aa"/>
              <w:numPr>
                <w:ilvl w:val="0"/>
                <w:numId w:val="28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במדבר</w:t>
            </w:r>
            <w:r w:rsidRPr="00E539E3">
              <w:rPr>
                <w:rFonts w:cs="Guttman Keren"/>
                <w:sz w:val="25"/>
                <w:szCs w:val="25"/>
                <w:rtl/>
              </w:rPr>
              <w:t>–</w:t>
            </w:r>
            <w:r w:rsidRPr="00E539E3">
              <w:rPr>
                <w:rFonts w:cs="Guttman Keren" w:hint="cs"/>
                <w:sz w:val="25"/>
                <w:szCs w:val="25"/>
                <w:rtl/>
              </w:rPr>
              <w:t xml:space="preserve"> באזור באר שבע.</w:t>
            </w:r>
          </w:p>
          <w:p w14:paraId="7ABF149E" w14:textId="77777777" w:rsidR="000220B9" w:rsidRPr="00E539E3" w:rsidRDefault="000220B9" w:rsidP="000220B9">
            <w:pPr>
              <w:pStyle w:val="aa"/>
              <w:spacing w:after="0" w:line="240" w:lineRule="auto"/>
              <w:ind w:left="1080"/>
              <w:rPr>
                <w:rFonts w:cs="Guttman Keren"/>
                <w:sz w:val="25"/>
                <w:szCs w:val="25"/>
                <w:rtl/>
              </w:rPr>
            </w:pPr>
          </w:p>
          <w:p w14:paraId="0F86E83D" w14:textId="77777777" w:rsidR="000220B9" w:rsidRPr="00E539E3" w:rsidRDefault="000220B9" w:rsidP="000220B9">
            <w:pPr>
              <w:pStyle w:val="aa"/>
              <w:numPr>
                <w:ilvl w:val="0"/>
                <w:numId w:val="2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מאיזה שבט יצאו מלכי ישראל?</w:t>
            </w:r>
          </w:p>
          <w:p w14:paraId="458822EF" w14:textId="77777777" w:rsidR="000220B9" w:rsidRPr="00E539E3" w:rsidRDefault="000220B9" w:rsidP="000220B9">
            <w:pPr>
              <w:pStyle w:val="aa"/>
              <w:numPr>
                <w:ilvl w:val="0"/>
                <w:numId w:val="29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ראובן הבכור.</w:t>
            </w:r>
          </w:p>
          <w:p w14:paraId="12B0FC33" w14:textId="77777777" w:rsidR="000220B9" w:rsidRPr="00E539E3" w:rsidRDefault="000220B9" w:rsidP="000220B9">
            <w:pPr>
              <w:pStyle w:val="aa"/>
              <w:numPr>
                <w:ilvl w:val="0"/>
                <w:numId w:val="29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יוסף שמלך במצרים.</w:t>
            </w:r>
          </w:p>
          <w:p w14:paraId="2AC7EE0C" w14:textId="77777777" w:rsidR="000220B9" w:rsidRPr="00E539E3" w:rsidRDefault="000220B9" w:rsidP="000220B9">
            <w:pPr>
              <w:pStyle w:val="aa"/>
              <w:numPr>
                <w:ilvl w:val="0"/>
                <w:numId w:val="29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יהודה.</w:t>
            </w:r>
          </w:p>
          <w:p w14:paraId="5303FAB4" w14:textId="77777777" w:rsidR="000220B9" w:rsidRPr="00E539E3" w:rsidRDefault="000220B9" w:rsidP="000220B9">
            <w:pPr>
              <w:pStyle w:val="aa"/>
              <w:numPr>
                <w:ilvl w:val="0"/>
                <w:numId w:val="29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שמעון.</w:t>
            </w:r>
          </w:p>
          <w:p w14:paraId="1A29FE22" w14:textId="77777777" w:rsidR="000220B9" w:rsidRDefault="000220B9" w:rsidP="00C75F8A">
            <w:pPr>
              <w:spacing w:after="160" w:line="259" w:lineRule="auto"/>
              <w:rPr>
                <w:rFonts w:cs="Guttman Keren"/>
                <w:sz w:val="26"/>
                <w:szCs w:val="26"/>
                <w:rtl/>
              </w:rPr>
            </w:pPr>
          </w:p>
          <w:p w14:paraId="6DDB938F" w14:textId="2F60AE13" w:rsidR="000220B9" w:rsidRPr="000220B9" w:rsidRDefault="000220B9" w:rsidP="000220B9">
            <w:pPr>
              <w:jc w:val="center"/>
              <w:rPr>
                <w:rFonts w:cs="Guttman Keren"/>
                <w:b/>
                <w:bCs/>
                <w:sz w:val="28"/>
                <w:szCs w:val="28"/>
                <w:rtl/>
              </w:rPr>
            </w:pPr>
            <w:r>
              <w:rPr>
                <w:rFonts w:cs="Guttman Keren" w:hint="cs"/>
                <w:b/>
                <w:bCs/>
                <w:sz w:val="28"/>
                <w:szCs w:val="28"/>
                <w:rtl/>
              </w:rPr>
              <w:t>בהצלחה רבה!</w:t>
            </w:r>
          </w:p>
        </w:tc>
        <w:tc>
          <w:tcPr>
            <w:tcW w:w="4741" w:type="dxa"/>
          </w:tcPr>
          <w:p w14:paraId="5F64AD00" w14:textId="77777777" w:rsidR="000220B9" w:rsidRPr="00E539E3" w:rsidRDefault="000220B9" w:rsidP="000220B9">
            <w:pPr>
              <w:pStyle w:val="aa"/>
              <w:numPr>
                <w:ilvl w:val="0"/>
                <w:numId w:val="2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מה נקברה רחל בבית לחם?</w:t>
            </w:r>
          </w:p>
          <w:p w14:paraId="344DB8D6" w14:textId="77777777" w:rsidR="000220B9" w:rsidRPr="00E539E3" w:rsidRDefault="000220B9" w:rsidP="000220B9">
            <w:pPr>
              <w:pStyle w:val="aa"/>
              <w:numPr>
                <w:ilvl w:val="0"/>
                <w:numId w:val="30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כי היו גשמים רבים באותו זמן וקברו אותה היכן שנפטרה.</w:t>
            </w:r>
          </w:p>
          <w:p w14:paraId="24B8A96F" w14:textId="77777777" w:rsidR="000220B9" w:rsidRPr="00E539E3" w:rsidRDefault="000220B9" w:rsidP="000220B9">
            <w:pPr>
              <w:pStyle w:val="aa"/>
              <w:numPr>
                <w:ilvl w:val="0"/>
                <w:numId w:val="30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כי לא היה זמן להוליכה לחברון.</w:t>
            </w:r>
          </w:p>
          <w:p w14:paraId="5B48C9EF" w14:textId="77777777" w:rsidR="000220B9" w:rsidRPr="00E539E3" w:rsidRDefault="000220B9" w:rsidP="000220B9">
            <w:pPr>
              <w:pStyle w:val="aa"/>
              <w:numPr>
                <w:ilvl w:val="0"/>
                <w:numId w:val="30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כדי שכשיצאו בני ישראל לגלות היא תתפלל עליהם.</w:t>
            </w:r>
          </w:p>
          <w:p w14:paraId="1277C206" w14:textId="77777777" w:rsidR="000220B9" w:rsidRPr="00E539E3" w:rsidRDefault="000220B9" w:rsidP="000220B9">
            <w:pPr>
              <w:pStyle w:val="aa"/>
              <w:numPr>
                <w:ilvl w:val="0"/>
                <w:numId w:val="30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כי כך בקשה רחל אמנו.</w:t>
            </w:r>
          </w:p>
          <w:p w14:paraId="175B1EBF" w14:textId="77777777" w:rsidR="000220B9" w:rsidRPr="00E539E3" w:rsidRDefault="000220B9" w:rsidP="000220B9">
            <w:pPr>
              <w:pStyle w:val="aa"/>
              <w:spacing w:after="0" w:line="240" w:lineRule="auto"/>
              <w:ind w:left="1080"/>
              <w:rPr>
                <w:rFonts w:cs="Guttman Keren"/>
                <w:sz w:val="25"/>
                <w:szCs w:val="25"/>
                <w:rtl/>
              </w:rPr>
            </w:pPr>
          </w:p>
          <w:p w14:paraId="1DB75291" w14:textId="77777777" w:rsidR="000220B9" w:rsidRPr="00E539E3" w:rsidRDefault="000220B9" w:rsidP="000220B9">
            <w:pPr>
              <w:pStyle w:val="aa"/>
              <w:numPr>
                <w:ilvl w:val="0"/>
                <w:numId w:val="2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מה ביקש יעקב אבינו מבניו?</w:t>
            </w:r>
          </w:p>
          <w:p w14:paraId="1CE73B9A" w14:textId="77777777" w:rsidR="000220B9" w:rsidRPr="00E539E3" w:rsidRDefault="000220B9" w:rsidP="000220B9">
            <w:pPr>
              <w:pStyle w:val="aa"/>
              <w:numPr>
                <w:ilvl w:val="0"/>
                <w:numId w:val="31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שיקברו אותו רק בארץ ישראל.</w:t>
            </w:r>
          </w:p>
          <w:p w14:paraId="6DE63BE3" w14:textId="77777777" w:rsidR="000220B9" w:rsidRPr="00E539E3" w:rsidRDefault="000220B9" w:rsidP="000220B9">
            <w:pPr>
              <w:pStyle w:val="aa"/>
              <w:numPr>
                <w:ilvl w:val="0"/>
                <w:numId w:val="31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שיקברו אותו רק בארץ גושן.</w:t>
            </w:r>
          </w:p>
          <w:p w14:paraId="34947577" w14:textId="77777777" w:rsidR="000220B9" w:rsidRPr="00E539E3" w:rsidRDefault="000220B9" w:rsidP="000220B9">
            <w:pPr>
              <w:pStyle w:val="aa"/>
              <w:numPr>
                <w:ilvl w:val="0"/>
                <w:numId w:val="31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שיהיו אחים טובים זה לזה.</w:t>
            </w:r>
          </w:p>
          <w:p w14:paraId="3E6B35C4" w14:textId="77777777" w:rsidR="000220B9" w:rsidRPr="00E539E3" w:rsidRDefault="000220B9" w:rsidP="000220B9">
            <w:pPr>
              <w:pStyle w:val="aa"/>
              <w:numPr>
                <w:ilvl w:val="0"/>
                <w:numId w:val="31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שיחזרו כולם לארץ ישראל.</w:t>
            </w:r>
          </w:p>
          <w:p w14:paraId="31FA6A62" w14:textId="77777777" w:rsidR="000220B9" w:rsidRPr="00E539E3" w:rsidRDefault="000220B9" w:rsidP="000220B9">
            <w:pPr>
              <w:pStyle w:val="aa"/>
              <w:spacing w:after="0" w:line="240" w:lineRule="auto"/>
              <w:ind w:left="1080"/>
              <w:rPr>
                <w:rFonts w:cs="Guttman Keren"/>
                <w:sz w:val="25"/>
                <w:szCs w:val="25"/>
                <w:rtl/>
              </w:rPr>
            </w:pPr>
          </w:p>
          <w:p w14:paraId="6ED004B2" w14:textId="77777777" w:rsidR="000220B9" w:rsidRPr="00E539E3" w:rsidRDefault="000220B9" w:rsidP="000220B9">
            <w:pPr>
              <w:pStyle w:val="aa"/>
              <w:numPr>
                <w:ilvl w:val="0"/>
                <w:numId w:val="2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מה ביקש הרמב"ם מהקהילה במצרים?</w:t>
            </w:r>
          </w:p>
          <w:p w14:paraId="3D510B5D" w14:textId="77777777" w:rsidR="000220B9" w:rsidRPr="00E539E3" w:rsidRDefault="000220B9" w:rsidP="000220B9">
            <w:pPr>
              <w:pStyle w:val="aa"/>
              <w:numPr>
                <w:ilvl w:val="0"/>
                <w:numId w:val="32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שיקברו אותו רק בטבריה.</w:t>
            </w:r>
          </w:p>
          <w:p w14:paraId="692DBB6F" w14:textId="77777777" w:rsidR="000220B9" w:rsidRPr="00E539E3" w:rsidRDefault="000220B9" w:rsidP="000220B9">
            <w:pPr>
              <w:pStyle w:val="aa"/>
              <w:numPr>
                <w:ilvl w:val="0"/>
                <w:numId w:val="32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שיקברו אותו רק בירושלים.</w:t>
            </w:r>
          </w:p>
          <w:p w14:paraId="1A7C8A90" w14:textId="77777777" w:rsidR="000220B9" w:rsidRPr="00E539E3" w:rsidRDefault="000220B9" w:rsidP="000220B9">
            <w:pPr>
              <w:pStyle w:val="aa"/>
              <w:numPr>
                <w:ilvl w:val="0"/>
                <w:numId w:val="32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שיקברו אותו רק במירון.</w:t>
            </w:r>
          </w:p>
          <w:p w14:paraId="36DC65BE" w14:textId="77777777" w:rsidR="000220B9" w:rsidRPr="00E539E3" w:rsidRDefault="000220B9" w:rsidP="000220B9">
            <w:pPr>
              <w:pStyle w:val="aa"/>
              <w:numPr>
                <w:ilvl w:val="0"/>
                <w:numId w:val="32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שיעלו את עצמותיו לארץ ישראל.</w:t>
            </w:r>
          </w:p>
          <w:p w14:paraId="4038030A" w14:textId="77777777" w:rsidR="000220B9" w:rsidRPr="00E539E3" w:rsidRDefault="000220B9" w:rsidP="000220B9">
            <w:pPr>
              <w:pStyle w:val="aa"/>
              <w:spacing w:after="0" w:line="240" w:lineRule="auto"/>
              <w:ind w:left="1080"/>
              <w:rPr>
                <w:rFonts w:cs="Guttman Keren"/>
                <w:sz w:val="25"/>
                <w:szCs w:val="25"/>
                <w:rtl/>
              </w:rPr>
            </w:pPr>
          </w:p>
          <w:p w14:paraId="3FD96861" w14:textId="77777777" w:rsidR="000220B9" w:rsidRPr="00E539E3" w:rsidRDefault="000220B9" w:rsidP="000220B9">
            <w:pPr>
              <w:pStyle w:val="aa"/>
              <w:numPr>
                <w:ilvl w:val="0"/>
                <w:numId w:val="2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מי הורה ליהודים היכן לקבור את הרמב"ם?</w:t>
            </w:r>
          </w:p>
          <w:p w14:paraId="12863199" w14:textId="77777777" w:rsidR="000220B9" w:rsidRPr="00E539E3" w:rsidRDefault="000220B9" w:rsidP="000220B9">
            <w:pPr>
              <w:pStyle w:val="aa"/>
              <w:numPr>
                <w:ilvl w:val="0"/>
                <w:numId w:val="33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הנחש.</w:t>
            </w:r>
          </w:p>
          <w:p w14:paraId="412984B0" w14:textId="77777777" w:rsidR="000220B9" w:rsidRPr="00E539E3" w:rsidRDefault="000220B9" w:rsidP="000220B9">
            <w:pPr>
              <w:pStyle w:val="aa"/>
              <w:numPr>
                <w:ilvl w:val="0"/>
                <w:numId w:val="33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הסוס.</w:t>
            </w:r>
          </w:p>
          <w:p w14:paraId="70D42010" w14:textId="77777777" w:rsidR="000220B9" w:rsidRPr="00E539E3" w:rsidRDefault="000220B9" w:rsidP="000220B9">
            <w:pPr>
              <w:pStyle w:val="aa"/>
              <w:numPr>
                <w:ilvl w:val="0"/>
                <w:numId w:val="33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הגמל.</w:t>
            </w:r>
          </w:p>
          <w:p w14:paraId="14DEF4A2" w14:textId="77777777" w:rsidR="000220B9" w:rsidRPr="00E539E3" w:rsidRDefault="000220B9" w:rsidP="000220B9">
            <w:pPr>
              <w:pStyle w:val="aa"/>
              <w:numPr>
                <w:ilvl w:val="0"/>
                <w:numId w:val="33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החמור.</w:t>
            </w:r>
          </w:p>
          <w:p w14:paraId="485BB734" w14:textId="77777777" w:rsidR="000220B9" w:rsidRPr="00E539E3" w:rsidRDefault="000220B9" w:rsidP="000220B9">
            <w:pPr>
              <w:pStyle w:val="aa"/>
              <w:spacing w:after="0" w:line="240" w:lineRule="auto"/>
              <w:ind w:left="1080"/>
              <w:rPr>
                <w:rFonts w:cs="Guttman Keren"/>
                <w:sz w:val="25"/>
                <w:szCs w:val="25"/>
                <w:rtl/>
              </w:rPr>
            </w:pPr>
          </w:p>
          <w:p w14:paraId="01902341" w14:textId="77777777" w:rsidR="000220B9" w:rsidRPr="00E539E3" w:rsidRDefault="000220B9" w:rsidP="000220B9">
            <w:pPr>
              <w:pStyle w:val="aa"/>
              <w:numPr>
                <w:ilvl w:val="0"/>
                <w:numId w:val="2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מהו ההסכם בין יששכר לזבולון?</w:t>
            </w:r>
          </w:p>
          <w:p w14:paraId="11A53488" w14:textId="77777777" w:rsidR="000220B9" w:rsidRPr="00E539E3" w:rsidRDefault="000220B9" w:rsidP="000220B9">
            <w:pPr>
              <w:pStyle w:val="aa"/>
              <w:numPr>
                <w:ilvl w:val="0"/>
                <w:numId w:val="3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יששכר עוסק בתורה וזבולון במסחר וכל אחד נותן לשני משכרו.</w:t>
            </w:r>
          </w:p>
          <w:p w14:paraId="09DCF690" w14:textId="77777777" w:rsidR="000220B9" w:rsidRPr="00E539E3" w:rsidRDefault="000220B9" w:rsidP="000220B9">
            <w:pPr>
              <w:pStyle w:val="aa"/>
              <w:numPr>
                <w:ilvl w:val="0"/>
                <w:numId w:val="3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שהם לא יריבו אף פעם.</w:t>
            </w:r>
          </w:p>
          <w:p w14:paraId="7CEBB748" w14:textId="77777777" w:rsidR="000220B9" w:rsidRPr="00E539E3" w:rsidRDefault="000220B9" w:rsidP="000220B9">
            <w:pPr>
              <w:pStyle w:val="aa"/>
              <w:numPr>
                <w:ilvl w:val="0"/>
                <w:numId w:val="3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יששכר סוחר בחו"ל וזבולון בארץ והם מחלקים את הרווחים.</w:t>
            </w:r>
          </w:p>
          <w:p w14:paraId="4C8C4875" w14:textId="7964E98D" w:rsidR="003B160E" w:rsidRPr="000220B9" w:rsidRDefault="000220B9" w:rsidP="000220B9">
            <w:pPr>
              <w:pStyle w:val="aa"/>
              <w:numPr>
                <w:ilvl w:val="0"/>
                <w:numId w:val="34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E539E3">
              <w:rPr>
                <w:rFonts w:cs="Guttman Keren" w:hint="cs"/>
                <w:sz w:val="25"/>
                <w:szCs w:val="25"/>
                <w:rtl/>
              </w:rPr>
              <w:t>יששכר מלמד את זבולון תורה וזבולון מלמד את יששכר כיצד לעסוק במסחר.</w:t>
            </w:r>
          </w:p>
        </w:tc>
      </w:tr>
    </w:tbl>
    <w:p w14:paraId="13C91844" w14:textId="2C911836" w:rsidR="00981163" w:rsidRPr="00981163" w:rsidRDefault="00981163" w:rsidP="000220B9">
      <w:pPr>
        <w:jc w:val="center"/>
        <w:rPr>
          <w:rFonts w:cs="Guttman Keren"/>
          <w:b/>
          <w:bCs/>
          <w:sz w:val="28"/>
          <w:szCs w:val="28"/>
          <w:rtl/>
        </w:rPr>
      </w:pPr>
    </w:p>
    <w:sectPr w:rsidR="00981163" w:rsidRPr="00981163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686B0" w14:textId="77777777" w:rsidR="008C4FEB" w:rsidRDefault="008C4FEB" w:rsidP="002868E8">
      <w:pPr>
        <w:spacing w:after="0" w:line="240" w:lineRule="auto"/>
      </w:pPr>
      <w:r>
        <w:separator/>
      </w:r>
    </w:p>
  </w:endnote>
  <w:endnote w:type="continuationSeparator" w:id="0">
    <w:p w14:paraId="46484C8D" w14:textId="77777777" w:rsidR="008C4FEB" w:rsidRDefault="008C4FEB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Arial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25182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2FF5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9230A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83006" w14:textId="77777777" w:rsidR="008C4FEB" w:rsidRDefault="008C4FEB" w:rsidP="002868E8">
      <w:pPr>
        <w:spacing w:after="0" w:line="240" w:lineRule="auto"/>
      </w:pPr>
      <w:r>
        <w:separator/>
      </w:r>
    </w:p>
  </w:footnote>
  <w:footnote w:type="continuationSeparator" w:id="0">
    <w:p w14:paraId="00DBDE34" w14:textId="77777777" w:rsidR="008C4FEB" w:rsidRDefault="008C4FEB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AFB1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AA454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5D01909" wp14:editId="3B5D2E42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6A4E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743"/>
    <w:multiLevelType w:val="hybridMultilevel"/>
    <w:tmpl w:val="9A84557C"/>
    <w:lvl w:ilvl="0" w:tplc="B27E43B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25547"/>
    <w:multiLevelType w:val="hybridMultilevel"/>
    <w:tmpl w:val="9F669882"/>
    <w:lvl w:ilvl="0" w:tplc="C736D68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3725624"/>
    <w:multiLevelType w:val="hybridMultilevel"/>
    <w:tmpl w:val="595EC196"/>
    <w:lvl w:ilvl="0" w:tplc="BF3E3DE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998384F"/>
    <w:multiLevelType w:val="hybridMultilevel"/>
    <w:tmpl w:val="CDCA6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C2390"/>
    <w:multiLevelType w:val="hybridMultilevel"/>
    <w:tmpl w:val="7E560DFA"/>
    <w:lvl w:ilvl="0" w:tplc="0EC8866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314B86"/>
    <w:multiLevelType w:val="hybridMultilevel"/>
    <w:tmpl w:val="25545720"/>
    <w:lvl w:ilvl="0" w:tplc="535A176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D147F2"/>
    <w:multiLevelType w:val="hybridMultilevel"/>
    <w:tmpl w:val="45542946"/>
    <w:lvl w:ilvl="0" w:tplc="73F4F5F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07844ED"/>
    <w:multiLevelType w:val="hybridMultilevel"/>
    <w:tmpl w:val="0FB4DB6A"/>
    <w:lvl w:ilvl="0" w:tplc="8D3EF3B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792158"/>
    <w:multiLevelType w:val="hybridMultilevel"/>
    <w:tmpl w:val="8D6C0102"/>
    <w:lvl w:ilvl="0" w:tplc="F680480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840C04"/>
    <w:multiLevelType w:val="hybridMultilevel"/>
    <w:tmpl w:val="A4B07AA0"/>
    <w:lvl w:ilvl="0" w:tplc="D46837E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8987AD7"/>
    <w:multiLevelType w:val="hybridMultilevel"/>
    <w:tmpl w:val="FDE6EBA8"/>
    <w:lvl w:ilvl="0" w:tplc="BAF4A96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E920B8F"/>
    <w:multiLevelType w:val="hybridMultilevel"/>
    <w:tmpl w:val="2A9E5C00"/>
    <w:lvl w:ilvl="0" w:tplc="2204363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5CE7901"/>
    <w:multiLevelType w:val="hybridMultilevel"/>
    <w:tmpl w:val="E79CF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01EE7"/>
    <w:multiLevelType w:val="hybridMultilevel"/>
    <w:tmpl w:val="388CBEC4"/>
    <w:lvl w:ilvl="0" w:tplc="BEE267A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8E0C9D"/>
    <w:multiLevelType w:val="hybridMultilevel"/>
    <w:tmpl w:val="D41841F6"/>
    <w:lvl w:ilvl="0" w:tplc="6D4C56E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72642F"/>
    <w:multiLevelType w:val="hybridMultilevel"/>
    <w:tmpl w:val="9EC8DC54"/>
    <w:lvl w:ilvl="0" w:tplc="1E18D5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5954125"/>
    <w:multiLevelType w:val="hybridMultilevel"/>
    <w:tmpl w:val="128244CC"/>
    <w:lvl w:ilvl="0" w:tplc="0A4C88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A9C4118"/>
    <w:multiLevelType w:val="hybridMultilevel"/>
    <w:tmpl w:val="30E04822"/>
    <w:lvl w:ilvl="0" w:tplc="62D6429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422461"/>
    <w:multiLevelType w:val="hybridMultilevel"/>
    <w:tmpl w:val="81CE3CB4"/>
    <w:lvl w:ilvl="0" w:tplc="35D4582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B945702"/>
    <w:multiLevelType w:val="hybridMultilevel"/>
    <w:tmpl w:val="9A4026A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BC5073"/>
    <w:multiLevelType w:val="hybridMultilevel"/>
    <w:tmpl w:val="8196CB84"/>
    <w:lvl w:ilvl="0" w:tplc="31387A4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5B6356"/>
    <w:multiLevelType w:val="hybridMultilevel"/>
    <w:tmpl w:val="28A49A44"/>
    <w:lvl w:ilvl="0" w:tplc="1F1E31F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0A69C3"/>
    <w:multiLevelType w:val="hybridMultilevel"/>
    <w:tmpl w:val="31FE2F74"/>
    <w:lvl w:ilvl="0" w:tplc="1974DD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8701069">
    <w:abstractNumId w:val="17"/>
  </w:num>
  <w:num w:numId="2" w16cid:durableId="1875577572">
    <w:abstractNumId w:val="21"/>
  </w:num>
  <w:num w:numId="3" w16cid:durableId="465045517">
    <w:abstractNumId w:val="16"/>
  </w:num>
  <w:num w:numId="4" w16cid:durableId="1063868194">
    <w:abstractNumId w:val="13"/>
  </w:num>
  <w:num w:numId="5" w16cid:durableId="489372845">
    <w:abstractNumId w:val="18"/>
  </w:num>
  <w:num w:numId="6" w16cid:durableId="739135641">
    <w:abstractNumId w:val="27"/>
  </w:num>
  <w:num w:numId="7" w16cid:durableId="1642230114">
    <w:abstractNumId w:val="4"/>
  </w:num>
  <w:num w:numId="8" w16cid:durableId="593128977">
    <w:abstractNumId w:val="2"/>
  </w:num>
  <w:num w:numId="9" w16cid:durableId="1846438234">
    <w:abstractNumId w:val="9"/>
  </w:num>
  <w:num w:numId="10" w16cid:durableId="452019515">
    <w:abstractNumId w:val="14"/>
  </w:num>
  <w:num w:numId="11" w16cid:durableId="1425609013">
    <w:abstractNumId w:val="19"/>
  </w:num>
  <w:num w:numId="12" w16cid:durableId="1197349887">
    <w:abstractNumId w:val="30"/>
  </w:num>
  <w:num w:numId="13" w16cid:durableId="2004552361">
    <w:abstractNumId w:val="5"/>
  </w:num>
  <w:num w:numId="14" w16cid:durableId="846679977">
    <w:abstractNumId w:val="11"/>
  </w:num>
  <w:num w:numId="15" w16cid:durableId="640042356">
    <w:abstractNumId w:val="23"/>
  </w:num>
  <w:num w:numId="16" w16cid:durableId="598607085">
    <w:abstractNumId w:val="12"/>
  </w:num>
  <w:num w:numId="17" w16cid:durableId="686713919">
    <w:abstractNumId w:val="33"/>
  </w:num>
  <w:num w:numId="18" w16cid:durableId="161430485">
    <w:abstractNumId w:val="6"/>
  </w:num>
  <w:num w:numId="19" w16cid:durableId="1217887626">
    <w:abstractNumId w:val="8"/>
  </w:num>
  <w:num w:numId="20" w16cid:durableId="713427482">
    <w:abstractNumId w:val="26"/>
  </w:num>
  <w:num w:numId="21" w16cid:durableId="1862623625">
    <w:abstractNumId w:val="0"/>
  </w:num>
  <w:num w:numId="22" w16cid:durableId="1237980329">
    <w:abstractNumId w:val="28"/>
  </w:num>
  <w:num w:numId="23" w16cid:durableId="1738674110">
    <w:abstractNumId w:val="15"/>
  </w:num>
  <w:num w:numId="24" w16cid:durableId="372005511">
    <w:abstractNumId w:val="22"/>
  </w:num>
  <w:num w:numId="25" w16cid:durableId="246691914">
    <w:abstractNumId w:val="31"/>
  </w:num>
  <w:num w:numId="26" w16cid:durableId="1933273012">
    <w:abstractNumId w:val="32"/>
  </w:num>
  <w:num w:numId="27" w16cid:durableId="610282575">
    <w:abstractNumId w:val="29"/>
  </w:num>
  <w:num w:numId="28" w16cid:durableId="1020860827">
    <w:abstractNumId w:val="20"/>
  </w:num>
  <w:num w:numId="29" w16cid:durableId="1699045600">
    <w:abstractNumId w:val="24"/>
  </w:num>
  <w:num w:numId="30" w16cid:durableId="1592355583">
    <w:abstractNumId w:val="1"/>
  </w:num>
  <w:num w:numId="31" w16cid:durableId="2121606207">
    <w:abstractNumId w:val="7"/>
  </w:num>
  <w:num w:numId="32" w16cid:durableId="2145200352">
    <w:abstractNumId w:val="3"/>
  </w:num>
  <w:num w:numId="33" w16cid:durableId="1684866491">
    <w:abstractNumId w:val="25"/>
  </w:num>
  <w:num w:numId="34" w16cid:durableId="1298609644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0B9"/>
    <w:rsid w:val="00022B7A"/>
    <w:rsid w:val="0002596A"/>
    <w:rsid w:val="0004051D"/>
    <w:rsid w:val="00046AA3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1F79BB"/>
    <w:rsid w:val="00226F52"/>
    <w:rsid w:val="00230FC8"/>
    <w:rsid w:val="00236461"/>
    <w:rsid w:val="002603EF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82FED"/>
    <w:rsid w:val="00486B07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37DE8"/>
    <w:rsid w:val="0056146D"/>
    <w:rsid w:val="00561E85"/>
    <w:rsid w:val="005628C4"/>
    <w:rsid w:val="00563E9B"/>
    <w:rsid w:val="00581115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D78EC"/>
    <w:rsid w:val="006E6C7F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B0734"/>
    <w:rsid w:val="008C2760"/>
    <w:rsid w:val="008C400B"/>
    <w:rsid w:val="008C4FEB"/>
    <w:rsid w:val="00912087"/>
    <w:rsid w:val="00912112"/>
    <w:rsid w:val="00913E48"/>
    <w:rsid w:val="0092368B"/>
    <w:rsid w:val="00976424"/>
    <w:rsid w:val="009764D1"/>
    <w:rsid w:val="00981163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B001DF"/>
    <w:rsid w:val="00B129AF"/>
    <w:rsid w:val="00B14DCF"/>
    <w:rsid w:val="00B6092F"/>
    <w:rsid w:val="00B84C8B"/>
    <w:rsid w:val="00B966EC"/>
    <w:rsid w:val="00B97147"/>
    <w:rsid w:val="00BA51F2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20A62"/>
    <w:rsid w:val="00C35675"/>
    <w:rsid w:val="00C63BBE"/>
    <w:rsid w:val="00C64EB1"/>
    <w:rsid w:val="00C75F8A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A6D8B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E2295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959879-D23A-44FF-8FE0-AED0574B6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4</TotalTime>
  <Pages>1</Pages>
  <Words>223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5</cp:revision>
  <cp:lastPrinted>2026-01-01T02:29:00Z</cp:lastPrinted>
  <dcterms:created xsi:type="dcterms:W3CDTF">2023-12-28T02:31:00Z</dcterms:created>
  <dcterms:modified xsi:type="dcterms:W3CDTF">2026-01-01T02:29:00Z</dcterms:modified>
</cp:coreProperties>
</file>