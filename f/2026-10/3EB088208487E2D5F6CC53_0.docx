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09DF908D" w:rsidR="006E6C7F" w:rsidRPr="003B160E" w:rsidRDefault="00FC0A22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FC0A22">
        <w:rPr>
          <w:rFonts w:asciiTheme="minorBidi" w:hAnsiTheme="minorBidi" w:cs="Guttman Keren"/>
          <w:noProof/>
          <w:sz w:val="18"/>
          <w:szCs w:val="18"/>
          <w:rtl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E7829C3" wp14:editId="7EF540EF">
                <wp:simplePos x="0" y="0"/>
                <wp:positionH relativeFrom="margin">
                  <wp:align>center</wp:align>
                </wp:positionH>
                <wp:positionV relativeFrom="bottomMargin">
                  <wp:posOffset>47625</wp:posOffset>
                </wp:positionV>
                <wp:extent cx="1473200" cy="438150"/>
                <wp:effectExtent l="0" t="0" r="12700" b="1905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732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69518" w14:textId="2F53E6C7" w:rsidR="00FC0A22" w:rsidRPr="00FC0A22" w:rsidRDefault="00FC0A22">
                            <w:pPr>
                              <w:rPr>
                                <w:rFonts w:cs="Guttman Kere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 w:rsidRPr="00FC0A22">
                              <w:rPr>
                                <w:rFonts w:cs="Guttman Kere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בהצלחה רבה!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7829C3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3.75pt;width:116pt;height:34.5pt;flip:x;z-index:-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" strokecolor="white [3212]">
                <v:textbox>
                  <w:txbxContent>
                    <w:p w14:paraId="05369518" w14:textId="2F53E6C7" w:rsidR="00FC0A22" w:rsidRPr="00FC0A22" w:rsidRDefault="00FC0A22">
                      <w:pPr>
                        <w:rPr>
                          <w:rFonts w:cs="Guttman Keren"/>
                          <w:b/>
                          <w:bCs/>
                          <w:sz w:val="28"/>
                          <w:szCs w:val="28"/>
                        </w:rPr>
                      </w:pPr>
                      <w:bookmarkStart w:id="1" w:name="_GoBack"/>
                      <w:r w:rsidRPr="00FC0A22">
                        <w:rPr>
                          <w:rFonts w:cs="Guttman Keren" w:hint="cs"/>
                          <w:b/>
                          <w:bCs/>
                          <w:sz w:val="28"/>
                          <w:szCs w:val="28"/>
                          <w:rtl/>
                        </w:rPr>
                        <w:t>בהצלחה רבה!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12087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B61B25">
        <w:rPr>
          <w:rFonts w:cs="Guttman Keren" w:hint="cs"/>
          <w:b/>
          <w:bCs/>
          <w:sz w:val="32"/>
          <w:szCs w:val="32"/>
          <w:u w:val="single"/>
          <w:rtl/>
        </w:rPr>
        <w:t>ד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958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5259"/>
      </w:tblGrid>
      <w:tr w:rsidR="003B160E" w14:paraId="1F3EC225" w14:textId="77777777" w:rsidTr="00C52580">
        <w:trPr>
          <w:trHeight w:val="11344"/>
        </w:trPr>
        <w:tc>
          <w:tcPr>
            <w:tcW w:w="4699" w:type="dxa"/>
          </w:tcPr>
          <w:p w14:paraId="50D2D791" w14:textId="77777777" w:rsidR="00FC0A22" w:rsidRPr="00FC0A2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מה ביקש העני מחברו– כשהתארחו בעזרת הנשים בבית המדרש?</w:t>
            </w:r>
          </w:p>
          <w:p w14:paraId="43A4C924" w14:textId="77777777" w:rsidR="00FC0A22" w:rsidRPr="00FC0A22" w:rsidRDefault="00FC0A22" w:rsidP="00FC0A22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proofErr w:type="spellStart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שיתן</w:t>
            </w:r>
            <w:proofErr w:type="spellEnd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לו קצת מהאוכל שבאמתחתו.</w:t>
            </w:r>
          </w:p>
          <w:p w14:paraId="23C54066" w14:textId="77777777" w:rsidR="00FC0A22" w:rsidRPr="00FC0A22" w:rsidRDefault="00FC0A22" w:rsidP="00FC0A22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proofErr w:type="spellStart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שיתן</w:t>
            </w:r>
            <w:proofErr w:type="spellEnd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לו להתכסות במעילו כי קר לו מאוד.</w:t>
            </w:r>
          </w:p>
          <w:p w14:paraId="6144461F" w14:textId="77777777" w:rsidR="00FC0A22" w:rsidRPr="00FC0A22" w:rsidRDefault="00FC0A22" w:rsidP="00FC0A22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שיבוא </w:t>
            </w:r>
            <w:proofErr w:type="spellStart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איתו</w:t>
            </w:r>
            <w:proofErr w:type="spellEnd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לבאר כי צמא הוא, אך מפחד ללכת בלילה.</w:t>
            </w:r>
          </w:p>
          <w:p w14:paraId="1342EE87" w14:textId="77777777" w:rsidR="00FC0A22" w:rsidRPr="00FC0A22" w:rsidRDefault="00FC0A22" w:rsidP="00FC0A22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proofErr w:type="spellStart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שיתן</w:t>
            </w:r>
            <w:proofErr w:type="spellEnd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לו לישון על הספסל הנוח יותר.</w:t>
            </w:r>
          </w:p>
          <w:p w14:paraId="09C56DAA" w14:textId="77777777" w:rsidR="00FC0A22" w:rsidRPr="00FC0A2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18"/>
                <w:szCs w:val="18"/>
              </w:rPr>
            </w:pPr>
          </w:p>
          <w:p w14:paraId="760CC435" w14:textId="77777777" w:rsidR="00FC0A22" w:rsidRPr="00FC0A2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מה עשה ר' ישראל </w:t>
            </w:r>
            <w:proofErr w:type="spellStart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סלנטר</w:t>
            </w:r>
            <w:proofErr w:type="spellEnd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לעני?</w:t>
            </w:r>
          </w:p>
          <w:p w14:paraId="62D020F5" w14:textId="77777777" w:rsidR="00FC0A22" w:rsidRPr="00FC0A22" w:rsidRDefault="00FC0A22" w:rsidP="00FC0A22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נתן לו את האוכל שהיה בתיקו.</w:t>
            </w:r>
          </w:p>
          <w:p w14:paraId="658D5302" w14:textId="77777777" w:rsidR="00FC0A22" w:rsidRPr="00FC0A22" w:rsidRDefault="00FC0A22" w:rsidP="00FC0A22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נתן לו את המעיל שלו והוא רעד כל הלילה מקור.</w:t>
            </w:r>
          </w:p>
          <w:p w14:paraId="79B6652A" w14:textId="77777777" w:rsidR="00FC0A22" w:rsidRPr="00FC0A22" w:rsidRDefault="00FC0A22" w:rsidP="00FC0A22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הלך לבדו לבאר והביא לו מים לשתות.</w:t>
            </w:r>
          </w:p>
          <w:p w14:paraId="6553FC9C" w14:textId="77777777" w:rsidR="00FC0A22" w:rsidRPr="00FC0A22" w:rsidRDefault="00FC0A22" w:rsidP="00FC0A22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אירח אותו בביתו שלו.</w:t>
            </w:r>
          </w:p>
          <w:p w14:paraId="620ECC5B" w14:textId="77777777" w:rsidR="00FC0A22" w:rsidRPr="00FC0A2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16"/>
                <w:szCs w:val="16"/>
              </w:rPr>
            </w:pPr>
          </w:p>
          <w:p w14:paraId="6CC2972C" w14:textId="77777777" w:rsidR="00FC0A22" w:rsidRPr="00FC0A2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מי היה אביה של רבקה?</w:t>
            </w:r>
          </w:p>
          <w:p w14:paraId="002E6435" w14:textId="77777777" w:rsidR="00FC0A22" w:rsidRPr="00FC0A22" w:rsidRDefault="00FC0A22" w:rsidP="00FC0A22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בתואל</w:t>
            </w:r>
          </w:p>
          <w:p w14:paraId="0EC6E40E" w14:textId="77777777" w:rsidR="00FC0A22" w:rsidRPr="00FC0A22" w:rsidRDefault="00FC0A22" w:rsidP="00FC0A22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לבן הארמי</w:t>
            </w:r>
          </w:p>
          <w:p w14:paraId="7F27934C" w14:textId="77777777" w:rsidR="00FC0A22" w:rsidRPr="00FC0A22" w:rsidRDefault="00FC0A22" w:rsidP="00FC0A22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הרן</w:t>
            </w:r>
          </w:p>
          <w:p w14:paraId="2C4ACB3E" w14:textId="77777777" w:rsidR="00FC0A22" w:rsidRPr="00FC0A22" w:rsidRDefault="00FC0A22" w:rsidP="00FC0A22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proofErr w:type="spellStart"/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נחור</w:t>
            </w:r>
            <w:proofErr w:type="spellEnd"/>
          </w:p>
          <w:p w14:paraId="4C63E682" w14:textId="1282025E" w:rsidR="00FC0A22" w:rsidRPr="00FC0A2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18"/>
                <w:szCs w:val="18"/>
              </w:rPr>
            </w:pPr>
          </w:p>
          <w:p w14:paraId="2F8EF307" w14:textId="77777777" w:rsidR="00FC0A22" w:rsidRPr="00FC0A2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באיזו מילה השתמש אליעזר כשביקש מרבקה להתארח בביתו בלילה?</w:t>
            </w:r>
          </w:p>
          <w:p w14:paraId="1A0E194E" w14:textId="77777777" w:rsidR="00FC0A22" w:rsidRPr="00FC0A22" w:rsidRDefault="00FC0A22" w:rsidP="00FC0A22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ללון</w:t>
            </w:r>
          </w:p>
          <w:p w14:paraId="29ED7CEF" w14:textId="77777777" w:rsidR="00FC0A22" w:rsidRPr="00FC0A22" w:rsidRDefault="00FC0A22" w:rsidP="00FC0A22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ללין</w:t>
            </w:r>
          </w:p>
          <w:p w14:paraId="16DEAE20" w14:textId="77777777" w:rsidR="00FC0A22" w:rsidRPr="00FC0A22" w:rsidRDefault="00FC0A22" w:rsidP="00FC0A22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לישון</w:t>
            </w:r>
          </w:p>
          <w:p w14:paraId="77CAB82B" w14:textId="77777777" w:rsidR="00FC0A22" w:rsidRPr="00FC0A22" w:rsidRDefault="00FC0A22" w:rsidP="00FC0A22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להתארח</w:t>
            </w:r>
          </w:p>
          <w:p w14:paraId="370852D1" w14:textId="77777777" w:rsidR="00FC0A22" w:rsidRPr="00FC0A2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25"/>
                <w:szCs w:val="25"/>
              </w:rPr>
            </w:pPr>
          </w:p>
          <w:p w14:paraId="555DE5E1" w14:textId="77777777" w:rsidR="00FC0A22" w:rsidRPr="00FC0A2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מה ביקש ר' יחיאל מאיר מהאורח?</w:t>
            </w:r>
          </w:p>
          <w:p w14:paraId="0E48CD4C" w14:textId="77777777" w:rsidR="00FC0A22" w:rsidRPr="00FC0A22" w:rsidRDefault="00FC0A22" w:rsidP="00FC0A22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שיצא מוקדם בבוקר</w:t>
            </w:r>
          </w:p>
          <w:p w14:paraId="19F886F2" w14:textId="77777777" w:rsidR="00FC0A22" w:rsidRPr="00FC0A22" w:rsidRDefault="00FC0A22" w:rsidP="00FC0A22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שבכל פעם שיתארח בעירו יתארח אצלו</w:t>
            </w:r>
          </w:p>
          <w:p w14:paraId="6E5DBD70" w14:textId="77777777" w:rsidR="00FC0A22" w:rsidRPr="00FC0A22" w:rsidRDefault="00FC0A22" w:rsidP="00FC0A22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שישלם לו על ארוחותיו</w:t>
            </w:r>
          </w:p>
          <w:p w14:paraId="1D39757D" w14:textId="77777777" w:rsidR="00FC0A22" w:rsidRPr="00FC0A22" w:rsidRDefault="00FC0A22" w:rsidP="00FC0A22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FC0A22">
              <w:rPr>
                <w:rFonts w:asciiTheme="minorBidi" w:hAnsiTheme="minorBidi" w:cs="Guttman Keren"/>
                <w:sz w:val="25"/>
                <w:szCs w:val="25"/>
                <w:rtl/>
              </w:rPr>
              <w:t>שלא יספר לאף אחד כמה עשיר ר' יחיאל מאיר</w:t>
            </w:r>
          </w:p>
          <w:p w14:paraId="09F1363D" w14:textId="52B5E769" w:rsidR="003B160E" w:rsidRPr="00FC0A22" w:rsidRDefault="003B160E" w:rsidP="00FC0A22">
            <w:pPr>
              <w:tabs>
                <w:tab w:val="left" w:pos="1106"/>
              </w:tabs>
              <w:spacing w:after="16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</w:p>
        </w:tc>
        <w:tc>
          <w:tcPr>
            <w:tcW w:w="5259" w:type="dxa"/>
          </w:tcPr>
          <w:p w14:paraId="31CFD2B5" w14:textId="77777777" w:rsidR="00FC0A22" w:rsidRPr="005B0E8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lastRenderedPageBreak/>
              <w:t>מדוע התורה מספרת באיזה גיל נפטרה שרה אמנו?</w:t>
            </w:r>
          </w:p>
          <w:p w14:paraId="0CD34997" w14:textId="77777777" w:rsidR="00FC0A22" w:rsidRPr="005B0E82" w:rsidRDefault="00FC0A22" w:rsidP="00FC0A22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כי </w:t>
            </w:r>
            <w:proofErr w:type="spellStart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היתה</w:t>
            </w:r>
            <w:proofErr w:type="spellEnd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צדיקה ובזכותה יצאה אסתר ששלטה על 127 מדינות.</w:t>
            </w:r>
          </w:p>
          <w:p w14:paraId="20BAE58C" w14:textId="77777777" w:rsidR="00FC0A22" w:rsidRPr="005B0E82" w:rsidRDefault="00FC0A22" w:rsidP="00FC0A22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כי רצו להגיד </w:t>
            </w:r>
            <w:proofErr w:type="spellStart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שהיתה</w:t>
            </w:r>
            <w:proofErr w:type="spellEnd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יפה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3D04EE79" w14:textId="77777777" w:rsidR="00FC0A22" w:rsidRPr="005B0E82" w:rsidRDefault="00FC0A22" w:rsidP="00FC0A22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כי היא </w:t>
            </w:r>
            <w:proofErr w:type="spellStart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היתה</w:t>
            </w:r>
            <w:proofErr w:type="spellEnd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צריכה לחיות יותר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013D5DCB" w14:textId="77777777" w:rsidR="00FC0A22" w:rsidRPr="005B0E82" w:rsidRDefault="00FC0A22" w:rsidP="00FC0A22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התורה תמיד מספרת את גילם של הצדיקים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2A43F350" w14:textId="77777777" w:rsidR="00FC0A22" w:rsidRPr="005B0E8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25"/>
                <w:szCs w:val="25"/>
              </w:rPr>
            </w:pPr>
          </w:p>
          <w:p w14:paraId="0BDA113E" w14:textId="77777777" w:rsidR="00FC0A22" w:rsidRPr="005B0E8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מדוע אמר עפרון לאברהם אבינו ביני ובינך?</w:t>
            </w:r>
          </w:p>
          <w:p w14:paraId="47D439F2" w14:textId="77777777" w:rsidR="00FC0A22" w:rsidRPr="005B0E82" w:rsidRDefault="00FC0A22" w:rsidP="00FC0A22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כי רמז לו שהוא חבר שלו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33BFE6DF" w14:textId="77777777" w:rsidR="00FC0A22" w:rsidRPr="005B0E82" w:rsidRDefault="00FC0A22" w:rsidP="00FC0A22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רמו לו שישלם לו לפחות 500 שקל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6408D506" w14:textId="77777777" w:rsidR="00FC0A22" w:rsidRPr="005B0E82" w:rsidRDefault="00FC0A22" w:rsidP="00FC0A22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כי הוא התכוון שאם לא ישלם לו הוא יריב </w:t>
            </w:r>
            <w:proofErr w:type="spellStart"/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איתו</w:t>
            </w:r>
            <w:proofErr w:type="spellEnd"/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41E1231E" w14:textId="19B5B9FC" w:rsidR="00FC0A22" w:rsidRPr="005B0E82" w:rsidRDefault="00FC0A22" w:rsidP="00FC0A22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כי רמז לו שביניהם יש את האור </w:t>
            </w:r>
            <w:r w:rsidRPr="005B0E82">
              <w:rPr>
                <w:rFonts w:asciiTheme="minorBidi" w:hAnsiTheme="minorBidi" w:cs="Guttman Keren"/>
                <w:b/>
                <w:bCs/>
                <w:sz w:val="25"/>
                <w:szCs w:val="25"/>
                <w:rtl/>
              </w:rPr>
              <w:t>ר</w:t>
            </w:r>
            <w:r w:rsidRPr="005B0E82">
              <w:rPr>
                <w:rFonts w:asciiTheme="minorBidi" w:hAnsiTheme="minorBidi" w:cs="Guttman Keren"/>
                <w:sz w:val="25"/>
                <w:szCs w:val="25"/>
              </w:rPr>
              <w:t>x</w:t>
            </w: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2</w:t>
            </w:r>
            <w:r>
              <w:rPr>
                <w:rFonts w:asciiTheme="minorBidi" w:hAnsiTheme="minorBidi" w:cs="Guttman Keren" w:hint="cs"/>
                <w:sz w:val="25"/>
                <w:szCs w:val="25"/>
                <w:rtl/>
              </w:rPr>
              <w:t>00</w:t>
            </w: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</w:t>
            </w:r>
            <w:r w:rsidRPr="005B0E82">
              <w:rPr>
                <w:rFonts w:asciiTheme="minorBidi" w:hAnsiTheme="minorBidi" w:cs="Guttman Keren"/>
                <w:sz w:val="25"/>
                <w:szCs w:val="25"/>
              </w:rPr>
              <w:t xml:space="preserve"> = </w:t>
            </w: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400 שקל.</w:t>
            </w:r>
          </w:p>
          <w:p w14:paraId="750D0ADD" w14:textId="77777777" w:rsidR="00FC0A22" w:rsidRPr="005B0E8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25"/>
                <w:szCs w:val="25"/>
                <w:rtl/>
              </w:rPr>
            </w:pPr>
          </w:p>
          <w:p w14:paraId="1066BFBE" w14:textId="77777777" w:rsidR="00FC0A22" w:rsidRPr="005B0E8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למי סיפרה רבקה שפגשה באליעזר?</w:t>
            </w:r>
          </w:p>
          <w:p w14:paraId="50D68E73" w14:textId="77777777" w:rsidR="00FC0A22" w:rsidRPr="005B0E82" w:rsidRDefault="00FC0A22" w:rsidP="00FC0A22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לאבא שלה</w:t>
            </w:r>
          </w:p>
          <w:p w14:paraId="5223B4FB" w14:textId="107F6B00" w:rsidR="00FC0A22" w:rsidRPr="005B0E82" w:rsidRDefault="00FC0A22" w:rsidP="00FC0A22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לאח שלה</w:t>
            </w:r>
          </w:p>
          <w:p w14:paraId="3EE2EDE8" w14:textId="77777777" w:rsidR="00FC0A22" w:rsidRPr="005B0E82" w:rsidRDefault="00FC0A22" w:rsidP="00FC0A22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לאמא שלה</w:t>
            </w:r>
          </w:p>
          <w:p w14:paraId="22CDA643" w14:textId="291F938A" w:rsidR="00FC0A22" w:rsidRPr="005B0E82" w:rsidRDefault="00FC0A22" w:rsidP="00FC0A22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היא שמרה את זה בסוד</w:t>
            </w:r>
          </w:p>
          <w:p w14:paraId="46702F08" w14:textId="77777777" w:rsidR="00FC0A22" w:rsidRPr="005B0E8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25"/>
                <w:szCs w:val="25"/>
              </w:rPr>
            </w:pPr>
          </w:p>
          <w:p w14:paraId="58C925D0" w14:textId="77777777" w:rsidR="00FC0A22" w:rsidRPr="005B0E8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כיצד התכונן אליעזר למציאת זיווגו של יצחק?</w:t>
            </w:r>
          </w:p>
          <w:p w14:paraId="37BC8996" w14:textId="77777777" w:rsidR="00FC0A22" w:rsidRPr="005B0E82" w:rsidRDefault="00FC0A22" w:rsidP="00FC0A22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הוא התפלל לה'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56F6FDFB" w14:textId="77777777" w:rsidR="00FC0A22" w:rsidRPr="005B0E82" w:rsidRDefault="00FC0A22" w:rsidP="00FC0A22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הוא לקח הרבה מתנות ותכשיטים לכלה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5C7A72C1" w14:textId="77777777" w:rsidR="00FC0A22" w:rsidRPr="005B0E82" w:rsidRDefault="00FC0A22" w:rsidP="00FC0A22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הוא עשה סימן – מיהי הנערה שתתאים ליצחק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60913785" w14:textId="77777777" w:rsidR="00FC0A22" w:rsidRPr="005B0E82" w:rsidRDefault="00FC0A22" w:rsidP="00FC0A22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כל התשובות נכונות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3E0BC840" w14:textId="77777777" w:rsidR="00FC0A22" w:rsidRPr="005B0E82" w:rsidRDefault="00FC0A22" w:rsidP="00FC0A22">
            <w:pPr>
              <w:pStyle w:val="aa"/>
              <w:spacing w:after="0" w:line="240" w:lineRule="auto"/>
              <w:ind w:left="1080"/>
              <w:rPr>
                <w:rFonts w:asciiTheme="minorBidi" w:hAnsiTheme="minorBidi" w:cs="Guttman Keren"/>
                <w:sz w:val="25"/>
                <w:szCs w:val="25"/>
              </w:rPr>
            </w:pPr>
          </w:p>
          <w:p w14:paraId="650E1E68" w14:textId="77777777" w:rsidR="00FC0A22" w:rsidRPr="005B0E82" w:rsidRDefault="00FC0A22" w:rsidP="00FC0A22">
            <w:pPr>
              <w:pStyle w:val="aa"/>
              <w:numPr>
                <w:ilvl w:val="0"/>
                <w:numId w:val="3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איזו שבועה השביע אברהם אבינו א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ת</w:t>
            </w: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 xml:space="preserve"> אליעזר?</w:t>
            </w:r>
          </w:p>
          <w:p w14:paraId="69B16FD8" w14:textId="2ED752D9" w:rsidR="00FC0A22" w:rsidRPr="005B0E82" w:rsidRDefault="00FC0A22" w:rsidP="00FC0A22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שלא יוציא את יצחק מארץ ישראל.</w:t>
            </w:r>
          </w:p>
          <w:p w14:paraId="571C992B" w14:textId="4523CF96" w:rsidR="00FC0A22" w:rsidRPr="005B0E82" w:rsidRDefault="00FC0A22" w:rsidP="00FC0A22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שהכלה של יצחק תהיה מבנות כנען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7F2CEF71" w14:textId="77777777" w:rsidR="00FC0A22" w:rsidRPr="005B0E82" w:rsidRDefault="00FC0A22" w:rsidP="00FC0A22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שהכלה של יצחק תהיה ממשפחתו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>.</w:t>
            </w:r>
          </w:p>
          <w:p w14:paraId="79EAC6AC" w14:textId="2138626C" w:rsidR="00FC0A22" w:rsidRPr="005B0E82" w:rsidRDefault="00FC0A22" w:rsidP="00FC0A22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5"/>
                <w:szCs w:val="25"/>
              </w:rPr>
            </w:pP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תשובות א'+</w:t>
            </w:r>
            <w:r w:rsidRPr="005B0E82">
              <w:rPr>
                <w:rFonts w:asciiTheme="minorBidi" w:hAnsiTheme="minorBidi" w:cs="Guttman Keren" w:hint="cs"/>
                <w:sz w:val="25"/>
                <w:szCs w:val="25"/>
                <w:rtl/>
              </w:rPr>
              <w:t xml:space="preserve"> </w:t>
            </w:r>
            <w:r w:rsidRPr="005B0E82">
              <w:rPr>
                <w:rFonts w:asciiTheme="minorBidi" w:hAnsiTheme="minorBidi" w:cs="Guttman Keren"/>
                <w:sz w:val="25"/>
                <w:szCs w:val="25"/>
                <w:rtl/>
              </w:rPr>
              <w:t>ג' נכונות.</w:t>
            </w:r>
          </w:p>
          <w:p w14:paraId="1CE1D896" w14:textId="0712D0B0" w:rsidR="003B160E" w:rsidRPr="00FC0A22" w:rsidRDefault="003B160E" w:rsidP="00FC0A22">
            <w:pPr>
              <w:tabs>
                <w:tab w:val="left" w:pos="1106"/>
              </w:tabs>
              <w:spacing w:after="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</w:p>
        </w:tc>
      </w:tr>
    </w:tbl>
    <w:p w14:paraId="45AABC24" w14:textId="2CE37F18" w:rsidR="00465EB5" w:rsidRPr="00FC5B77" w:rsidRDefault="00465EB5" w:rsidP="00FC0A22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0B363" w14:textId="77777777" w:rsidR="00EF0B94" w:rsidRDefault="00EF0B94" w:rsidP="002868E8">
      <w:pPr>
        <w:spacing w:after="0" w:line="240" w:lineRule="auto"/>
      </w:pPr>
      <w:r>
        <w:separator/>
      </w:r>
    </w:p>
  </w:endnote>
  <w:endnote w:type="continuationSeparator" w:id="0">
    <w:p w14:paraId="49800872" w14:textId="77777777" w:rsidR="00EF0B94" w:rsidRDefault="00EF0B94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223405" w14:textId="77777777" w:rsidR="00EF0B94" w:rsidRDefault="00EF0B94" w:rsidP="002868E8">
      <w:pPr>
        <w:spacing w:after="0" w:line="240" w:lineRule="auto"/>
      </w:pPr>
      <w:r>
        <w:separator/>
      </w:r>
    </w:p>
  </w:footnote>
  <w:footnote w:type="continuationSeparator" w:id="0">
    <w:p w14:paraId="215C0F98" w14:textId="77777777" w:rsidR="00EF0B94" w:rsidRDefault="00EF0B94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281B53"/>
    <w:multiLevelType w:val="hybridMultilevel"/>
    <w:tmpl w:val="A71EC0DE"/>
    <w:lvl w:ilvl="0" w:tplc="5C9894AA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0A1E86"/>
    <w:multiLevelType w:val="hybridMultilevel"/>
    <w:tmpl w:val="3BBCF726"/>
    <w:lvl w:ilvl="0" w:tplc="C62AE3A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9B0E4D"/>
    <w:multiLevelType w:val="hybridMultilevel"/>
    <w:tmpl w:val="B8A065B6"/>
    <w:lvl w:ilvl="0" w:tplc="9A4A80A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555C25"/>
    <w:multiLevelType w:val="hybridMultilevel"/>
    <w:tmpl w:val="BD82C532"/>
    <w:lvl w:ilvl="0" w:tplc="D93A3B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21E45"/>
    <w:multiLevelType w:val="hybridMultilevel"/>
    <w:tmpl w:val="EB36F570"/>
    <w:lvl w:ilvl="0" w:tplc="EBA262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0F1B82"/>
    <w:multiLevelType w:val="hybridMultilevel"/>
    <w:tmpl w:val="82BCFF5A"/>
    <w:lvl w:ilvl="0" w:tplc="989616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D421A"/>
    <w:multiLevelType w:val="hybridMultilevel"/>
    <w:tmpl w:val="DE0AB31E"/>
    <w:lvl w:ilvl="0" w:tplc="FFA0457A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1640DEE"/>
    <w:multiLevelType w:val="hybridMultilevel"/>
    <w:tmpl w:val="67E072FA"/>
    <w:lvl w:ilvl="0" w:tplc="DCA6623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EC707E"/>
    <w:multiLevelType w:val="hybridMultilevel"/>
    <w:tmpl w:val="F39E8C88"/>
    <w:lvl w:ilvl="0" w:tplc="53066A4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FE3B24"/>
    <w:multiLevelType w:val="hybridMultilevel"/>
    <w:tmpl w:val="C64E225E"/>
    <w:lvl w:ilvl="0" w:tplc="F45CF7D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C930227"/>
    <w:multiLevelType w:val="hybridMultilevel"/>
    <w:tmpl w:val="44FA9314"/>
    <w:lvl w:ilvl="0" w:tplc="F81ABDC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423F5B"/>
    <w:multiLevelType w:val="hybridMultilevel"/>
    <w:tmpl w:val="EFDEAA60"/>
    <w:lvl w:ilvl="0" w:tplc="1F5C5A5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577746"/>
    <w:multiLevelType w:val="hybridMultilevel"/>
    <w:tmpl w:val="DD42D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73EBE"/>
    <w:multiLevelType w:val="hybridMultilevel"/>
    <w:tmpl w:val="3E20BC94"/>
    <w:lvl w:ilvl="0" w:tplc="61DEE15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ED654A"/>
    <w:multiLevelType w:val="hybridMultilevel"/>
    <w:tmpl w:val="CA4AEBFC"/>
    <w:lvl w:ilvl="0" w:tplc="B78E483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8A601B"/>
    <w:multiLevelType w:val="hybridMultilevel"/>
    <w:tmpl w:val="BAA83502"/>
    <w:lvl w:ilvl="0" w:tplc="E2267EFA">
      <w:start w:val="1"/>
      <w:numFmt w:val="hebrew1"/>
      <w:lvlText w:val="%1."/>
      <w:lvlJc w:val="left"/>
      <w:pPr>
        <w:ind w:left="1080" w:hanging="360"/>
      </w:pPr>
      <w:rPr>
        <w:rFonts w:asciiTheme="minorBidi" w:eastAsia="Calibri" w:hAnsiTheme="minorBidi" w:cs="Guttman Kere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0D27D0"/>
    <w:multiLevelType w:val="hybridMultilevel"/>
    <w:tmpl w:val="9D32374C"/>
    <w:lvl w:ilvl="0" w:tplc="5CAA6C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295013"/>
    <w:multiLevelType w:val="hybridMultilevel"/>
    <w:tmpl w:val="96F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F5411B2"/>
    <w:multiLevelType w:val="hybridMultilevel"/>
    <w:tmpl w:val="64381774"/>
    <w:lvl w:ilvl="0" w:tplc="AEBABE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9B45FD"/>
    <w:multiLevelType w:val="hybridMultilevel"/>
    <w:tmpl w:val="71A2F140"/>
    <w:lvl w:ilvl="0" w:tplc="B39CF7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3069EA"/>
    <w:multiLevelType w:val="hybridMultilevel"/>
    <w:tmpl w:val="03761A0E"/>
    <w:lvl w:ilvl="0" w:tplc="ECD2D8A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AA5244E"/>
    <w:multiLevelType w:val="hybridMultilevel"/>
    <w:tmpl w:val="2DA0E124"/>
    <w:lvl w:ilvl="0" w:tplc="5272586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538ED"/>
    <w:multiLevelType w:val="hybridMultilevel"/>
    <w:tmpl w:val="60C83C9E"/>
    <w:lvl w:ilvl="0" w:tplc="60B8EF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B15145"/>
    <w:multiLevelType w:val="hybridMultilevel"/>
    <w:tmpl w:val="C5409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1E25C3"/>
    <w:multiLevelType w:val="hybridMultilevel"/>
    <w:tmpl w:val="A762E0B0"/>
    <w:lvl w:ilvl="0" w:tplc="4B5A3BE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8D0C52"/>
    <w:multiLevelType w:val="hybridMultilevel"/>
    <w:tmpl w:val="0542FB32"/>
    <w:lvl w:ilvl="0" w:tplc="8708DA5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983F00"/>
    <w:multiLevelType w:val="hybridMultilevel"/>
    <w:tmpl w:val="269C8612"/>
    <w:lvl w:ilvl="0" w:tplc="76D07EC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968146E"/>
    <w:multiLevelType w:val="hybridMultilevel"/>
    <w:tmpl w:val="2E6652D2"/>
    <w:lvl w:ilvl="0" w:tplc="C8EC908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A94B19"/>
    <w:multiLevelType w:val="hybridMultilevel"/>
    <w:tmpl w:val="72048FB8"/>
    <w:lvl w:ilvl="0" w:tplc="6C6E127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362587"/>
    <w:multiLevelType w:val="hybridMultilevel"/>
    <w:tmpl w:val="FFDC550A"/>
    <w:lvl w:ilvl="0" w:tplc="506EE93A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825A3A"/>
    <w:multiLevelType w:val="hybridMultilevel"/>
    <w:tmpl w:val="CF28B240"/>
    <w:lvl w:ilvl="0" w:tplc="654A677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AD4FB8"/>
    <w:multiLevelType w:val="hybridMultilevel"/>
    <w:tmpl w:val="C17422BA"/>
    <w:lvl w:ilvl="0" w:tplc="AAC2563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9D1B64"/>
    <w:multiLevelType w:val="hybridMultilevel"/>
    <w:tmpl w:val="B3962B52"/>
    <w:lvl w:ilvl="0" w:tplc="87507B0A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6A1109"/>
    <w:multiLevelType w:val="hybridMultilevel"/>
    <w:tmpl w:val="04E2A4F4"/>
    <w:lvl w:ilvl="0" w:tplc="8A08BC3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0"/>
  </w:num>
  <w:num w:numId="3">
    <w:abstractNumId w:val="12"/>
  </w:num>
  <w:num w:numId="4">
    <w:abstractNumId w:val="10"/>
  </w:num>
  <w:num w:numId="5">
    <w:abstractNumId w:val="17"/>
  </w:num>
  <w:num w:numId="6">
    <w:abstractNumId w:val="37"/>
  </w:num>
  <w:num w:numId="7">
    <w:abstractNumId w:val="2"/>
  </w:num>
  <w:num w:numId="8">
    <w:abstractNumId w:val="0"/>
  </w:num>
  <w:num w:numId="9">
    <w:abstractNumId w:val="7"/>
  </w:num>
  <w:num w:numId="10">
    <w:abstractNumId w:val="11"/>
  </w:num>
  <w:num w:numId="11">
    <w:abstractNumId w:val="26"/>
  </w:num>
  <w:num w:numId="12">
    <w:abstractNumId w:val="40"/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0B94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0A22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2C2B62-2825-47A6-92CE-BB2172A9F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3</TotalTime>
  <Pages>2</Pages>
  <Words>237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2023-11-10T10:27:00Z</dcterms:created>
  <dcterms:modified xsi:type="dcterms:W3CDTF">2023-11-10T10:27:00Z</dcterms:modified>
</cp:coreProperties>
</file>