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7E107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7408DBA" w14:textId="13EB71F7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2D4151">
        <w:rPr>
          <w:rFonts w:cs="Guttman Keren" w:hint="cs"/>
          <w:b/>
          <w:bCs/>
          <w:sz w:val="32"/>
          <w:szCs w:val="32"/>
          <w:u w:val="single"/>
          <w:rtl/>
        </w:rPr>
        <w:t>ו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10227" w:type="dxa"/>
        <w:tblInd w:w="-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2"/>
        <w:gridCol w:w="4675"/>
      </w:tblGrid>
      <w:tr w:rsidR="003B160E" w14:paraId="1F3EC225" w14:textId="77777777" w:rsidTr="002D4151">
        <w:trPr>
          <w:trHeight w:val="11172"/>
        </w:trPr>
        <w:tc>
          <w:tcPr>
            <w:tcW w:w="5552" w:type="dxa"/>
          </w:tcPr>
          <w:p w14:paraId="4A7FC781" w14:textId="77777777" w:rsidR="002D4151" w:rsidRPr="002D4151" w:rsidRDefault="002D4151" w:rsidP="002D4151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למה אברהם אבינו רצה לקבור את שרה אימנו דווקא במערת המכפלה?</w:t>
            </w:r>
          </w:p>
          <w:p w14:paraId="2315713D" w14:textId="77777777" w:rsidR="002D4151" w:rsidRPr="002D4151" w:rsidRDefault="002D4151" w:rsidP="002D4151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כי כך ה' ציווה אותו.</w:t>
            </w:r>
          </w:p>
          <w:p w14:paraId="08A5EEAE" w14:textId="77777777" w:rsidR="002D4151" w:rsidRPr="002D4151" w:rsidRDefault="002D4151" w:rsidP="002D4151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כי זה היה המקום היחיד לקבורה.</w:t>
            </w:r>
          </w:p>
          <w:p w14:paraId="60C2418E" w14:textId="77777777" w:rsidR="002D4151" w:rsidRPr="002D4151" w:rsidRDefault="002D4151" w:rsidP="002D4151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כי שם נקברו אדם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וחוה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.</w:t>
            </w:r>
          </w:p>
          <w:p w14:paraId="1759D535" w14:textId="325FA64D" w:rsidR="002D4151" w:rsidRPr="002D4151" w:rsidRDefault="002D4151" w:rsidP="002D4151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כי זה מה שציוותה אותו שרה אימנו.</w:t>
            </w:r>
          </w:p>
          <w:p w14:paraId="6C5505F4" w14:textId="77777777" w:rsidR="002D4151" w:rsidRPr="002D4151" w:rsidRDefault="002D4151" w:rsidP="002D4151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כמה כסף שילם אברהם אבינו עבור מערת המכפלה?</w:t>
            </w:r>
          </w:p>
          <w:p w14:paraId="14D24838" w14:textId="77777777" w:rsidR="002D4151" w:rsidRPr="002D4151" w:rsidRDefault="002D4151" w:rsidP="002D4151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200 שקל כסף.</w:t>
            </w:r>
          </w:p>
          <w:p w14:paraId="62295971" w14:textId="77777777" w:rsidR="002D4151" w:rsidRPr="002D4151" w:rsidRDefault="002D4151" w:rsidP="002D4151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400 שקל כסף.</w:t>
            </w:r>
          </w:p>
          <w:p w14:paraId="675940BB" w14:textId="77777777" w:rsidR="002D4151" w:rsidRPr="002D4151" w:rsidRDefault="002D4151" w:rsidP="002D4151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40 שקל כסף.</w:t>
            </w:r>
          </w:p>
          <w:p w14:paraId="6615295D" w14:textId="1A7BAF1E" w:rsidR="002D4151" w:rsidRPr="002D4151" w:rsidRDefault="002D4151" w:rsidP="002D4151">
            <w:pPr>
              <w:pStyle w:val="aa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100 שקל כסף טהור.</w:t>
            </w:r>
          </w:p>
          <w:p w14:paraId="54E0B00C" w14:textId="77777777" w:rsidR="002D4151" w:rsidRPr="002D4151" w:rsidRDefault="002D4151" w:rsidP="002D4151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אילו שתי שבועות משביע אברהם אבינו את אליעזר?</w:t>
            </w:r>
          </w:p>
          <w:p w14:paraId="4ACE9F57" w14:textId="77777777" w:rsidR="002D4151" w:rsidRPr="002D4151" w:rsidRDefault="002D4151" w:rsidP="002D4151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שלא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יקח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את בנו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לחרן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ושהכלה של יצחק תהיה מבנות כנען.</w:t>
            </w:r>
          </w:p>
          <w:p w14:paraId="73C3A46B" w14:textId="77777777" w:rsidR="002D4151" w:rsidRPr="002D4151" w:rsidRDefault="002D4151" w:rsidP="002D4151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שלא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יקח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את בנו לפדן ארם ושהכלה של יצחק לא תהיה כנענית.</w:t>
            </w:r>
          </w:p>
          <w:p w14:paraId="33879894" w14:textId="77777777" w:rsidR="002D4151" w:rsidRPr="002D4151" w:rsidRDefault="002D4151" w:rsidP="002D4151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שלא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יקח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את בנו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לחרן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, אלא שהכלה תבוא לא"י, שהכלה תהיה ממשפחת אברהם אבינו.</w:t>
            </w:r>
          </w:p>
          <w:p w14:paraId="73F53B68" w14:textId="15F9CEE5" w:rsidR="002D4151" w:rsidRPr="002D4151" w:rsidRDefault="002D4151" w:rsidP="002D4151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שלא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יקח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ליצחק אישה ממשפחתו של אליעזר ושהכלה תהיה בעלת חסד.</w:t>
            </w:r>
          </w:p>
          <w:p w14:paraId="21F4F63A" w14:textId="77777777" w:rsidR="002D4151" w:rsidRPr="002D4151" w:rsidRDefault="002D4151" w:rsidP="002D4151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יעשה אליעזר, אם לא ימצא כלה ליצחק?</w:t>
            </w:r>
          </w:p>
          <w:p w14:paraId="4D96C2D8" w14:textId="77777777" w:rsidR="002D4151" w:rsidRPr="002D4151" w:rsidRDefault="002D4151" w:rsidP="002D4151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יחתן אותו עם הבת שלו.</w:t>
            </w:r>
          </w:p>
          <w:p w14:paraId="2BBDC604" w14:textId="77777777" w:rsidR="002D4151" w:rsidRPr="002D4151" w:rsidRDefault="002D4151" w:rsidP="002D4151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יתן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ליצחק לבחור את הכלה בעצמו.</w:t>
            </w:r>
          </w:p>
          <w:p w14:paraId="2A62505C" w14:textId="77777777" w:rsidR="002D4151" w:rsidRPr="002D4151" w:rsidRDefault="002D4151" w:rsidP="002D4151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יחתן את יצחק עם בנות הכנעני.</w:t>
            </w:r>
          </w:p>
          <w:p w14:paraId="18B1A926" w14:textId="6046FDA0" w:rsidR="002D4151" w:rsidRPr="002D4151" w:rsidRDefault="002D4151" w:rsidP="002D4151">
            <w:pPr>
              <w:pStyle w:val="aa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יחתן את יצחק עם אישה מבנות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ענר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אשכול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וממרא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.</w:t>
            </w:r>
          </w:p>
          <w:p w14:paraId="72B2D478" w14:textId="6046FDA0" w:rsidR="002D4151" w:rsidRPr="002D4151" w:rsidRDefault="002D4151" w:rsidP="002D4151">
            <w:pPr>
              <w:pStyle w:val="aa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מה לקח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איתו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אליעזר?</w:t>
            </w:r>
          </w:p>
          <w:p w14:paraId="518DEC3D" w14:textId="77777777" w:rsidR="002D4151" w:rsidRPr="002D4151" w:rsidRDefault="002D4151" w:rsidP="002D4151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עשרה גמלים ושטר מתנה של רכוש אדונו.</w:t>
            </w:r>
          </w:p>
          <w:p w14:paraId="4CACC8AF" w14:textId="1B0317A1" w:rsidR="002D4151" w:rsidRDefault="002D4151" w:rsidP="002D4151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חמישה גמלים ושטר מתנה של רכוש אדונו.</w:t>
            </w:r>
          </w:p>
          <w:p w14:paraId="163E008B" w14:textId="77777777" w:rsidR="002D4151" w:rsidRPr="002D4151" w:rsidRDefault="002D4151" w:rsidP="002D4151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עשרה גמלים עם זמם על פיהם ושטר מתנה של רכוש אדונו.</w:t>
            </w:r>
          </w:p>
          <w:p w14:paraId="63A7869F" w14:textId="77777777" w:rsidR="002D4151" w:rsidRPr="002D4151" w:rsidRDefault="002D4151" w:rsidP="002D4151">
            <w:pPr>
              <w:pStyle w:val="aa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עשרים גמלים ושטר מתנה של רכוש אדונו.</w:t>
            </w:r>
          </w:p>
          <w:p w14:paraId="60AE3542" w14:textId="77777777" w:rsidR="002D4151" w:rsidRPr="002D4151" w:rsidRDefault="002D4151" w:rsidP="002D4151">
            <w:pPr>
              <w:pStyle w:val="aa"/>
              <w:spacing w:after="0" w:line="240" w:lineRule="auto"/>
              <w:ind w:left="1080"/>
              <w:rPr>
                <w:rFonts w:asciiTheme="majorHAnsi" w:hAnsiTheme="majorHAnsi" w:cs="Guttman Keren"/>
                <w:sz w:val="25"/>
                <w:szCs w:val="25"/>
              </w:rPr>
            </w:pPr>
            <w:bookmarkStart w:id="0" w:name="_GoBack"/>
            <w:bookmarkEnd w:id="0"/>
          </w:p>
          <w:p w14:paraId="09F1363D" w14:textId="3111D701" w:rsidR="003B160E" w:rsidRPr="002D4151" w:rsidRDefault="003B160E" w:rsidP="002D4151">
            <w:pPr>
              <w:pStyle w:val="aa"/>
              <w:spacing w:after="0" w:line="240" w:lineRule="auto"/>
              <w:ind w:left="1080"/>
              <w:rPr>
                <w:rFonts w:asciiTheme="majorHAnsi" w:hAnsiTheme="majorHAnsi" w:cs="Guttman Keren"/>
                <w:sz w:val="25"/>
                <w:szCs w:val="25"/>
                <w:rtl/>
              </w:rPr>
            </w:pPr>
          </w:p>
        </w:tc>
        <w:tc>
          <w:tcPr>
            <w:tcW w:w="4675" w:type="dxa"/>
          </w:tcPr>
          <w:p w14:paraId="4C7BF81D" w14:textId="77777777" w:rsidR="002D4151" w:rsidRPr="002D4151" w:rsidRDefault="002D4151" w:rsidP="002D4151">
            <w:pPr>
              <w:pStyle w:val="aa"/>
              <w:spacing w:after="0" w:line="240" w:lineRule="auto"/>
              <w:ind w:left="1080"/>
              <w:rPr>
                <w:rFonts w:asciiTheme="majorHAnsi" w:hAnsiTheme="majorHAnsi" w:cs="Guttman Keren"/>
                <w:sz w:val="14"/>
                <w:szCs w:val="14"/>
              </w:rPr>
            </w:pPr>
          </w:p>
          <w:p w14:paraId="1D626B11" w14:textId="568CA68D" w:rsidR="002D4151" w:rsidRPr="002D4151" w:rsidRDefault="002D4151" w:rsidP="002D4151">
            <w:pPr>
              <w:pStyle w:val="aa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שאל אליעזר את רבקה?</w:t>
            </w:r>
          </w:p>
          <w:p w14:paraId="63B23487" w14:textId="77777777" w:rsidR="002D4151" w:rsidRPr="002D4151" w:rsidRDefault="002D4151" w:rsidP="002D4151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"בת מי את?" "והאם יש מקום בבית </w:t>
            </w:r>
            <w:r w:rsidRPr="002D4151">
              <w:rPr>
                <w:rFonts w:asciiTheme="majorHAnsi" w:hAnsiTheme="majorHAnsi" w:cs="Guttman Keren" w:hint="cs"/>
                <w:sz w:val="25"/>
                <w:szCs w:val="25"/>
                <w:u w:val="single"/>
                <w:rtl/>
              </w:rPr>
              <w:t>אביך</w:t>
            </w: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ללון"?</w:t>
            </w:r>
          </w:p>
          <w:p w14:paraId="46961894" w14:textId="77777777" w:rsidR="002D4151" w:rsidRPr="002D4151" w:rsidRDefault="002D4151" w:rsidP="002D4151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"בת מי את?" ו"האם יש מקום </w:t>
            </w:r>
            <w:r w:rsidRPr="002D4151">
              <w:rPr>
                <w:rFonts w:asciiTheme="majorHAnsi" w:hAnsiTheme="majorHAnsi" w:cs="Guttman Keren" w:hint="cs"/>
                <w:sz w:val="25"/>
                <w:szCs w:val="25"/>
                <w:u w:val="single"/>
                <w:rtl/>
              </w:rPr>
              <w:t>בביתך</w:t>
            </w: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ללון?"</w:t>
            </w:r>
          </w:p>
          <w:p w14:paraId="0739B113" w14:textId="77777777" w:rsidR="002D4151" w:rsidRPr="002D4151" w:rsidRDefault="002D4151" w:rsidP="002D4151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מי זה אביך? ובת כמה את?</w:t>
            </w:r>
          </w:p>
          <w:p w14:paraId="4B4AC812" w14:textId="77777777" w:rsidR="002D4151" w:rsidRPr="002D4151" w:rsidRDefault="002D4151" w:rsidP="002D4151">
            <w:pPr>
              <w:pStyle w:val="aa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שמך? ומי זה אביך?</w:t>
            </w:r>
            <w:r w:rsidRPr="002D4151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</w:p>
          <w:p w14:paraId="0EEA2DCA" w14:textId="77777777" w:rsidR="002D4151" w:rsidRPr="002D4151" w:rsidRDefault="002D4151" w:rsidP="002D4151">
            <w:pPr>
              <w:pStyle w:val="aa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ביקש המפקד משלמה?</w:t>
            </w:r>
          </w:p>
          <w:p w14:paraId="48EB4A4A" w14:textId="77777777" w:rsidR="002D4151" w:rsidRPr="002D4151" w:rsidRDefault="002D4151" w:rsidP="002D4151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לזרוק את התפילין על הרצפה.</w:t>
            </w:r>
          </w:p>
          <w:p w14:paraId="058DE3A9" w14:textId="77777777" w:rsidR="002D4151" w:rsidRPr="002D4151" w:rsidRDefault="002D4151" w:rsidP="002D4151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לזרוק את ספר התורה על הרצפה.</w:t>
            </w:r>
          </w:p>
          <w:p w14:paraId="2F6377A7" w14:textId="77777777" w:rsidR="002D4151" w:rsidRPr="002D4151" w:rsidRDefault="002D4151" w:rsidP="002D4151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לזרוק את השופר על הרצפה.</w:t>
            </w:r>
          </w:p>
          <w:p w14:paraId="15F2106C" w14:textId="77777777" w:rsidR="002D4151" w:rsidRPr="002D4151" w:rsidRDefault="002D4151" w:rsidP="002D4151">
            <w:pPr>
              <w:pStyle w:val="aa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לזרוק את הסידור על הרצפה.</w:t>
            </w:r>
            <w:r w:rsidRPr="002D4151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</w:p>
          <w:p w14:paraId="026CAF0B" w14:textId="77777777" w:rsidR="002D4151" w:rsidRPr="002D4151" w:rsidRDefault="002D4151" w:rsidP="002D4151">
            <w:pPr>
              <w:pStyle w:val="aa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אמר המפקד לבסוף?</w:t>
            </w:r>
          </w:p>
          <w:p w14:paraId="1E83E821" w14:textId="77777777" w:rsidR="002D4151" w:rsidRPr="002D4151" w:rsidRDefault="002D4151" w:rsidP="002D4151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מי שנאמן לאלוקיו יהיה נאמן גם לצבא ולחבריו.</w:t>
            </w:r>
          </w:p>
          <w:p w14:paraId="456CF722" w14:textId="77777777" w:rsidR="002D4151" w:rsidRPr="002D4151" w:rsidRDefault="002D4151" w:rsidP="002D4151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מי שנאמן לחבריו יהיה נאמן גם לצבא.</w:t>
            </w:r>
          </w:p>
          <w:p w14:paraId="0051A63A" w14:textId="77777777" w:rsidR="002D4151" w:rsidRPr="002D4151" w:rsidRDefault="002D4151" w:rsidP="002D4151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מי ששומר מצוות הוא אדם צדיק.</w:t>
            </w:r>
          </w:p>
          <w:p w14:paraId="5762AE80" w14:textId="0388D022" w:rsidR="002D4151" w:rsidRPr="002D4151" w:rsidRDefault="002D4151" w:rsidP="002D4151">
            <w:pPr>
              <w:pStyle w:val="aa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אנחנו ננצח במלחמות בזכות ה' ששומר עלינו.</w:t>
            </w:r>
          </w:p>
          <w:p w14:paraId="7FCD3D83" w14:textId="77777777" w:rsidR="002D4151" w:rsidRPr="002D4151" w:rsidRDefault="002D4151" w:rsidP="002D4151">
            <w:pPr>
              <w:pStyle w:val="aa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עובר בתורשה לבנים?</w:t>
            </w:r>
          </w:p>
          <w:p w14:paraId="7FBDD115" w14:textId="77777777" w:rsidR="002D4151" w:rsidRPr="002D4151" w:rsidRDefault="002D4151" w:rsidP="002D4151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עבודה זרה.</w:t>
            </w:r>
          </w:p>
          <w:p w14:paraId="300B14A1" w14:textId="77777777" w:rsidR="002D4151" w:rsidRPr="002D4151" w:rsidRDefault="002D4151" w:rsidP="002D4151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מידות מושחתות</w:t>
            </w:r>
          </w:p>
          <w:p w14:paraId="34234406" w14:textId="77777777" w:rsidR="002D4151" w:rsidRPr="002D4151" w:rsidRDefault="002D4151" w:rsidP="002D4151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תשובות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א'+ב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' נכונות.</w:t>
            </w:r>
          </w:p>
          <w:p w14:paraId="47F5645C" w14:textId="32A54953" w:rsidR="002D4151" w:rsidRPr="002D4151" w:rsidRDefault="002D4151" w:rsidP="002D4151">
            <w:pPr>
              <w:pStyle w:val="aa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שום תשובה אינה נכונה.</w:t>
            </w:r>
          </w:p>
          <w:p w14:paraId="2C17F085" w14:textId="77777777" w:rsidR="002D4151" w:rsidRPr="002D4151" w:rsidRDefault="002D4151" w:rsidP="002D4151">
            <w:pPr>
              <w:pStyle w:val="aa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מאיפה אנו יודעים שישמעאל עשה תשובה?</w:t>
            </w:r>
          </w:p>
          <w:p w14:paraId="2D72E2A7" w14:textId="77777777" w:rsidR="002D4151" w:rsidRPr="002D4151" w:rsidRDefault="002D4151" w:rsidP="002D4151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כתוב בתורה במפורש.</w:t>
            </w:r>
          </w:p>
          <w:p w14:paraId="2B6DED52" w14:textId="77777777" w:rsidR="002D4151" w:rsidRPr="002D4151" w:rsidRDefault="002D4151" w:rsidP="002D4151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בגלל שישמעאל עזר בקבורת אברהם אבינו.</w:t>
            </w:r>
          </w:p>
          <w:p w14:paraId="333635A9" w14:textId="77777777" w:rsidR="002D4151" w:rsidRPr="002D4151" w:rsidRDefault="002D4151" w:rsidP="002D4151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כי הוא הלך אחרי יצחק ויצחק לא חשש.</w:t>
            </w:r>
          </w:p>
          <w:p w14:paraId="41B56A30" w14:textId="77777777" w:rsidR="002D4151" w:rsidRPr="002D4151" w:rsidRDefault="002D4151" w:rsidP="002D4151">
            <w:pPr>
              <w:pStyle w:val="aa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תשובות </w:t>
            </w:r>
            <w:proofErr w:type="spellStart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א'+ג</w:t>
            </w:r>
            <w:proofErr w:type="spellEnd"/>
            <w:r w:rsidRPr="002D4151">
              <w:rPr>
                <w:rFonts w:asciiTheme="majorHAnsi" w:hAnsiTheme="majorHAnsi" w:cs="Guttman Keren" w:hint="cs"/>
                <w:sz w:val="25"/>
                <w:szCs w:val="25"/>
                <w:rtl/>
              </w:rPr>
              <w:t>' נכונות.</w:t>
            </w:r>
          </w:p>
          <w:p w14:paraId="1CE1D896" w14:textId="61AEF1F8" w:rsidR="003B160E" w:rsidRPr="002D4151" w:rsidRDefault="002D4151" w:rsidP="00FC0A22">
            <w:pPr>
              <w:tabs>
                <w:tab w:val="left" w:pos="1106"/>
              </w:tabs>
              <w:spacing w:after="0" w:line="256" w:lineRule="auto"/>
              <w:rPr>
                <w:rFonts w:asciiTheme="minorBidi" w:hAnsiTheme="minorBidi" w:cs="Guttman Keren"/>
                <w:b/>
                <w:bCs/>
                <w:sz w:val="25"/>
                <w:szCs w:val="25"/>
                <w:rtl/>
              </w:rPr>
            </w:pPr>
            <w:r w:rsidRPr="002D4151">
              <w:rPr>
                <w:rFonts w:asciiTheme="minorBidi" w:hAnsiTheme="minorBidi" w:cs="Guttman Keren" w:hint="cs"/>
                <w:b/>
                <w:bCs/>
                <w:sz w:val="25"/>
                <w:szCs w:val="25"/>
                <w:rtl/>
              </w:rPr>
              <w:t>בהצלחה רבה!</w:t>
            </w:r>
          </w:p>
        </w:tc>
      </w:tr>
    </w:tbl>
    <w:p w14:paraId="45AABC24" w14:textId="2CE37F18" w:rsidR="00465EB5" w:rsidRPr="00FC5B77" w:rsidRDefault="00465EB5" w:rsidP="00AD4EE9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31E168" w14:textId="77777777" w:rsidR="00AB1833" w:rsidRDefault="00AB1833" w:rsidP="002868E8">
      <w:pPr>
        <w:spacing w:after="0" w:line="240" w:lineRule="auto"/>
      </w:pPr>
      <w:r>
        <w:separator/>
      </w:r>
    </w:p>
  </w:endnote>
  <w:endnote w:type="continuationSeparator" w:id="0">
    <w:p w14:paraId="7F11BA43" w14:textId="77777777" w:rsidR="00AB1833" w:rsidRDefault="00AB1833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8236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B31A6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E0EB3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6FCE09" w14:textId="77777777" w:rsidR="00AB1833" w:rsidRDefault="00AB1833" w:rsidP="002868E8">
      <w:pPr>
        <w:spacing w:after="0" w:line="240" w:lineRule="auto"/>
      </w:pPr>
      <w:r>
        <w:separator/>
      </w:r>
    </w:p>
  </w:footnote>
  <w:footnote w:type="continuationSeparator" w:id="0">
    <w:p w14:paraId="6276E231" w14:textId="77777777" w:rsidR="00AB1833" w:rsidRDefault="00AB1833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8005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C8AB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EAB813A" wp14:editId="44897360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D3A98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44EBF"/>
    <w:multiLevelType w:val="hybridMultilevel"/>
    <w:tmpl w:val="25DA92EA"/>
    <w:lvl w:ilvl="0" w:tplc="C2BA0B8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C3455C"/>
    <w:multiLevelType w:val="hybridMultilevel"/>
    <w:tmpl w:val="49941ECC"/>
    <w:lvl w:ilvl="0" w:tplc="326CE51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E0BE6"/>
    <w:multiLevelType w:val="hybridMultilevel"/>
    <w:tmpl w:val="D86E9E64"/>
    <w:lvl w:ilvl="0" w:tplc="4BE297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B51BCE"/>
    <w:multiLevelType w:val="hybridMultilevel"/>
    <w:tmpl w:val="AF6AF244"/>
    <w:lvl w:ilvl="0" w:tplc="0338B42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994208"/>
    <w:multiLevelType w:val="hybridMultilevel"/>
    <w:tmpl w:val="11A2EA3E"/>
    <w:lvl w:ilvl="0" w:tplc="70BC42A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16069"/>
    <w:multiLevelType w:val="hybridMultilevel"/>
    <w:tmpl w:val="CA3E5F52"/>
    <w:lvl w:ilvl="0" w:tplc="9AE01D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E2AD6"/>
    <w:multiLevelType w:val="hybridMultilevel"/>
    <w:tmpl w:val="88CA2A86"/>
    <w:lvl w:ilvl="0" w:tplc="27FA02E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66B75"/>
    <w:multiLevelType w:val="hybridMultilevel"/>
    <w:tmpl w:val="57722628"/>
    <w:lvl w:ilvl="0" w:tplc="8F5EAF9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13F8D"/>
    <w:multiLevelType w:val="hybridMultilevel"/>
    <w:tmpl w:val="AC02704E"/>
    <w:lvl w:ilvl="0" w:tplc="267A7B7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6D7596"/>
    <w:multiLevelType w:val="hybridMultilevel"/>
    <w:tmpl w:val="6A8E26EA"/>
    <w:lvl w:ilvl="0" w:tplc="12E661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AD712F"/>
    <w:multiLevelType w:val="hybridMultilevel"/>
    <w:tmpl w:val="5832DA58"/>
    <w:lvl w:ilvl="0" w:tplc="1DF4801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63E91"/>
    <w:multiLevelType w:val="hybridMultilevel"/>
    <w:tmpl w:val="9042A79A"/>
    <w:lvl w:ilvl="0" w:tplc="4BF44AA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5B31EA"/>
    <w:multiLevelType w:val="hybridMultilevel"/>
    <w:tmpl w:val="B2C24630"/>
    <w:lvl w:ilvl="0" w:tplc="337439E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863A90"/>
    <w:multiLevelType w:val="hybridMultilevel"/>
    <w:tmpl w:val="59B01A36"/>
    <w:lvl w:ilvl="0" w:tplc="3A4A8186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A4111"/>
    <w:multiLevelType w:val="hybridMultilevel"/>
    <w:tmpl w:val="F500A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81681"/>
    <w:multiLevelType w:val="hybridMultilevel"/>
    <w:tmpl w:val="1AF45FA6"/>
    <w:lvl w:ilvl="0" w:tplc="B80077A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75045"/>
    <w:multiLevelType w:val="hybridMultilevel"/>
    <w:tmpl w:val="B9E88166"/>
    <w:lvl w:ilvl="0" w:tplc="1F160CC8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034A5"/>
    <w:multiLevelType w:val="hybridMultilevel"/>
    <w:tmpl w:val="C6183C70"/>
    <w:lvl w:ilvl="0" w:tplc="614AD03A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A5D1E"/>
    <w:multiLevelType w:val="hybridMultilevel"/>
    <w:tmpl w:val="8CA659B2"/>
    <w:lvl w:ilvl="0" w:tplc="FE5EEB6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A56815"/>
    <w:multiLevelType w:val="hybridMultilevel"/>
    <w:tmpl w:val="0596B604"/>
    <w:lvl w:ilvl="0" w:tplc="4FA49552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D2738"/>
    <w:multiLevelType w:val="hybridMultilevel"/>
    <w:tmpl w:val="53EE6A7A"/>
    <w:lvl w:ilvl="0" w:tplc="B7061AB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442AB2"/>
    <w:multiLevelType w:val="hybridMultilevel"/>
    <w:tmpl w:val="DA5EDA44"/>
    <w:lvl w:ilvl="0" w:tplc="7DB2839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63657C"/>
    <w:multiLevelType w:val="hybridMultilevel"/>
    <w:tmpl w:val="9A0C5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</w:num>
  <w:num w:numId="13">
    <w:abstractNumId w:val="2"/>
  </w:num>
  <w:num w:numId="14">
    <w:abstractNumId w:val="18"/>
  </w:num>
  <w:num w:numId="15">
    <w:abstractNumId w:val="9"/>
  </w:num>
  <w:num w:numId="16">
    <w:abstractNumId w:val="12"/>
  </w:num>
  <w:num w:numId="17">
    <w:abstractNumId w:val="3"/>
  </w:num>
  <w:num w:numId="18">
    <w:abstractNumId w:val="8"/>
  </w:num>
  <w:num w:numId="19">
    <w:abstractNumId w:val="0"/>
  </w:num>
  <w:num w:numId="20">
    <w:abstractNumId w:val="5"/>
  </w:num>
  <w:num w:numId="21">
    <w:abstractNumId w:val="11"/>
  </w:num>
  <w:num w:numId="22">
    <w:abstractNumId w:val="21"/>
  </w:num>
  <w:num w:numId="23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D4151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A35D0"/>
    <w:rsid w:val="008B0734"/>
    <w:rsid w:val="008C400B"/>
    <w:rsid w:val="00912087"/>
    <w:rsid w:val="00912112"/>
    <w:rsid w:val="00913E48"/>
    <w:rsid w:val="0091759B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AB1833"/>
    <w:rsid w:val="00AD4EE9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52580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C167A"/>
    <w:rsid w:val="00EE520E"/>
    <w:rsid w:val="00EF0B94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0A22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A7117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D3BD9E-5F5E-4925-A92A-332636E2A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7</TotalTime>
  <Pages>2</Pages>
  <Words>272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2023-11-10T10:53:00Z</dcterms:created>
  <dcterms:modified xsi:type="dcterms:W3CDTF">2023-11-10T10:53:00Z</dcterms:modified>
</cp:coreProperties>
</file>