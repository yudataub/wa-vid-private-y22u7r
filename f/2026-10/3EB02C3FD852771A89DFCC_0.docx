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CA49B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1823AB4C" w14:textId="77777777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4521C1">
        <w:rPr>
          <w:rFonts w:cs="Guttman Keren" w:hint="cs"/>
          <w:b/>
          <w:bCs/>
          <w:sz w:val="32"/>
          <w:szCs w:val="32"/>
          <w:u w:val="single"/>
          <w:rtl/>
        </w:rPr>
        <w:t>ג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638" w:type="dxa"/>
        <w:tblInd w:w="-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6"/>
        <w:gridCol w:w="5172"/>
      </w:tblGrid>
      <w:tr w:rsidR="003B160E" w14:paraId="67562929" w14:textId="77777777" w:rsidTr="005B2CB7">
        <w:trPr>
          <w:trHeight w:val="11530"/>
        </w:trPr>
        <w:tc>
          <w:tcPr>
            <w:tcW w:w="4466" w:type="dxa"/>
          </w:tcPr>
          <w:p w14:paraId="0060A755" w14:textId="18DB9928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1. 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בְּאֵיזֶה גִּיל נִפְטְרָה שָׂרָה אִמֵּנוּ?</w:t>
            </w:r>
          </w:p>
          <w:p w14:paraId="17000C39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100 שָׁנִים.</w:t>
            </w:r>
          </w:p>
          <w:p w14:paraId="77E19DDA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120 שָׁנִים.</w:t>
            </w:r>
          </w:p>
          <w:p w14:paraId="2571B6C7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127 שָׁנִים.</w:t>
            </w:r>
          </w:p>
          <w:p w14:paraId="167DC2A4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137 שָׁנִים.</w:t>
            </w:r>
          </w:p>
          <w:p w14:paraId="71A0D8F4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42AFFE81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2.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הֵיכָן נִקְבְּרָה שָׂרָה אִמֵּנוּ?</w:t>
            </w:r>
          </w:p>
          <w:p w14:paraId="74C36A0F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בְּבֵית לֶחֶם.</w:t>
            </w:r>
          </w:p>
          <w:p w14:paraId="07C8C16E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בִּמְעָרַת הַמַּכְפֵּלָה.</w:t>
            </w:r>
          </w:p>
          <w:p w14:paraId="3BB155BA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בְּהַר הַמּוֹרִיָה.</w:t>
            </w:r>
          </w:p>
          <w:p w14:paraId="1D32A653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בִּבְאֵר שֶׁבַע.</w:t>
            </w:r>
          </w:p>
          <w:p w14:paraId="3B238B41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5DA212EE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3.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כַּמָּה כֶּסֶף שִׁלֵּם אַבְרָהָם אָבִינוּ לְעֵפְרוֹן?</w:t>
            </w:r>
          </w:p>
          <w:p w14:paraId="2DBD17E4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300 כֶּסֶף.</w:t>
            </w:r>
          </w:p>
          <w:p w14:paraId="4A4A6117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200 כֶּסֶף.</w:t>
            </w:r>
          </w:p>
          <w:p w14:paraId="227B9256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400 כֶּסֶף.</w:t>
            </w:r>
          </w:p>
          <w:p w14:paraId="79A9C50E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הוּא קִבֵּל אוֹתָהּ בְּחִנָּם.</w:t>
            </w:r>
          </w:p>
          <w:p w14:paraId="00F9A5CC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045A3265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4.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מִי הָלַךְ לְחַפֵּשׂ לְיִצְחָק </w:t>
            </w:r>
            <w:proofErr w:type="spellStart"/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אִשָּׁה</w:t>
            </w:r>
            <w:proofErr w:type="spellEnd"/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?</w:t>
            </w:r>
          </w:p>
          <w:p w14:paraId="134BF169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אַבְרָהָם אָבִינוּ.</w:t>
            </w:r>
          </w:p>
          <w:p w14:paraId="63790844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שָׂרָה אִמֵּנוּ.</w:t>
            </w:r>
          </w:p>
          <w:p w14:paraId="353EFF56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יִצְחַק בְּעַצְמוֹ.</w:t>
            </w:r>
          </w:p>
          <w:p w14:paraId="4CD6621B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אֵלִיעֵזֶר עֶבֶד אַבְרָהָם.</w:t>
            </w:r>
          </w:p>
          <w:p w14:paraId="577E73CF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292DA969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5.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הֵיכָן פָּגַשׁ אֵלִיעֵזְר אֶת רִבְקָה?</w:t>
            </w:r>
          </w:p>
          <w:p w14:paraId="57C8F97C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בַּכְּנִיסָה לָעִיר.</w:t>
            </w:r>
          </w:p>
          <w:p w14:paraId="5417E9CE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בְּפֶתַח בֵּיתָהּ שֶׁל רִבְקָה.</w:t>
            </w:r>
          </w:p>
          <w:p w14:paraId="347162EC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לְיַד הַבְּאֵר.</w:t>
            </w:r>
          </w:p>
          <w:p w14:paraId="7CECBE77" w14:textId="77777777" w:rsidR="00B77858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B77858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בַּבַּיִת שֶׁל אַבְרָהָם אָבִינוּ.</w:t>
            </w:r>
          </w:p>
          <w:p w14:paraId="5632B6CB" w14:textId="2D390AD0" w:rsidR="003B160E" w:rsidRPr="00B77858" w:rsidRDefault="003B160E" w:rsidP="005B2CB7">
            <w:pPr>
              <w:spacing w:after="4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</w:tc>
        <w:tc>
          <w:tcPr>
            <w:tcW w:w="5172" w:type="dxa"/>
          </w:tcPr>
          <w:p w14:paraId="32162706" w14:textId="79C0F030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lastRenderedPageBreak/>
              <w:t xml:space="preserve">6. 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מָה לָקַח אִתּוֹ אֵלִיעֵזְר?</w:t>
            </w:r>
          </w:p>
          <w:p w14:paraId="16E3E780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עֲשָׂרָה גְּמַלִּים.</w:t>
            </w:r>
          </w:p>
          <w:p w14:paraId="4034D691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חֲמִשָּׁה גְּמַלִּים.</w:t>
            </w:r>
          </w:p>
          <w:p w14:paraId="461853F0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תַּכְשִׁיטִים.</w:t>
            </w:r>
          </w:p>
          <w:p w14:paraId="2E59012B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תְּשׁוּבוֹת א'</w:t>
            </w:r>
            <w:r w:rsidRPr="0046458E">
              <w:rPr>
                <w:rFonts w:asciiTheme="minorBidi" w:hAnsiTheme="minorBidi" w:cs="Guttman Keren" w:hint="cs"/>
                <w:sz w:val="26"/>
                <w:szCs w:val="26"/>
                <w:rtl/>
              </w:rPr>
              <w:t>+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ג' נְכוֹנוֹת.</w:t>
            </w:r>
          </w:p>
          <w:p w14:paraId="278EA670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2693EC08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7.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רִבְקָה נָתְנָה לִשְׁתּוֹת-</w:t>
            </w:r>
          </w:p>
          <w:p w14:paraId="13D2C47A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לְאֵלִיעֵזְר.</w:t>
            </w:r>
          </w:p>
          <w:p w14:paraId="17C8406F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לַגְּמַלִּים.</w:t>
            </w:r>
          </w:p>
          <w:p w14:paraId="785C9A11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לְיִצְחָק.</w:t>
            </w:r>
          </w:p>
          <w:p w14:paraId="138F83C7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תְּשׁוּבוֹת א'</w:t>
            </w:r>
            <w:r w:rsidRPr="0046458E">
              <w:rPr>
                <w:rFonts w:asciiTheme="minorBidi" w:hAnsiTheme="minorBidi" w:cs="Guttman Keren" w:hint="cs"/>
                <w:sz w:val="26"/>
                <w:szCs w:val="26"/>
                <w:rtl/>
              </w:rPr>
              <w:t>+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ב' נְכוֹנוֹת.</w:t>
            </w:r>
          </w:p>
          <w:p w14:paraId="03BF17AD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54FC0C08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8.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מָה בֵּרְכוּ מִשְׁפַּחַת רִבְקָה אֶת רִבְקָה?</w:t>
            </w:r>
          </w:p>
          <w:p w14:paraId="646673FC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שֶׁיִּהְיוּ לָהּ חַיִּים מְאֻ</w:t>
            </w:r>
            <w:r w:rsidRPr="0046458E">
              <w:rPr>
                <w:rFonts w:asciiTheme="minorBidi" w:hAnsiTheme="minorBidi" w:cs="Guttman Keren" w:hint="cs"/>
                <w:sz w:val="26"/>
                <w:szCs w:val="26"/>
                <w:rtl/>
              </w:rPr>
              <w:t>ו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שָּׁרִים.</w:t>
            </w:r>
          </w:p>
          <w:p w14:paraId="497C65A9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אֲחֹתֵנוּ אַתְּ הֲיִי לְאַלְפֵי רְבָבָה.</w:t>
            </w:r>
          </w:p>
          <w:p w14:paraId="4454D970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שֶׁיִּהְיֶה לָהּ הַרְבֵּה כֶּסֶף.</w:t>
            </w:r>
          </w:p>
          <w:p w14:paraId="06267DC0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תְּשׁוּבוֹת ב'</w:t>
            </w:r>
            <w:r w:rsidRPr="0046458E">
              <w:rPr>
                <w:rFonts w:asciiTheme="minorBidi" w:hAnsiTheme="minorBidi" w:cs="Guttman Keren" w:hint="cs"/>
                <w:sz w:val="26"/>
                <w:szCs w:val="26"/>
                <w:rtl/>
              </w:rPr>
              <w:t>+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ג' נְכוֹנוֹת.</w:t>
            </w:r>
          </w:p>
          <w:p w14:paraId="0DB2DCFC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21D465CC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9.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מָה אֵלִיעֵזְר בָּדַק?</w:t>
            </w:r>
          </w:p>
          <w:p w14:paraId="6C520A10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אִם רִבְקָה חֲכָמָה .</w:t>
            </w:r>
          </w:p>
          <w:p w14:paraId="2259088B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אִם רִבְקָה גּוֹמֶלֶת חֲסָדִים.</w:t>
            </w:r>
          </w:p>
          <w:p w14:paraId="4CA9725E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אִם רִבְקָה יָפָה.</w:t>
            </w:r>
          </w:p>
          <w:p w14:paraId="1B9570FE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תְּשׁוּבוֹת א'</w:t>
            </w:r>
            <w:r w:rsidRPr="0046458E">
              <w:rPr>
                <w:rFonts w:asciiTheme="minorBidi" w:hAnsiTheme="minorBidi" w:cs="Guttman Keren" w:hint="cs"/>
                <w:sz w:val="26"/>
                <w:szCs w:val="26"/>
                <w:rtl/>
              </w:rPr>
              <w:t>+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ב' נְכוֹנוֹת.</w:t>
            </w:r>
          </w:p>
          <w:p w14:paraId="4F1C88E1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14BBF9F4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10.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לַבַן הָיָה-</w:t>
            </w:r>
          </w:p>
          <w:p w14:paraId="0A70D3CB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אַבָּא שֶׁל רִבְקָה.</w:t>
            </w:r>
          </w:p>
          <w:p w14:paraId="2579D788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אָח שֶׁל רִבְקָה.</w:t>
            </w:r>
          </w:p>
          <w:p w14:paraId="4E4E4C81" w14:textId="77777777" w:rsidR="00B77858" w:rsidRPr="0046458E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דּוֹד שֶׁל רִבְקָה.</w:t>
            </w:r>
          </w:p>
          <w:p w14:paraId="2CD9D15F" w14:textId="5074A0C9" w:rsid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46458E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סַבָּא שֶׁל רִבְקָה.</w:t>
            </w:r>
          </w:p>
          <w:p w14:paraId="0473BE3F" w14:textId="2CFDA329" w:rsidR="003B160E" w:rsidRPr="00B77858" w:rsidRDefault="00B77858" w:rsidP="00B77858">
            <w:pPr>
              <w:spacing w:after="60" w:line="240" w:lineRule="auto"/>
              <w:rPr>
                <w:rFonts w:asciiTheme="minorBidi" w:hAnsiTheme="minorBidi" w:cs="Guttman Keren"/>
                <w:b/>
                <w:bCs/>
                <w:sz w:val="26"/>
                <w:szCs w:val="26"/>
                <w:rtl/>
              </w:rPr>
            </w:pPr>
            <w:r w:rsidRPr="00B77858">
              <w:rPr>
                <w:rFonts w:asciiTheme="minorBidi" w:hAnsiTheme="minorBidi" w:cs="Guttman Keren" w:hint="cs"/>
                <w:b/>
                <w:bCs/>
                <w:sz w:val="26"/>
                <w:szCs w:val="26"/>
                <w:rtl/>
              </w:rPr>
              <w:t>בהצלחה רבה!</w:t>
            </w:r>
            <w:bookmarkStart w:id="0" w:name="_GoBack"/>
            <w:bookmarkEnd w:id="0"/>
          </w:p>
        </w:tc>
      </w:tr>
    </w:tbl>
    <w:p w14:paraId="6F760586" w14:textId="14F51277" w:rsidR="00465EB5" w:rsidRPr="00FC5B77" w:rsidRDefault="00465EB5" w:rsidP="00B77858">
      <w:pPr>
        <w:jc w:val="center"/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E2610D" w14:textId="77777777" w:rsidR="00E57D8B" w:rsidRDefault="00E57D8B" w:rsidP="002868E8">
      <w:pPr>
        <w:spacing w:after="0" w:line="240" w:lineRule="auto"/>
      </w:pPr>
      <w:r>
        <w:separator/>
      </w:r>
    </w:p>
  </w:endnote>
  <w:endnote w:type="continuationSeparator" w:id="0">
    <w:p w14:paraId="5FF24455" w14:textId="77777777" w:rsidR="00E57D8B" w:rsidRDefault="00E57D8B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CD2D0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ADB42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FB34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86AFC" w14:textId="77777777" w:rsidR="00E57D8B" w:rsidRDefault="00E57D8B" w:rsidP="002868E8">
      <w:pPr>
        <w:spacing w:after="0" w:line="240" w:lineRule="auto"/>
      </w:pPr>
      <w:r>
        <w:separator/>
      </w:r>
    </w:p>
  </w:footnote>
  <w:footnote w:type="continuationSeparator" w:id="0">
    <w:p w14:paraId="66C31D55" w14:textId="77777777" w:rsidR="00E57D8B" w:rsidRDefault="00E57D8B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3E62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F803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0D384A" wp14:editId="74355D66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8679F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781231"/>
    <w:multiLevelType w:val="hybridMultilevel"/>
    <w:tmpl w:val="0B4EED9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55C25"/>
    <w:multiLevelType w:val="hybridMultilevel"/>
    <w:tmpl w:val="BD82C532"/>
    <w:lvl w:ilvl="0" w:tplc="D93A3B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D1039"/>
    <w:multiLevelType w:val="hybridMultilevel"/>
    <w:tmpl w:val="2C7292A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20C74"/>
    <w:multiLevelType w:val="hybridMultilevel"/>
    <w:tmpl w:val="D274596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21E45"/>
    <w:multiLevelType w:val="hybridMultilevel"/>
    <w:tmpl w:val="EB36F570"/>
    <w:lvl w:ilvl="0" w:tplc="EBA262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0F1B82"/>
    <w:multiLevelType w:val="hybridMultilevel"/>
    <w:tmpl w:val="82BCFF5A"/>
    <w:lvl w:ilvl="0" w:tplc="989616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CA4F55"/>
    <w:multiLevelType w:val="hybridMultilevel"/>
    <w:tmpl w:val="547C6C3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3488B"/>
    <w:multiLevelType w:val="hybridMultilevel"/>
    <w:tmpl w:val="7F4E676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DA1D95"/>
    <w:multiLevelType w:val="hybridMultilevel"/>
    <w:tmpl w:val="2490FC7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1773EBE"/>
    <w:multiLevelType w:val="hybridMultilevel"/>
    <w:tmpl w:val="3E20BC94"/>
    <w:lvl w:ilvl="0" w:tplc="61DEE15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1D0FED"/>
    <w:multiLevelType w:val="hybridMultilevel"/>
    <w:tmpl w:val="633A2AE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D27D0"/>
    <w:multiLevelType w:val="hybridMultilevel"/>
    <w:tmpl w:val="9D32374C"/>
    <w:lvl w:ilvl="0" w:tplc="5CAA6C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295013"/>
    <w:multiLevelType w:val="hybridMultilevel"/>
    <w:tmpl w:val="96F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EEC6D55"/>
    <w:multiLevelType w:val="hybridMultilevel"/>
    <w:tmpl w:val="5C16242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411B2"/>
    <w:multiLevelType w:val="hybridMultilevel"/>
    <w:tmpl w:val="64381774"/>
    <w:lvl w:ilvl="0" w:tplc="AEBABE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9B45FD"/>
    <w:multiLevelType w:val="hybridMultilevel"/>
    <w:tmpl w:val="71A2F140"/>
    <w:lvl w:ilvl="0" w:tplc="B39CF7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3069EA"/>
    <w:multiLevelType w:val="hybridMultilevel"/>
    <w:tmpl w:val="03761A0E"/>
    <w:lvl w:ilvl="0" w:tplc="ECD2D8A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EA538ED"/>
    <w:multiLevelType w:val="hybridMultilevel"/>
    <w:tmpl w:val="60C83C9E"/>
    <w:lvl w:ilvl="0" w:tplc="60B8EF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983F00"/>
    <w:multiLevelType w:val="hybridMultilevel"/>
    <w:tmpl w:val="269C8612"/>
    <w:lvl w:ilvl="0" w:tplc="76D07EC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AD4FB8"/>
    <w:multiLevelType w:val="hybridMultilevel"/>
    <w:tmpl w:val="C17422BA"/>
    <w:lvl w:ilvl="0" w:tplc="AAC2563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7175CA"/>
    <w:multiLevelType w:val="hybridMultilevel"/>
    <w:tmpl w:val="3504405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45E49"/>
    <w:multiLevelType w:val="hybridMultilevel"/>
    <w:tmpl w:val="D7F8E1B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6"/>
  </w:num>
  <w:num w:numId="3">
    <w:abstractNumId w:val="14"/>
  </w:num>
  <w:num w:numId="4">
    <w:abstractNumId w:val="11"/>
  </w:num>
  <w:num w:numId="5">
    <w:abstractNumId w:val="16"/>
  </w:num>
  <w:num w:numId="6">
    <w:abstractNumId w:val="29"/>
  </w:num>
  <w:num w:numId="7">
    <w:abstractNumId w:val="1"/>
  </w:num>
  <w:num w:numId="8">
    <w:abstractNumId w:val="0"/>
  </w:num>
  <w:num w:numId="9">
    <w:abstractNumId w:val="7"/>
  </w:num>
  <w:num w:numId="10">
    <w:abstractNumId w:val="13"/>
  </w:num>
  <w:num w:numId="11">
    <w:abstractNumId w:val="21"/>
  </w:num>
  <w:num w:numId="12">
    <w:abstractNumId w:val="30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0"/>
  </w:num>
  <w:num w:numId="27">
    <w:abstractNumId w:val="32"/>
  </w:num>
  <w:num w:numId="28">
    <w:abstractNumId w:val="33"/>
  </w:num>
  <w:num w:numId="29">
    <w:abstractNumId w:val="4"/>
  </w:num>
  <w:num w:numId="30">
    <w:abstractNumId w:val="12"/>
  </w:num>
  <w:num w:numId="31">
    <w:abstractNumId w:val="22"/>
  </w:num>
  <w:num w:numId="32">
    <w:abstractNumId w:val="2"/>
  </w:num>
  <w:num w:numId="33">
    <w:abstractNumId w:val="5"/>
  </w:num>
  <w:num w:numId="3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521C1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2CB7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400B"/>
    <w:rsid w:val="00912087"/>
    <w:rsid w:val="00912112"/>
    <w:rsid w:val="00913E48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1B25"/>
    <w:rsid w:val="00B77858"/>
    <w:rsid w:val="00B84C8B"/>
    <w:rsid w:val="00B966EC"/>
    <w:rsid w:val="00B97147"/>
    <w:rsid w:val="00BA680A"/>
    <w:rsid w:val="00BB28B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668D"/>
    <w:rsid w:val="00C20A62"/>
    <w:rsid w:val="00C35675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57D8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44E6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7712EA-3FC2-4670-8E58-BEFC8717E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1</TotalTime>
  <Pages>2</Pages>
  <Words>240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2023-11-10T10:18:00Z</dcterms:created>
  <dcterms:modified xsi:type="dcterms:W3CDTF">2023-11-10T10:18:00Z</dcterms:modified>
</cp:coreProperties>
</file>