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3D10C840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AD4EE9">
        <w:rPr>
          <w:rFonts w:cs="Guttman Keren" w:hint="cs"/>
          <w:b/>
          <w:bCs/>
          <w:sz w:val="32"/>
          <w:szCs w:val="32"/>
          <w:u w:val="single"/>
          <w:rtl/>
        </w:rPr>
        <w:t>ה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227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6"/>
        <w:gridCol w:w="5401"/>
      </w:tblGrid>
      <w:tr w:rsidR="003B160E" w14:paraId="1F3EC225" w14:textId="77777777" w:rsidTr="00AD4EE9">
        <w:trPr>
          <w:trHeight w:val="11172"/>
        </w:trPr>
        <w:tc>
          <w:tcPr>
            <w:tcW w:w="4826" w:type="dxa"/>
          </w:tcPr>
          <w:p w14:paraId="48774820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ממי קנה אברהם את מערת המכפלה?</w:t>
            </w:r>
          </w:p>
          <w:p w14:paraId="2316DD6D" w14:textId="77777777" w:rsidR="00AD4EE9" w:rsidRPr="001850BC" w:rsidRDefault="00AD4EE9" w:rsidP="00EC167A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מיבוס הקדמוני.</w:t>
            </w:r>
          </w:p>
          <w:p w14:paraId="3F39645B" w14:textId="77777777" w:rsidR="00AD4EE9" w:rsidRPr="001850BC" w:rsidRDefault="00AD4EE9" w:rsidP="00EC167A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proofErr w:type="spellStart"/>
            <w:r w:rsidRPr="001850BC">
              <w:rPr>
                <w:rFonts w:cs="Guttman Keren"/>
                <w:sz w:val="25"/>
                <w:szCs w:val="25"/>
                <w:rtl/>
              </w:rPr>
              <w:t>מעברון</w:t>
            </w:r>
            <w:proofErr w:type="spellEnd"/>
            <w:r w:rsidRPr="001850BC">
              <w:rPr>
                <w:rFonts w:cs="Guttman Keren"/>
                <w:sz w:val="25"/>
                <w:szCs w:val="25"/>
                <w:rtl/>
              </w:rPr>
              <w:t xml:space="preserve"> החיתי   </w:t>
            </w:r>
          </w:p>
          <w:p w14:paraId="17CBD505" w14:textId="77777777" w:rsidR="00AD4EE9" w:rsidRPr="001850BC" w:rsidRDefault="00AD4EE9" w:rsidP="00EC167A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מעפרון החיתי </w:t>
            </w:r>
          </w:p>
          <w:p w14:paraId="01B7F21E" w14:textId="77777777" w:rsidR="00AD4EE9" w:rsidRPr="001850BC" w:rsidRDefault="00AD4EE9" w:rsidP="00EC167A">
            <w:pPr>
              <w:pStyle w:val="aa"/>
              <w:numPr>
                <w:ilvl w:val="0"/>
                <w:numId w:val="2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מכל בני חת </w:t>
            </w:r>
          </w:p>
          <w:p w14:paraId="08D01F73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33533B3F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כמה שילם אברהם אבינו עבור מערת המכפלה?</w:t>
            </w:r>
          </w:p>
          <w:p w14:paraId="1B14C0C3" w14:textId="77777777" w:rsidR="00AD4EE9" w:rsidRPr="001850BC" w:rsidRDefault="00AD4EE9" w:rsidP="00EC167A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4000 שקל כסף.</w:t>
            </w:r>
          </w:p>
          <w:p w14:paraId="0633BE1D" w14:textId="77777777" w:rsidR="00AD4EE9" w:rsidRPr="001850BC" w:rsidRDefault="00AD4EE9" w:rsidP="00EC167A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ארבע מאות שקל כסף.</w:t>
            </w:r>
          </w:p>
          <w:p w14:paraId="0A112263" w14:textId="77777777" w:rsidR="00AD4EE9" w:rsidRPr="001850BC" w:rsidRDefault="00AD4EE9" w:rsidP="00EC167A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הוא קיבל אותה במתנה מעפרון החיתי.</w:t>
            </w:r>
            <w:r w:rsidRPr="001850BC">
              <w:rPr>
                <w:rFonts w:cs="Guttman Keren" w:hint="cs"/>
                <w:sz w:val="25"/>
                <w:szCs w:val="25"/>
              </w:rPr>
              <w:t xml:space="preserve">  </w:t>
            </w:r>
          </w:p>
          <w:p w14:paraId="4E60E281" w14:textId="77777777" w:rsidR="00AD4EE9" w:rsidRPr="001850BC" w:rsidRDefault="00AD4EE9" w:rsidP="00EC167A">
            <w:pPr>
              <w:pStyle w:val="aa"/>
              <w:numPr>
                <w:ilvl w:val="0"/>
                <w:numId w:val="3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200 שקל כסף.</w:t>
            </w:r>
          </w:p>
          <w:p w14:paraId="75DE4956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6BB061EC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כיצד נוהגים הרשעים?</w:t>
            </w:r>
          </w:p>
          <w:p w14:paraId="68A99A56" w14:textId="77777777" w:rsidR="00AD4EE9" w:rsidRPr="001850BC" w:rsidRDefault="00AD4EE9" w:rsidP="00EC167A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אומרים מעט ועושים הרבה.</w:t>
            </w:r>
          </w:p>
          <w:p w14:paraId="4D92BBF8" w14:textId="77777777" w:rsidR="00AD4EE9" w:rsidRPr="001850BC" w:rsidRDefault="00AD4EE9" w:rsidP="00EC167A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לא אומרים כלום ולא עושים כלום.</w:t>
            </w:r>
          </w:p>
          <w:p w14:paraId="1141F40F" w14:textId="77777777" w:rsidR="00AD4EE9" w:rsidRPr="001850BC" w:rsidRDefault="00AD4EE9" w:rsidP="00EC167A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אומרים מעט ולא עושים כלום .</w:t>
            </w:r>
          </w:p>
          <w:p w14:paraId="2A3CAA8F" w14:textId="77777777" w:rsidR="00AD4EE9" w:rsidRPr="001850BC" w:rsidRDefault="00AD4EE9" w:rsidP="00EC167A">
            <w:pPr>
              <w:pStyle w:val="aa"/>
              <w:numPr>
                <w:ilvl w:val="0"/>
                <w:numId w:val="4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אומרים הרבה ועושים מעט</w:t>
            </w:r>
            <w:r w:rsidRPr="001850BC">
              <w:rPr>
                <w:rFonts w:cs="Guttman Keren"/>
                <w:sz w:val="25"/>
                <w:szCs w:val="25"/>
              </w:rPr>
              <w:t>.</w:t>
            </w:r>
          </w:p>
          <w:p w14:paraId="7467F1E2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52B7654F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מה לקח </w:t>
            </w:r>
            <w:proofErr w:type="spellStart"/>
            <w:r w:rsidRPr="001850BC">
              <w:rPr>
                <w:rFonts w:cs="Guttman Keren"/>
                <w:sz w:val="25"/>
                <w:szCs w:val="25"/>
                <w:rtl/>
              </w:rPr>
              <w:t>איתו</w:t>
            </w:r>
            <w:proofErr w:type="spellEnd"/>
            <w:r w:rsidRPr="001850BC">
              <w:rPr>
                <w:rFonts w:cs="Guttman Keren"/>
                <w:sz w:val="25"/>
                <w:szCs w:val="25"/>
                <w:rtl/>
              </w:rPr>
              <w:t xml:space="preserve"> אליעזר למשפחת רבקה?  </w:t>
            </w:r>
          </w:p>
          <w:p w14:paraId="60B66B6D" w14:textId="77777777" w:rsidR="00AD4EE9" w:rsidRPr="001850BC" w:rsidRDefault="00AD4EE9" w:rsidP="00EC167A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עשרה גמלים</w:t>
            </w:r>
            <w:r w:rsidRPr="001850BC">
              <w:rPr>
                <w:rFonts w:cs="Guttman Keren"/>
                <w:sz w:val="25"/>
                <w:szCs w:val="25"/>
              </w:rPr>
              <w:t>.</w:t>
            </w:r>
          </w:p>
          <w:p w14:paraId="51442BBC" w14:textId="77777777" w:rsidR="00AD4EE9" w:rsidRPr="001850BC" w:rsidRDefault="00AD4EE9" w:rsidP="00EC167A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שטר מתנה שכל רכוש אברהם אבינו שייך ליצחק.</w:t>
            </w:r>
          </w:p>
          <w:p w14:paraId="3F4E9DCB" w14:textId="77777777" w:rsidR="00AD4EE9" w:rsidRPr="001850BC" w:rsidRDefault="00AD4EE9" w:rsidP="00EC167A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מתנות </w:t>
            </w:r>
            <w:r w:rsidRPr="001850BC">
              <w:rPr>
                <w:rFonts w:cs="Guttman Keren" w:hint="cs"/>
                <w:sz w:val="25"/>
                <w:szCs w:val="25"/>
                <w:rtl/>
              </w:rPr>
              <w:t>שונות</w:t>
            </w:r>
            <w:r w:rsidRPr="001850BC">
              <w:rPr>
                <w:rFonts w:cs="Guttman Keren"/>
                <w:sz w:val="25"/>
                <w:szCs w:val="25"/>
                <w:rtl/>
              </w:rPr>
              <w:t xml:space="preserve"> לכלה ולמשפחתה .</w:t>
            </w:r>
          </w:p>
          <w:p w14:paraId="46084E10" w14:textId="77777777" w:rsidR="00AD4EE9" w:rsidRPr="001850BC" w:rsidRDefault="00AD4EE9" w:rsidP="00EC167A">
            <w:pPr>
              <w:pStyle w:val="aa"/>
              <w:numPr>
                <w:ilvl w:val="0"/>
                <w:numId w:val="5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כל התשובות נכונות.</w:t>
            </w:r>
          </w:p>
          <w:p w14:paraId="47A78312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005C196B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איזה סימן עשה לעצמו אליעזר כדי לדעת איז</w:t>
            </w:r>
            <w:r w:rsidRPr="001850BC">
              <w:rPr>
                <w:rFonts w:cs="Guttman Keren" w:hint="cs"/>
                <w:sz w:val="25"/>
                <w:szCs w:val="25"/>
                <w:rtl/>
              </w:rPr>
              <w:t>ו</w:t>
            </w:r>
            <w:r w:rsidRPr="001850BC">
              <w:rPr>
                <w:rFonts w:cs="Guttman Keren"/>
                <w:sz w:val="25"/>
                <w:szCs w:val="25"/>
                <w:rtl/>
              </w:rPr>
              <w:t xml:space="preserve"> אישה מתאימה ליצחק?</w:t>
            </w:r>
          </w:p>
          <w:p w14:paraId="6847C31C" w14:textId="77777777" w:rsidR="00AD4EE9" w:rsidRPr="001850BC" w:rsidRDefault="00AD4EE9" w:rsidP="00EC167A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האישה שתתן לו לשתות וגם לגמליו.</w:t>
            </w:r>
          </w:p>
          <w:p w14:paraId="2414ED94" w14:textId="77777777" w:rsidR="00AD4EE9" w:rsidRPr="001850BC" w:rsidRDefault="00AD4EE9" w:rsidP="00EC167A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האישה שהמים יעלו לקראתה.</w:t>
            </w:r>
          </w:p>
          <w:p w14:paraId="51EB17EA" w14:textId="77777777" w:rsidR="00AD4EE9" w:rsidRPr="001850BC" w:rsidRDefault="00AD4EE9" w:rsidP="00EC167A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האישה שתלך הכי בצניעות</w:t>
            </w:r>
            <w:r w:rsidRPr="001850BC">
              <w:rPr>
                <w:rFonts w:cs="Guttman Keren"/>
                <w:sz w:val="25"/>
                <w:szCs w:val="25"/>
              </w:rPr>
              <w:t>.</w:t>
            </w:r>
          </w:p>
          <w:p w14:paraId="43013AFB" w14:textId="77777777" w:rsidR="00AD4EE9" w:rsidRPr="001850BC" w:rsidRDefault="00AD4EE9" w:rsidP="00EC167A">
            <w:pPr>
              <w:pStyle w:val="aa"/>
              <w:numPr>
                <w:ilvl w:val="0"/>
                <w:numId w:val="6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האישה שהוא יבקש ממנה לשתות והיא תיתן לו.</w:t>
            </w:r>
          </w:p>
          <w:p w14:paraId="09F1363D" w14:textId="52B5E769" w:rsidR="003B160E" w:rsidRPr="00FC0A22" w:rsidRDefault="003B160E" w:rsidP="00FC0A22">
            <w:pPr>
              <w:tabs>
                <w:tab w:val="left" w:pos="1106"/>
              </w:tabs>
              <w:spacing w:after="16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  <w:bookmarkStart w:id="0" w:name="_GoBack"/>
            <w:bookmarkEnd w:id="0"/>
          </w:p>
        </w:tc>
        <w:tc>
          <w:tcPr>
            <w:tcW w:w="5401" w:type="dxa"/>
          </w:tcPr>
          <w:p w14:paraId="6E21A2FE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אלו דברים התקיימו באוהל שרה וחזרו כשרבקה חזרה</w:t>
            </w:r>
            <w:r w:rsidRPr="001850BC">
              <w:rPr>
                <w:rFonts w:cs="Guttman Keren"/>
                <w:sz w:val="25"/>
                <w:szCs w:val="25"/>
              </w:rPr>
              <w:t>?</w:t>
            </w:r>
          </w:p>
          <w:p w14:paraId="1B76DDAA" w14:textId="77777777" w:rsidR="00AD4EE9" w:rsidRPr="001850BC" w:rsidRDefault="00AD4EE9" w:rsidP="00EC167A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ענן קשור באוהל.</w:t>
            </w:r>
          </w:p>
          <w:p w14:paraId="3A22921C" w14:textId="77777777" w:rsidR="00AD4EE9" w:rsidRPr="001850BC" w:rsidRDefault="00AD4EE9" w:rsidP="00EC167A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ברכה בעיסה.</w:t>
            </w:r>
          </w:p>
          <w:p w14:paraId="5B4BFD5C" w14:textId="77777777" w:rsidR="00AD4EE9" w:rsidRPr="001850BC" w:rsidRDefault="00AD4EE9" w:rsidP="00EC167A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נר דולק מערב שבת לערב שבת.</w:t>
            </w:r>
          </w:p>
          <w:p w14:paraId="0D438D50" w14:textId="77777777" w:rsidR="00AD4EE9" w:rsidRPr="001850BC" w:rsidRDefault="00AD4EE9" w:rsidP="00EC167A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כל התשובות נכונות.</w:t>
            </w:r>
          </w:p>
          <w:p w14:paraId="7390F633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1B41EEF3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למה קוראים לחברון </w:t>
            </w:r>
            <w:proofErr w:type="spellStart"/>
            <w:r w:rsidRPr="001850BC">
              <w:rPr>
                <w:rFonts w:cs="Guttman Keren"/>
                <w:sz w:val="25"/>
                <w:szCs w:val="25"/>
                <w:rtl/>
              </w:rPr>
              <w:t>קרית</w:t>
            </w:r>
            <w:proofErr w:type="spellEnd"/>
            <w:r w:rsidRPr="001850BC">
              <w:rPr>
                <w:rFonts w:cs="Guttman Keren"/>
                <w:sz w:val="25"/>
                <w:szCs w:val="25"/>
                <w:rtl/>
              </w:rPr>
              <w:t xml:space="preserve"> ארבע</w:t>
            </w:r>
            <w:r w:rsidRPr="001850BC">
              <w:rPr>
                <w:rFonts w:cs="Guttman Keren"/>
                <w:sz w:val="25"/>
                <w:szCs w:val="25"/>
              </w:rPr>
              <w:t>?</w:t>
            </w:r>
          </w:p>
          <w:p w14:paraId="4B78B3D2" w14:textId="77777777" w:rsidR="00AD4EE9" w:rsidRPr="001850BC" w:rsidRDefault="00AD4EE9" w:rsidP="00EC167A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כי היו קבורים שם ארבעה ענקים וארבעה זוגות</w:t>
            </w:r>
            <w:r w:rsidRPr="001850BC">
              <w:rPr>
                <w:rFonts w:cs="Guttman Keren"/>
                <w:sz w:val="25"/>
                <w:szCs w:val="25"/>
              </w:rPr>
              <w:t>.</w:t>
            </w:r>
          </w:p>
          <w:p w14:paraId="70976D6E" w14:textId="77777777" w:rsidR="00AD4EE9" w:rsidRPr="001850BC" w:rsidRDefault="00AD4EE9" w:rsidP="00EC167A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כי היו קבורים שם ארבעה זוגות.</w:t>
            </w:r>
          </w:p>
          <w:p w14:paraId="7C4E159C" w14:textId="77777777" w:rsidR="00AD4EE9" w:rsidRPr="001850BC" w:rsidRDefault="00AD4EE9" w:rsidP="00EC167A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כי היו שם ארבעה ענקים.</w:t>
            </w:r>
          </w:p>
          <w:p w14:paraId="5A9FFD3A" w14:textId="77777777" w:rsidR="00AD4EE9" w:rsidRPr="001850BC" w:rsidRDefault="00AD4EE9" w:rsidP="00EC167A">
            <w:pPr>
              <w:pStyle w:val="aa"/>
              <w:numPr>
                <w:ilvl w:val="0"/>
                <w:numId w:val="8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תשובות ב+ ג נכונות.</w:t>
            </w:r>
          </w:p>
          <w:p w14:paraId="46C28824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2FEDA066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מה קרה למושל דמשק במערת המכפלה?</w:t>
            </w:r>
          </w:p>
          <w:p w14:paraId="4A2F424B" w14:textId="77777777" w:rsidR="00AD4EE9" w:rsidRPr="001850BC" w:rsidRDefault="00AD4EE9" w:rsidP="00EC167A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ביתו נפלה לתוך המערה</w:t>
            </w:r>
            <w:r w:rsidRPr="001850BC">
              <w:rPr>
                <w:rFonts w:cs="Guttman Keren"/>
                <w:sz w:val="25"/>
                <w:szCs w:val="25"/>
              </w:rPr>
              <w:t>.</w:t>
            </w:r>
          </w:p>
          <w:p w14:paraId="120F1DE7" w14:textId="77777777" w:rsidR="00AD4EE9" w:rsidRPr="001850BC" w:rsidRDefault="00AD4EE9" w:rsidP="00EC167A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הוא איבד במערה את השעון היקר שלו.</w:t>
            </w:r>
          </w:p>
          <w:p w14:paraId="68FAD48C" w14:textId="77777777" w:rsidR="00AD4EE9" w:rsidRPr="001850BC" w:rsidRDefault="00AD4EE9" w:rsidP="00EC167A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הוא איבד במערה את חרבו ולא מצא אותה.</w:t>
            </w:r>
          </w:p>
          <w:p w14:paraId="79B8F073" w14:textId="77777777" w:rsidR="00AD4EE9" w:rsidRPr="001850BC" w:rsidRDefault="00AD4EE9" w:rsidP="00EC167A">
            <w:pPr>
              <w:pStyle w:val="aa"/>
              <w:numPr>
                <w:ilvl w:val="0"/>
                <w:numId w:val="9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חרבו נפלה לתוך המערה.</w:t>
            </w:r>
          </w:p>
          <w:p w14:paraId="46ED53B4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19B0F7D6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מי סייע למושל דמשק?</w:t>
            </w:r>
          </w:p>
          <w:p w14:paraId="35207F3F" w14:textId="77777777" w:rsidR="00AD4EE9" w:rsidRPr="001850BC" w:rsidRDefault="00AD4EE9" w:rsidP="00EC167A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רב העיר.</w:t>
            </w:r>
          </w:p>
          <w:p w14:paraId="3ABE57B3" w14:textId="77777777" w:rsidR="00AD4EE9" w:rsidRPr="001850BC" w:rsidRDefault="00AD4EE9" w:rsidP="00EC167A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שמש בית הכנסת.</w:t>
            </w:r>
          </w:p>
          <w:p w14:paraId="33373044" w14:textId="77777777" w:rsidR="00AD4EE9" w:rsidRPr="001850BC" w:rsidRDefault="00AD4EE9" w:rsidP="00EC167A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האיש העשיר ביותר בעיר.</w:t>
            </w:r>
          </w:p>
          <w:p w14:paraId="67436A0E" w14:textId="77777777" w:rsidR="00AD4EE9" w:rsidRPr="001850BC" w:rsidRDefault="00AD4EE9" w:rsidP="00EC167A">
            <w:pPr>
              <w:pStyle w:val="aa"/>
              <w:numPr>
                <w:ilvl w:val="0"/>
                <w:numId w:val="10"/>
              </w:numPr>
              <w:spacing w:after="0" w:line="240" w:lineRule="auto"/>
              <w:rPr>
                <w:rFonts w:cs="Guttman Keren"/>
                <w:sz w:val="25"/>
                <w:szCs w:val="25"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הרב של כל ארץ ישראל.</w:t>
            </w:r>
          </w:p>
          <w:p w14:paraId="2048949F" w14:textId="77777777" w:rsidR="00AD4EE9" w:rsidRPr="001850BC" w:rsidRDefault="00AD4EE9" w:rsidP="00AD4EE9">
            <w:pPr>
              <w:pStyle w:val="aa"/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</w:p>
          <w:p w14:paraId="1B7A6311" w14:textId="77777777" w:rsidR="00AD4EE9" w:rsidRPr="001850BC" w:rsidRDefault="00AD4EE9" w:rsidP="00EC167A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כיצד סייעו תלמידיו של רבי </w:t>
            </w:r>
            <w:proofErr w:type="spellStart"/>
            <w:r w:rsidRPr="001850BC">
              <w:rPr>
                <w:rFonts w:cs="Guttman Keren"/>
                <w:sz w:val="25"/>
                <w:szCs w:val="25"/>
                <w:rtl/>
              </w:rPr>
              <w:t>חנינא</w:t>
            </w:r>
            <w:proofErr w:type="spellEnd"/>
            <w:r w:rsidRPr="001850BC">
              <w:rPr>
                <w:rFonts w:cs="Guttman Keren"/>
                <w:sz w:val="25"/>
                <w:szCs w:val="25"/>
                <w:rtl/>
              </w:rPr>
              <w:t xml:space="preserve"> לעני?</w:t>
            </w:r>
          </w:p>
          <w:p w14:paraId="41374BB5" w14:textId="77777777" w:rsidR="00AD4EE9" w:rsidRPr="001850BC" w:rsidRDefault="00AD4EE9" w:rsidP="00EC167A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הם נתנו לו צדקה.</w:t>
            </w:r>
          </w:p>
          <w:p w14:paraId="01603201" w14:textId="77777777" w:rsidR="00AD4EE9" w:rsidRPr="001850BC" w:rsidRDefault="00AD4EE9" w:rsidP="00EC167A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הם נתנו לו מים לשתות ובגד ללבוש.</w:t>
            </w:r>
          </w:p>
          <w:p w14:paraId="626AFC45" w14:textId="77777777" w:rsidR="00AD4EE9" w:rsidRPr="001850BC" w:rsidRDefault="00AD4EE9" w:rsidP="00EC167A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 xml:space="preserve">הם נתנו לו חצי </w:t>
            </w:r>
            <w:r w:rsidRPr="001850BC">
              <w:rPr>
                <w:rFonts w:cs="Guttman Keren" w:hint="cs"/>
                <w:sz w:val="25"/>
                <w:szCs w:val="25"/>
                <w:rtl/>
              </w:rPr>
              <w:t>מ</w:t>
            </w:r>
            <w:r w:rsidRPr="001850BC">
              <w:rPr>
                <w:rFonts w:cs="Guttman Keren"/>
                <w:sz w:val="25"/>
                <w:szCs w:val="25"/>
                <w:rtl/>
              </w:rPr>
              <w:t>כיכר הלחם שלהם.</w:t>
            </w:r>
          </w:p>
          <w:p w14:paraId="3D5CCDD7" w14:textId="77777777" w:rsidR="00AD4EE9" w:rsidRPr="001850BC" w:rsidRDefault="00AD4EE9" w:rsidP="00EC167A">
            <w:pPr>
              <w:pStyle w:val="aa"/>
              <w:numPr>
                <w:ilvl w:val="0"/>
                <w:numId w:val="11"/>
              </w:numPr>
              <w:spacing w:after="0" w:line="240" w:lineRule="auto"/>
              <w:rPr>
                <w:rFonts w:cs="Guttman Keren"/>
                <w:sz w:val="25"/>
                <w:szCs w:val="25"/>
                <w:rtl/>
              </w:rPr>
            </w:pPr>
            <w:r w:rsidRPr="001850BC">
              <w:rPr>
                <w:rFonts w:cs="Guttman Keren"/>
                <w:sz w:val="25"/>
                <w:szCs w:val="25"/>
                <w:rtl/>
              </w:rPr>
              <w:t>הם נתנו לו מספר חבילות עצים- שימכור אות</w:t>
            </w:r>
            <w:r w:rsidRPr="001850BC">
              <w:rPr>
                <w:rFonts w:cs="Guttman Keren" w:hint="cs"/>
                <w:sz w:val="25"/>
                <w:szCs w:val="25"/>
                <w:rtl/>
              </w:rPr>
              <w:t>ם</w:t>
            </w:r>
            <w:r w:rsidRPr="001850BC">
              <w:rPr>
                <w:rFonts w:cs="Guttman Keren"/>
                <w:sz w:val="25"/>
                <w:szCs w:val="25"/>
                <w:rtl/>
              </w:rPr>
              <w:t xml:space="preserve"> וישתכר מהם.</w:t>
            </w:r>
          </w:p>
          <w:p w14:paraId="1CE1D896" w14:textId="47DF0EE6" w:rsidR="003B160E" w:rsidRPr="00FC0A22" w:rsidRDefault="00AD4EE9" w:rsidP="00FC0A22">
            <w:pPr>
              <w:tabs>
                <w:tab w:val="left" w:pos="1106"/>
              </w:tabs>
              <w:spacing w:after="0" w:line="256" w:lineRule="auto"/>
              <w:rPr>
                <w:rFonts w:asciiTheme="minorBidi" w:hAnsiTheme="minorBidi" w:cs="Guttman Keren"/>
                <w:sz w:val="25"/>
                <w:szCs w:val="25"/>
                <w:rtl/>
              </w:rPr>
            </w:pPr>
            <w:r w:rsidRPr="00FC0A22">
              <w:rPr>
                <w:rFonts w:asciiTheme="minorBidi" w:hAnsiTheme="minorBidi" w:cs="Guttman Keren"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6E7829C3" wp14:editId="2621C53A">
                      <wp:simplePos x="0" y="0"/>
                      <wp:positionH relativeFrom="margin">
                        <wp:posOffset>1103630</wp:posOffset>
                      </wp:positionH>
                      <wp:positionV relativeFrom="bottomMargin">
                        <wp:posOffset>7169150</wp:posOffset>
                      </wp:positionV>
                      <wp:extent cx="1473200" cy="438150"/>
                      <wp:effectExtent l="0" t="0" r="12700" b="19050"/>
                      <wp:wrapNone/>
                      <wp:docPr id="217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69518" w14:textId="2F53E6C7" w:rsidR="00FC0A22" w:rsidRPr="00FC0A22" w:rsidRDefault="00FC0A22">
                                  <w:pPr>
                                    <w:rPr>
                                      <w:rFonts w:cs="Guttman Kere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FC0A22">
                                    <w:rPr>
                                      <w:rFonts w:cs="Guttman Kere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בהצלחה רבה!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782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2" o:spid="_x0000_s1026" type="#_x0000_t202" style="position:absolute;left:0;text-align:left;margin-left:86.9pt;margin-top:564.5pt;width:116pt;height:34.5pt;flip:x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" strokecolor="white [3212]">
                      <v:textbox>
                        <w:txbxContent>
                          <w:p w14:paraId="05369518" w14:textId="2F53E6C7" w:rsidR="00FC0A22" w:rsidRPr="00FC0A22" w:rsidRDefault="00FC0A22">
                            <w:pPr>
                              <w:rPr>
                                <w:rFonts w:cs="Guttman Kere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C0A22">
                              <w:rPr>
                                <w:rFonts w:cs="Guttman Kere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בהצלחה רבה!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</w:tr>
    </w:tbl>
    <w:p w14:paraId="45AABC24" w14:textId="2CE37F18" w:rsidR="00465EB5" w:rsidRPr="00FC5B77" w:rsidRDefault="00465EB5" w:rsidP="00AD4EE9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B2BA8" w14:textId="77777777" w:rsidR="00EC167A" w:rsidRDefault="00EC167A" w:rsidP="002868E8">
      <w:pPr>
        <w:spacing w:after="0" w:line="240" w:lineRule="auto"/>
      </w:pPr>
      <w:r>
        <w:separator/>
      </w:r>
    </w:p>
  </w:endnote>
  <w:endnote w:type="continuationSeparator" w:id="0">
    <w:p w14:paraId="39344AD3" w14:textId="77777777" w:rsidR="00EC167A" w:rsidRDefault="00EC167A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2C5C38" w14:textId="77777777" w:rsidR="00EC167A" w:rsidRDefault="00EC167A" w:rsidP="002868E8">
      <w:pPr>
        <w:spacing w:after="0" w:line="240" w:lineRule="auto"/>
      </w:pPr>
      <w:r>
        <w:separator/>
      </w:r>
    </w:p>
  </w:footnote>
  <w:footnote w:type="continuationSeparator" w:id="0">
    <w:p w14:paraId="05D4C2E8" w14:textId="77777777" w:rsidR="00EC167A" w:rsidRDefault="00EC167A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455C"/>
    <w:multiLevelType w:val="hybridMultilevel"/>
    <w:tmpl w:val="49941ECC"/>
    <w:lvl w:ilvl="0" w:tplc="326CE51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208"/>
    <w:multiLevelType w:val="hybridMultilevel"/>
    <w:tmpl w:val="11A2EA3E"/>
    <w:lvl w:ilvl="0" w:tplc="70BC42A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E2AD6"/>
    <w:multiLevelType w:val="hybridMultilevel"/>
    <w:tmpl w:val="88CA2A86"/>
    <w:lvl w:ilvl="0" w:tplc="27FA02E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66B75"/>
    <w:multiLevelType w:val="hybridMultilevel"/>
    <w:tmpl w:val="57722628"/>
    <w:lvl w:ilvl="0" w:tplc="8F5EAF9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D712F"/>
    <w:multiLevelType w:val="hybridMultilevel"/>
    <w:tmpl w:val="5832DA58"/>
    <w:lvl w:ilvl="0" w:tplc="1DF4801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63A90"/>
    <w:multiLevelType w:val="hybridMultilevel"/>
    <w:tmpl w:val="59B01A36"/>
    <w:lvl w:ilvl="0" w:tplc="3A4A818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A4111"/>
    <w:multiLevelType w:val="hybridMultilevel"/>
    <w:tmpl w:val="F500A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81681"/>
    <w:multiLevelType w:val="hybridMultilevel"/>
    <w:tmpl w:val="1AF45FA6"/>
    <w:lvl w:ilvl="0" w:tplc="B80077A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75045"/>
    <w:multiLevelType w:val="hybridMultilevel"/>
    <w:tmpl w:val="B9E88166"/>
    <w:lvl w:ilvl="0" w:tplc="1F160CC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034A5"/>
    <w:multiLevelType w:val="hybridMultilevel"/>
    <w:tmpl w:val="C6183C70"/>
    <w:lvl w:ilvl="0" w:tplc="614AD03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56815"/>
    <w:multiLevelType w:val="hybridMultilevel"/>
    <w:tmpl w:val="0596B604"/>
    <w:lvl w:ilvl="0" w:tplc="4FA49552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AD4EE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C167A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F2BE79-548C-47B4-8D7A-FBBED77A5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1</Pages>
  <Words>229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2023-11-10T10:30:00Z</dcterms:created>
  <dcterms:modified xsi:type="dcterms:W3CDTF">2023-11-10T10:30:00Z</dcterms:modified>
</cp:coreProperties>
</file>