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D18A2" w14:textId="77777777" w:rsidR="00A24F05" w:rsidRDefault="008035AD" w:rsidP="00A24F05">
      <w:pPr>
        <w:rPr>
          <w:rFonts w:cs="Guttman Keren"/>
          <w:sz w:val="24"/>
          <w:szCs w:val="24"/>
          <w:rtl/>
        </w:rPr>
      </w:pPr>
      <w:r w:rsidRPr="008035AD">
        <w:rPr>
          <w:rFonts w:cs="Guttman Keren" w:hint="cs"/>
          <w:sz w:val="24"/>
          <w:szCs w:val="24"/>
          <w:rtl/>
        </w:rPr>
        <w:t>בס"ד</w:t>
      </w:r>
    </w:p>
    <w:p w14:paraId="614DF546" w14:textId="3052842E" w:rsidR="000F7F5F" w:rsidRPr="000403DF" w:rsidRDefault="00FA3E7B" w:rsidP="000403DF">
      <w:pPr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0403DF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FC00AB" w:rsidRPr="000403DF">
        <w:rPr>
          <w:rFonts w:cs="Guttman Keren" w:hint="cs"/>
          <w:b/>
          <w:bCs/>
          <w:sz w:val="32"/>
          <w:szCs w:val="32"/>
          <w:u w:val="single"/>
          <w:rtl/>
        </w:rPr>
        <w:t>תולדות</w:t>
      </w:r>
      <w:r w:rsidR="000141DD" w:rsidRPr="000403DF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0403DF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0403DF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675205" w:rsidRPr="000403DF">
        <w:rPr>
          <w:rFonts w:cs="Guttman Keren" w:hint="cs"/>
          <w:b/>
          <w:bCs/>
          <w:sz w:val="32"/>
          <w:szCs w:val="32"/>
          <w:u w:val="single"/>
          <w:rtl/>
        </w:rPr>
        <w:t>ה ב'</w:t>
      </w:r>
      <w:r w:rsidR="00A01FF3" w:rsidRPr="000403DF">
        <w:rPr>
          <w:rFonts w:cs="Guttman Keren" w:hint="cs"/>
          <w:b/>
          <w:bCs/>
          <w:sz w:val="32"/>
          <w:szCs w:val="32"/>
          <w:u w:val="single"/>
          <w:rtl/>
        </w:rPr>
        <w:t>)</w:t>
      </w:r>
      <w:bookmarkStart w:id="0" w:name="_GoBack"/>
      <w:bookmarkEnd w:id="0"/>
    </w:p>
    <w:p w14:paraId="06C76755" w14:textId="7777777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/>
          <w:sz w:val="26"/>
          <w:szCs w:val="26"/>
          <w:rtl/>
        </w:rPr>
        <w:t>1</w:t>
      </w:r>
      <w:r>
        <w:rPr>
          <w:rFonts w:cs="Guttman Keren" w:hint="cs"/>
          <w:sz w:val="26"/>
          <w:szCs w:val="26"/>
          <w:rtl/>
        </w:rPr>
        <w:t xml:space="preserve">. </w:t>
      </w:r>
      <w:r w:rsidRPr="00033EC3">
        <w:rPr>
          <w:rFonts w:cs="Guttman Keren" w:hint="cs"/>
          <w:sz w:val="26"/>
          <w:szCs w:val="26"/>
          <w:rtl/>
        </w:rPr>
        <w:t>כַּמָּה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יְלָדִים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נוֹלְדוּ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לְרִבְקָה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וּלְיִצְחָק</w:t>
      </w:r>
      <w:r w:rsidRPr="00033EC3">
        <w:rPr>
          <w:rFonts w:cs="Guttman Keren"/>
          <w:sz w:val="26"/>
          <w:szCs w:val="26"/>
          <w:rtl/>
        </w:rPr>
        <w:t>?</w:t>
      </w:r>
    </w:p>
    <w:p w14:paraId="2AD3E6BF" w14:textId="56B1AB89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     </w:t>
      </w:r>
      <w:r w:rsidRPr="00033EC3">
        <w:rPr>
          <w:rFonts w:cs="Guttman Keren" w:hint="cs"/>
          <w:sz w:val="26"/>
          <w:szCs w:val="26"/>
          <w:rtl/>
        </w:rPr>
        <w:t>א</w:t>
      </w:r>
      <w:r>
        <w:rPr>
          <w:rFonts w:cs="Guttman Keren"/>
          <w:sz w:val="26"/>
          <w:szCs w:val="26"/>
          <w:rtl/>
        </w:rPr>
        <w:t>.</w:t>
      </w:r>
      <w:r w:rsidR="000403DF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שְׁנֵי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בָּנִים</w:t>
      </w:r>
      <w:r w:rsidRPr="00033EC3">
        <w:rPr>
          <w:rFonts w:cs="Guttman Keren"/>
          <w:sz w:val="26"/>
          <w:szCs w:val="26"/>
          <w:rtl/>
        </w:rPr>
        <w:t>.</w:t>
      </w:r>
    </w:p>
    <w:p w14:paraId="1E47F013" w14:textId="790E7CC9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     </w:t>
      </w:r>
      <w:r w:rsidRPr="00033EC3">
        <w:rPr>
          <w:rFonts w:cs="Guttman Keren" w:hint="cs"/>
          <w:sz w:val="26"/>
          <w:szCs w:val="26"/>
          <w:rtl/>
        </w:rPr>
        <w:t>ב</w:t>
      </w:r>
      <w:r>
        <w:rPr>
          <w:rFonts w:cs="Guttman Keren"/>
          <w:sz w:val="26"/>
          <w:szCs w:val="26"/>
          <w:rtl/>
        </w:rPr>
        <w:t>.</w:t>
      </w:r>
      <w:r w:rsidR="000403DF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שְׁתֵּי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בָּנוֹת</w:t>
      </w:r>
      <w:r w:rsidRPr="00033EC3">
        <w:rPr>
          <w:rFonts w:cs="Guttman Keren"/>
          <w:sz w:val="26"/>
          <w:szCs w:val="26"/>
          <w:rtl/>
        </w:rPr>
        <w:t>.</w:t>
      </w:r>
    </w:p>
    <w:p w14:paraId="48D1D5B4" w14:textId="3BD618F1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     </w:t>
      </w:r>
      <w:r w:rsidRPr="00033EC3">
        <w:rPr>
          <w:rFonts w:cs="Guttman Keren" w:hint="cs"/>
          <w:sz w:val="26"/>
          <w:szCs w:val="26"/>
          <w:rtl/>
        </w:rPr>
        <w:t>ג</w:t>
      </w:r>
      <w:r>
        <w:rPr>
          <w:rFonts w:cs="Guttman Keren"/>
          <w:sz w:val="26"/>
          <w:szCs w:val="26"/>
          <w:rtl/>
        </w:rPr>
        <w:t>.</w:t>
      </w:r>
      <w:r w:rsidR="000403DF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שְׁנֵי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תְּאוֹמִים</w:t>
      </w:r>
      <w:r w:rsidRPr="00033EC3">
        <w:rPr>
          <w:rFonts w:cs="Guttman Keren"/>
          <w:sz w:val="26"/>
          <w:szCs w:val="26"/>
          <w:rtl/>
        </w:rPr>
        <w:t>.</w:t>
      </w:r>
    </w:p>
    <w:p w14:paraId="35003B33" w14:textId="1F879B03" w:rsid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     </w:t>
      </w:r>
      <w:r w:rsidRPr="00033EC3">
        <w:rPr>
          <w:rFonts w:cs="Guttman Keren" w:hint="cs"/>
          <w:sz w:val="26"/>
          <w:szCs w:val="26"/>
          <w:rtl/>
        </w:rPr>
        <w:t>ד</w:t>
      </w:r>
      <w:r>
        <w:rPr>
          <w:rFonts w:cs="Guttman Keren"/>
          <w:sz w:val="26"/>
          <w:szCs w:val="26"/>
          <w:rtl/>
        </w:rPr>
        <w:t>.</w:t>
      </w:r>
      <w:r w:rsidR="000403DF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שְׁתֵּי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תְּאוֹמוֹת</w:t>
      </w:r>
      <w:r w:rsidRPr="00033EC3">
        <w:rPr>
          <w:rFonts w:cs="Guttman Keren"/>
          <w:sz w:val="26"/>
          <w:szCs w:val="26"/>
          <w:rtl/>
        </w:rPr>
        <w:t>.</w:t>
      </w:r>
    </w:p>
    <w:p w14:paraId="64EBE114" w14:textId="77777777" w:rsidR="0085047D" w:rsidRDefault="0085047D" w:rsidP="00033EC3">
      <w:pPr>
        <w:pStyle w:val="ab"/>
        <w:spacing w:after="40"/>
        <w:rPr>
          <w:rFonts w:cs="Guttman Keren"/>
          <w:sz w:val="26"/>
          <w:szCs w:val="26"/>
          <w:rtl/>
        </w:rPr>
      </w:pPr>
    </w:p>
    <w:p w14:paraId="48269608" w14:textId="7777777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2. </w:t>
      </w:r>
      <w:r w:rsidRPr="00033EC3">
        <w:rPr>
          <w:rFonts w:cs="Guttman Keren" w:hint="cs"/>
          <w:sz w:val="26"/>
          <w:szCs w:val="26"/>
          <w:rtl/>
        </w:rPr>
        <w:t>לָמָּה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</w:t>
      </w:r>
      <w:r w:rsidRPr="00033EC3">
        <w:rPr>
          <w:rFonts w:cs="Guttman Keren"/>
          <w:sz w:val="26"/>
          <w:szCs w:val="26"/>
          <w:rtl/>
        </w:rPr>
        <w:t xml:space="preserve">' </w:t>
      </w:r>
      <w:r w:rsidRPr="00033EC3">
        <w:rPr>
          <w:rFonts w:cs="Guttman Keren" w:hint="cs"/>
          <w:sz w:val="26"/>
          <w:szCs w:val="26"/>
          <w:rtl/>
        </w:rPr>
        <w:t>הִקְשִׁיב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לִתְפִלָּתוֹ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שֶׁל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יִצְחָק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וְלֹא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לִתְפִלָּתָהּ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שֶׁל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רִבְקָה</w:t>
      </w:r>
      <w:r w:rsidRPr="00033EC3">
        <w:rPr>
          <w:rFonts w:cs="Guttman Keren"/>
          <w:sz w:val="26"/>
          <w:szCs w:val="26"/>
          <w:rtl/>
        </w:rPr>
        <w:t>?</w:t>
      </w:r>
    </w:p>
    <w:p w14:paraId="0B567B9D" w14:textId="77777777" w:rsidR="00033EC3" w:rsidRPr="00033EC3" w:rsidRDefault="00354CA9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    </w:t>
      </w:r>
      <w:r w:rsidR="00033EC3" w:rsidRPr="00033EC3">
        <w:rPr>
          <w:rFonts w:cs="Guttman Keren" w:hint="cs"/>
          <w:sz w:val="26"/>
          <w:szCs w:val="26"/>
          <w:rtl/>
        </w:rPr>
        <w:t>א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כִּי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הוּא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הָיָה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יוֹתֵר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צַדִּיק</w:t>
      </w:r>
      <w:r w:rsidR="00033EC3" w:rsidRPr="00033EC3">
        <w:rPr>
          <w:rFonts w:cs="Guttman Keren"/>
          <w:sz w:val="26"/>
          <w:szCs w:val="26"/>
          <w:rtl/>
        </w:rPr>
        <w:t>.</w:t>
      </w:r>
    </w:p>
    <w:p w14:paraId="0FD0ED30" w14:textId="46F4979D" w:rsidR="00033EC3" w:rsidRPr="00033EC3" w:rsidRDefault="00354CA9" w:rsidP="006917E0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    </w:t>
      </w:r>
      <w:r w:rsidR="00033EC3" w:rsidRPr="00033EC3">
        <w:rPr>
          <w:rFonts w:cs="Guttman Keren" w:hint="cs"/>
          <w:sz w:val="26"/>
          <w:szCs w:val="26"/>
          <w:rtl/>
        </w:rPr>
        <w:t>ב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כִּי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הוּא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הָיָה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צַדִּיק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בֵּן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צַדִּיק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וְהִיא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הָ</w:t>
      </w:r>
      <w:r w:rsidR="006917E0">
        <w:rPr>
          <w:rFonts w:cs="Guttman Keren" w:hint="cs"/>
          <w:sz w:val="26"/>
          <w:szCs w:val="26"/>
          <w:rtl/>
        </w:rPr>
        <w:t>י</w:t>
      </w:r>
      <w:r w:rsidR="00033EC3" w:rsidRPr="00033EC3">
        <w:rPr>
          <w:rFonts w:cs="Guttman Keren" w:hint="cs"/>
          <w:sz w:val="26"/>
          <w:szCs w:val="26"/>
          <w:rtl/>
        </w:rPr>
        <w:t>יְתָה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צַדִּיקָה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בַּת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6917E0" w:rsidRPr="006917E0">
        <w:rPr>
          <w:rFonts w:cs="Guttman Keren"/>
          <w:sz w:val="26"/>
          <w:szCs w:val="26"/>
          <w:rtl/>
        </w:rPr>
        <w:t>רָשָׁע.</w:t>
      </w:r>
    </w:p>
    <w:p w14:paraId="5D27F1EC" w14:textId="77777777" w:rsidR="00033EC3" w:rsidRPr="00033EC3" w:rsidRDefault="00354CA9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    </w:t>
      </w:r>
      <w:r w:rsidR="00033EC3" w:rsidRPr="00033EC3">
        <w:rPr>
          <w:rFonts w:cs="Guttman Keren" w:hint="cs"/>
          <w:sz w:val="26"/>
          <w:szCs w:val="26"/>
          <w:rtl/>
        </w:rPr>
        <w:t>ג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כִּי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הוּא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הִתְפַּלֵּל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יוֹתֵר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חָזָק</w:t>
      </w:r>
      <w:r w:rsidR="00033EC3" w:rsidRPr="00033EC3">
        <w:rPr>
          <w:rFonts w:cs="Guttman Keren"/>
          <w:sz w:val="26"/>
          <w:szCs w:val="26"/>
          <w:rtl/>
        </w:rPr>
        <w:t>.</w:t>
      </w:r>
    </w:p>
    <w:p w14:paraId="6078E05F" w14:textId="77777777" w:rsidR="000F7F5F" w:rsidRPr="000F7F5F" w:rsidRDefault="00354CA9" w:rsidP="00033EC3">
      <w:pPr>
        <w:pStyle w:val="ab"/>
        <w:spacing w:after="40"/>
        <w:rPr>
          <w:rFonts w:cs="Guttman Keren"/>
          <w:sz w:val="26"/>
          <w:szCs w:val="26"/>
        </w:rPr>
      </w:pPr>
      <w:r>
        <w:rPr>
          <w:rFonts w:cs="Guttman Keren" w:hint="cs"/>
          <w:sz w:val="26"/>
          <w:szCs w:val="26"/>
          <w:rtl/>
        </w:rPr>
        <w:t xml:space="preserve">          </w:t>
      </w:r>
      <w:r w:rsidR="00033EC3" w:rsidRPr="00033EC3">
        <w:rPr>
          <w:rFonts w:cs="Guttman Keren" w:hint="cs"/>
          <w:sz w:val="26"/>
          <w:szCs w:val="26"/>
          <w:rtl/>
        </w:rPr>
        <w:t>ד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כִּי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הוּא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אָמַר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תְּהִלִּים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בִּתְפִלָּתוֹ</w:t>
      </w:r>
      <w:r w:rsidR="00033EC3" w:rsidRPr="00033EC3">
        <w:rPr>
          <w:rFonts w:cs="Guttman Keren"/>
          <w:sz w:val="26"/>
          <w:szCs w:val="26"/>
          <w:rtl/>
        </w:rPr>
        <w:t>.</w:t>
      </w:r>
    </w:p>
    <w:p w14:paraId="18447D19" w14:textId="77777777" w:rsidR="000F7F5F" w:rsidRPr="000F7F5F" w:rsidRDefault="000F7F5F" w:rsidP="000F7F5F">
      <w:pPr>
        <w:pStyle w:val="ab"/>
        <w:spacing w:after="40"/>
        <w:rPr>
          <w:rFonts w:cs="Guttman Keren"/>
          <w:sz w:val="26"/>
          <w:szCs w:val="26"/>
          <w:rtl/>
        </w:rPr>
      </w:pPr>
    </w:p>
    <w:p w14:paraId="167FE0BB" w14:textId="7777777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3. </w:t>
      </w:r>
      <w:r w:rsidRPr="00033EC3">
        <w:rPr>
          <w:rFonts w:cs="Guttman Keren" w:hint="cs"/>
          <w:sz w:val="26"/>
          <w:szCs w:val="26"/>
          <w:rtl/>
        </w:rPr>
        <w:t>בְּמָה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הָיוּ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עֵשַׂיו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וְיַעֲקֹב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שׁוֹנִים</w:t>
      </w:r>
      <w:r w:rsidRPr="00033EC3">
        <w:rPr>
          <w:rFonts w:cs="Guttman Keren"/>
          <w:sz w:val="26"/>
          <w:szCs w:val="26"/>
          <w:rtl/>
        </w:rPr>
        <w:t>?</w:t>
      </w:r>
    </w:p>
    <w:p w14:paraId="42DD25B3" w14:textId="77777777" w:rsidR="00033EC3" w:rsidRPr="00033EC3" w:rsidRDefault="00354CA9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 </w:t>
      </w:r>
      <w:r w:rsidR="00033EC3" w:rsidRPr="00033EC3">
        <w:rPr>
          <w:rFonts w:cs="Guttman Keren" w:hint="cs"/>
          <w:sz w:val="26"/>
          <w:szCs w:val="26"/>
          <w:rtl/>
        </w:rPr>
        <w:t>א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בַּצּוּרָה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הַחִיצוֹנִית</w:t>
      </w:r>
      <w:r w:rsidR="00033EC3" w:rsidRPr="00033EC3">
        <w:rPr>
          <w:rFonts w:cs="Guttman Keren"/>
          <w:sz w:val="26"/>
          <w:szCs w:val="26"/>
          <w:rtl/>
        </w:rPr>
        <w:t>.</w:t>
      </w:r>
    </w:p>
    <w:p w14:paraId="38FC0D9C" w14:textId="086816C6" w:rsidR="00033EC3" w:rsidRPr="00033EC3" w:rsidRDefault="00354CA9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 </w:t>
      </w:r>
      <w:r w:rsidR="00033EC3" w:rsidRPr="00033EC3">
        <w:rPr>
          <w:rFonts w:cs="Guttman Keren" w:hint="cs"/>
          <w:sz w:val="26"/>
          <w:szCs w:val="26"/>
          <w:rtl/>
        </w:rPr>
        <w:t>ב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6917E0" w:rsidRPr="006917E0">
        <w:rPr>
          <w:rFonts w:cs="Guttman Keren"/>
          <w:sz w:val="26"/>
          <w:szCs w:val="26"/>
          <w:rtl/>
        </w:rPr>
        <w:t>עֵשָׂיו</w:t>
      </w:r>
      <w:r w:rsidR="006917E0" w:rsidRPr="006917E0"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הָיָה</w:t>
      </w:r>
      <w:r w:rsidR="006917E0" w:rsidRPr="006917E0">
        <w:rPr>
          <w:rtl/>
        </w:rPr>
        <w:t xml:space="preserve"> </w:t>
      </w:r>
      <w:r w:rsidR="006917E0" w:rsidRPr="006917E0">
        <w:rPr>
          <w:rFonts w:cs="Guttman Keren"/>
          <w:sz w:val="26"/>
          <w:szCs w:val="26"/>
          <w:rtl/>
        </w:rPr>
        <w:t>רָשָׁע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וְיַעֲקֹב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צַדִּיק</w:t>
      </w:r>
      <w:r w:rsidR="00033EC3" w:rsidRPr="00033EC3">
        <w:rPr>
          <w:rFonts w:cs="Guttman Keren"/>
          <w:sz w:val="26"/>
          <w:szCs w:val="26"/>
          <w:rtl/>
        </w:rPr>
        <w:t>.</w:t>
      </w:r>
    </w:p>
    <w:p w14:paraId="38A2DB62" w14:textId="4E8A14D6" w:rsidR="00033EC3" w:rsidRPr="00033EC3" w:rsidRDefault="00354CA9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 </w:t>
      </w:r>
      <w:r w:rsidR="00033EC3" w:rsidRPr="00033EC3">
        <w:rPr>
          <w:rFonts w:cs="Guttman Keren" w:hint="cs"/>
          <w:sz w:val="26"/>
          <w:szCs w:val="26"/>
          <w:rtl/>
        </w:rPr>
        <w:t>ג</w:t>
      </w:r>
      <w:r>
        <w:rPr>
          <w:rFonts w:cs="Guttman Keren"/>
          <w:sz w:val="26"/>
          <w:szCs w:val="26"/>
          <w:rtl/>
        </w:rPr>
        <w:t>.</w:t>
      </w:r>
      <w:r w:rsidR="006917E0" w:rsidRPr="006917E0">
        <w:rPr>
          <w:rtl/>
        </w:rPr>
        <w:t xml:space="preserve"> </w:t>
      </w:r>
      <w:r w:rsidR="006917E0" w:rsidRPr="006917E0">
        <w:rPr>
          <w:rFonts w:cs="Guttman Keren"/>
          <w:sz w:val="26"/>
          <w:szCs w:val="26"/>
          <w:rtl/>
        </w:rPr>
        <w:t>עֵשָׂיו</w:t>
      </w:r>
      <w:r w:rsidR="006917E0"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הָיָה</w:t>
      </w:r>
      <w:r w:rsidR="006917E0" w:rsidRPr="006917E0">
        <w:rPr>
          <w:rtl/>
        </w:rPr>
        <w:t xml:space="preserve"> </w:t>
      </w:r>
      <w:r w:rsidR="006917E0" w:rsidRPr="006917E0">
        <w:rPr>
          <w:rFonts w:cs="Guttman Keren"/>
          <w:sz w:val="26"/>
          <w:szCs w:val="26"/>
          <w:rtl/>
        </w:rPr>
        <w:t>צַיָּד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וְיַעֲקֹב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לָמַד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תּוֹרָה</w:t>
      </w:r>
      <w:r w:rsidR="00033EC3" w:rsidRPr="00033EC3">
        <w:rPr>
          <w:rFonts w:cs="Guttman Keren"/>
          <w:sz w:val="26"/>
          <w:szCs w:val="26"/>
          <w:rtl/>
        </w:rPr>
        <w:t>.</w:t>
      </w:r>
    </w:p>
    <w:p w14:paraId="5AC723E7" w14:textId="77777777" w:rsidR="000F7F5F" w:rsidRPr="000F7F5F" w:rsidRDefault="00354CA9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 </w:t>
      </w:r>
      <w:r w:rsidR="00033EC3" w:rsidRPr="00033EC3">
        <w:rPr>
          <w:rFonts w:cs="Guttman Keren" w:hint="cs"/>
          <w:sz w:val="26"/>
          <w:szCs w:val="26"/>
          <w:rtl/>
        </w:rPr>
        <w:t>ד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כָּל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הַתְּשׁוּבוֹת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נְכוֹנוֹת</w:t>
      </w:r>
      <w:r w:rsidR="00033EC3" w:rsidRPr="00033EC3">
        <w:rPr>
          <w:rFonts w:cs="Guttman Keren"/>
          <w:sz w:val="26"/>
          <w:szCs w:val="26"/>
          <w:rtl/>
        </w:rPr>
        <w:t>.</w:t>
      </w:r>
    </w:p>
    <w:p w14:paraId="24B944F0" w14:textId="77777777" w:rsidR="000F7F5F" w:rsidRDefault="000F7F5F" w:rsidP="00033EC3">
      <w:pPr>
        <w:pStyle w:val="ab"/>
        <w:spacing w:after="40"/>
        <w:rPr>
          <w:rFonts w:cs="Guttman Keren"/>
          <w:sz w:val="26"/>
          <w:szCs w:val="26"/>
          <w:rtl/>
        </w:rPr>
      </w:pPr>
    </w:p>
    <w:p w14:paraId="729673DD" w14:textId="548A50C4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4. </w:t>
      </w:r>
      <w:r w:rsidRPr="00033EC3">
        <w:rPr>
          <w:rFonts w:cs="Guttman Keren" w:hint="cs"/>
          <w:sz w:val="26"/>
          <w:szCs w:val="26"/>
          <w:rtl/>
        </w:rPr>
        <w:t>מָה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מָכַר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="006917E0" w:rsidRPr="00033EC3">
        <w:rPr>
          <w:rFonts w:cs="Guttman Keren" w:hint="cs"/>
          <w:sz w:val="26"/>
          <w:szCs w:val="26"/>
          <w:rtl/>
        </w:rPr>
        <w:t>עֵשַׂיו</w:t>
      </w:r>
      <w:r w:rsidR="006917E0"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לְיַעֲקֹב</w:t>
      </w:r>
      <w:r w:rsidRPr="00033EC3">
        <w:rPr>
          <w:rFonts w:cs="Guttman Keren"/>
          <w:sz w:val="26"/>
          <w:szCs w:val="26"/>
          <w:rtl/>
        </w:rPr>
        <w:t>?</w:t>
      </w:r>
    </w:p>
    <w:p w14:paraId="10E7ECD5" w14:textId="27224128" w:rsidR="00033EC3" w:rsidRPr="00033EC3" w:rsidRDefault="00354CA9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</w:t>
      </w:r>
      <w:r w:rsidR="00033EC3" w:rsidRPr="00033EC3">
        <w:rPr>
          <w:rFonts w:cs="Guttman Keren" w:hint="cs"/>
          <w:sz w:val="26"/>
          <w:szCs w:val="26"/>
          <w:rtl/>
        </w:rPr>
        <w:t>א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אֶת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נָזִיד</w:t>
      </w:r>
      <w:r w:rsidR="006917E0" w:rsidRPr="006917E0">
        <w:rPr>
          <w:rtl/>
        </w:rPr>
        <w:t xml:space="preserve"> </w:t>
      </w:r>
      <w:r w:rsidR="006917E0" w:rsidRPr="006917E0">
        <w:rPr>
          <w:rFonts w:cs="Guttman Keren"/>
          <w:sz w:val="26"/>
          <w:szCs w:val="26"/>
          <w:rtl/>
        </w:rPr>
        <w:t>הָעֲדָשִׁים</w:t>
      </w:r>
      <w:r w:rsidR="00033EC3" w:rsidRPr="00033EC3">
        <w:rPr>
          <w:rFonts w:cs="Guttman Keren"/>
          <w:sz w:val="26"/>
          <w:szCs w:val="26"/>
          <w:rtl/>
        </w:rPr>
        <w:t>.</w:t>
      </w:r>
    </w:p>
    <w:p w14:paraId="2C75717C" w14:textId="7BA17FFF" w:rsidR="00033EC3" w:rsidRPr="00033EC3" w:rsidRDefault="00354CA9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</w:t>
      </w:r>
      <w:r w:rsidR="00033EC3" w:rsidRPr="00033EC3">
        <w:rPr>
          <w:rFonts w:cs="Guttman Keren" w:hint="cs"/>
          <w:sz w:val="26"/>
          <w:szCs w:val="26"/>
          <w:rtl/>
        </w:rPr>
        <w:t>ב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אֶת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כְּלֵי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הַצַּיִד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6917E0" w:rsidRPr="006917E0">
        <w:rPr>
          <w:rFonts w:cs="Guttman Keren"/>
          <w:sz w:val="26"/>
          <w:szCs w:val="26"/>
          <w:rtl/>
        </w:rPr>
        <w:t>שֶׁלּוֹ.</w:t>
      </w:r>
    </w:p>
    <w:p w14:paraId="308F6E2D" w14:textId="77777777" w:rsidR="00033EC3" w:rsidRPr="00033EC3" w:rsidRDefault="00354CA9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</w:t>
      </w:r>
      <w:r w:rsidR="00033EC3" w:rsidRPr="00033EC3">
        <w:rPr>
          <w:rFonts w:cs="Guttman Keren" w:hint="cs"/>
          <w:sz w:val="26"/>
          <w:szCs w:val="26"/>
          <w:rtl/>
        </w:rPr>
        <w:t>ג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אֶת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הַבְּכוֹרָה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שֶׁלּוֹ</w:t>
      </w:r>
      <w:r w:rsidR="00033EC3" w:rsidRPr="00033EC3">
        <w:rPr>
          <w:rFonts w:cs="Guttman Keren"/>
          <w:sz w:val="26"/>
          <w:szCs w:val="26"/>
          <w:rtl/>
        </w:rPr>
        <w:t>.</w:t>
      </w:r>
    </w:p>
    <w:p w14:paraId="09827CCF" w14:textId="089B2478" w:rsidR="00033EC3" w:rsidRDefault="00354CA9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 </w:t>
      </w:r>
      <w:r w:rsidR="00033EC3" w:rsidRPr="00033EC3">
        <w:rPr>
          <w:rFonts w:cs="Guttman Keren" w:hint="cs"/>
          <w:sz w:val="26"/>
          <w:szCs w:val="26"/>
          <w:rtl/>
        </w:rPr>
        <w:t>ד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אֶת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הַבְּרָכָה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שֶׁל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אַבָּא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6917E0" w:rsidRPr="006917E0">
        <w:rPr>
          <w:rFonts w:cs="Guttman Keren"/>
          <w:sz w:val="26"/>
          <w:szCs w:val="26"/>
          <w:rtl/>
        </w:rPr>
        <w:t>שֶׁלּוֹ.</w:t>
      </w:r>
    </w:p>
    <w:p w14:paraId="6DFAB71C" w14:textId="77777777" w:rsid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</w:p>
    <w:p w14:paraId="464FA9ED" w14:textId="121D9EB0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5. </w:t>
      </w:r>
      <w:r w:rsidRPr="00033EC3">
        <w:rPr>
          <w:rFonts w:cs="Guttman Keren" w:hint="cs"/>
          <w:sz w:val="26"/>
          <w:szCs w:val="26"/>
          <w:rtl/>
        </w:rPr>
        <w:t>אֶת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מָה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="006917E0" w:rsidRPr="006917E0">
        <w:rPr>
          <w:rFonts w:cs="Guttman Keren"/>
          <w:sz w:val="26"/>
          <w:szCs w:val="26"/>
          <w:rtl/>
        </w:rPr>
        <w:t>לָקַח</w:t>
      </w:r>
      <w:r w:rsidR="006917E0" w:rsidRPr="006917E0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יַעֲקֹב</w:t>
      </w:r>
      <w:r w:rsidRPr="00033EC3">
        <w:rPr>
          <w:rFonts w:cs="Guttman Keren"/>
          <w:sz w:val="26"/>
          <w:szCs w:val="26"/>
          <w:rtl/>
        </w:rPr>
        <w:t xml:space="preserve"> "</w:t>
      </w:r>
      <w:r w:rsidRPr="00033EC3">
        <w:rPr>
          <w:rFonts w:cs="Guttman Keren" w:hint="cs"/>
          <w:sz w:val="26"/>
          <w:szCs w:val="26"/>
          <w:rtl/>
        </w:rPr>
        <w:t>בְּמִרְמָה</w:t>
      </w:r>
      <w:r w:rsidRPr="00033EC3">
        <w:rPr>
          <w:rFonts w:cs="Guttman Keren"/>
          <w:sz w:val="26"/>
          <w:szCs w:val="26"/>
          <w:rtl/>
        </w:rPr>
        <w:t xml:space="preserve">" </w:t>
      </w:r>
      <w:r w:rsidRPr="00033EC3">
        <w:rPr>
          <w:rFonts w:cs="Guttman Keren" w:hint="cs"/>
          <w:sz w:val="26"/>
          <w:szCs w:val="26"/>
          <w:rtl/>
        </w:rPr>
        <w:t>מַ</w:t>
      </w:r>
      <w:r w:rsidR="006917E0" w:rsidRPr="00033EC3">
        <w:rPr>
          <w:rFonts w:cs="Guttman Keren" w:hint="cs"/>
          <w:sz w:val="26"/>
          <w:szCs w:val="26"/>
          <w:rtl/>
        </w:rPr>
        <w:t>עֵשַׂיו</w:t>
      </w:r>
      <w:r w:rsidR="006917E0" w:rsidRPr="00033EC3">
        <w:rPr>
          <w:rFonts w:cs="Guttman Keren"/>
          <w:sz w:val="26"/>
          <w:szCs w:val="26"/>
          <w:rtl/>
        </w:rPr>
        <w:t xml:space="preserve">  </w:t>
      </w:r>
      <w:r w:rsidRPr="00033EC3">
        <w:rPr>
          <w:rFonts w:cs="Guttman Keren"/>
          <w:sz w:val="26"/>
          <w:szCs w:val="26"/>
          <w:rtl/>
        </w:rPr>
        <w:t xml:space="preserve">? </w:t>
      </w:r>
    </w:p>
    <w:p w14:paraId="7936D391" w14:textId="77777777" w:rsidR="00033EC3" w:rsidRPr="00033EC3" w:rsidRDefault="00354CA9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 </w:t>
      </w:r>
      <w:r w:rsidR="00033EC3" w:rsidRPr="00033EC3">
        <w:rPr>
          <w:rFonts w:cs="Guttman Keren" w:hint="cs"/>
          <w:sz w:val="26"/>
          <w:szCs w:val="26"/>
          <w:rtl/>
        </w:rPr>
        <w:t>א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אֶת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נָזִיד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העדשים</w:t>
      </w:r>
      <w:r w:rsidR="00033EC3" w:rsidRPr="00033EC3">
        <w:rPr>
          <w:rFonts w:cs="Guttman Keren"/>
          <w:sz w:val="26"/>
          <w:szCs w:val="26"/>
          <w:rtl/>
        </w:rPr>
        <w:t>.</w:t>
      </w:r>
    </w:p>
    <w:p w14:paraId="628B84D9" w14:textId="4B85628D" w:rsidR="006917E0" w:rsidRDefault="00354CA9" w:rsidP="006917E0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</w:t>
      </w:r>
      <w:r w:rsidR="00033EC3" w:rsidRPr="00033EC3">
        <w:rPr>
          <w:rFonts w:cs="Guttman Keren" w:hint="cs"/>
          <w:sz w:val="26"/>
          <w:szCs w:val="26"/>
          <w:rtl/>
        </w:rPr>
        <w:t>ב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אֶת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כְּלֵי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הַצַּיִד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6917E0" w:rsidRPr="006917E0">
        <w:rPr>
          <w:rFonts w:cs="Guttman Keren"/>
          <w:sz w:val="26"/>
          <w:szCs w:val="26"/>
          <w:rtl/>
        </w:rPr>
        <w:t>שֶׁלּוֹ.</w:t>
      </w:r>
    </w:p>
    <w:p w14:paraId="31DE9F0A" w14:textId="77777777" w:rsidR="00033EC3" w:rsidRPr="00033EC3" w:rsidRDefault="00354CA9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</w:t>
      </w:r>
      <w:r w:rsidR="00033EC3" w:rsidRPr="00033EC3">
        <w:rPr>
          <w:rFonts w:cs="Guttman Keren" w:hint="cs"/>
          <w:sz w:val="26"/>
          <w:szCs w:val="26"/>
          <w:rtl/>
        </w:rPr>
        <w:t>ג</w:t>
      </w:r>
      <w:r w:rsidR="00033EC3" w:rsidRPr="00033EC3"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אֶת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הַבְּכוֹרָה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שֶׁלּוֹ</w:t>
      </w:r>
      <w:r w:rsidR="00033EC3" w:rsidRPr="00033EC3">
        <w:rPr>
          <w:rFonts w:cs="Guttman Keren"/>
          <w:sz w:val="26"/>
          <w:szCs w:val="26"/>
          <w:rtl/>
        </w:rPr>
        <w:t>.</w:t>
      </w:r>
    </w:p>
    <w:p w14:paraId="57229D74" w14:textId="77777777" w:rsidR="006917E0" w:rsidRDefault="00354CA9" w:rsidP="006917E0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    </w:t>
      </w:r>
      <w:r w:rsidR="00033EC3" w:rsidRPr="00033EC3">
        <w:rPr>
          <w:rFonts w:cs="Guttman Keren" w:hint="cs"/>
          <w:sz w:val="26"/>
          <w:szCs w:val="26"/>
          <w:rtl/>
        </w:rPr>
        <w:t>ד</w:t>
      </w:r>
      <w:r>
        <w:rPr>
          <w:rFonts w:cs="Guttman Keren"/>
          <w:sz w:val="26"/>
          <w:szCs w:val="26"/>
          <w:rtl/>
        </w:rPr>
        <w:t>.</w:t>
      </w:r>
      <w:r>
        <w:rPr>
          <w:rFonts w:cs="Guttman Keren" w:hint="cs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אֶת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הַבְּרָכָה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שֶׁל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033EC3" w:rsidRPr="00033EC3">
        <w:rPr>
          <w:rFonts w:cs="Guttman Keren" w:hint="cs"/>
          <w:sz w:val="26"/>
          <w:szCs w:val="26"/>
          <w:rtl/>
        </w:rPr>
        <w:t>אַבָּא</w:t>
      </w:r>
      <w:r w:rsidR="00033EC3" w:rsidRPr="00033EC3">
        <w:rPr>
          <w:rFonts w:cs="Guttman Keren"/>
          <w:sz w:val="26"/>
          <w:szCs w:val="26"/>
          <w:rtl/>
        </w:rPr>
        <w:t xml:space="preserve"> </w:t>
      </w:r>
      <w:r w:rsidR="006917E0" w:rsidRPr="006917E0">
        <w:rPr>
          <w:rFonts w:cs="Guttman Keren"/>
          <w:sz w:val="26"/>
          <w:szCs w:val="26"/>
          <w:rtl/>
        </w:rPr>
        <w:t>שֶׁלּוֹ.</w:t>
      </w:r>
    </w:p>
    <w:p w14:paraId="0404B26D" w14:textId="77777777" w:rsidR="000F7F5F" w:rsidRPr="000F7F5F" w:rsidRDefault="000F7F5F" w:rsidP="000F7F5F">
      <w:pPr>
        <w:pStyle w:val="ab"/>
        <w:ind w:left="720"/>
        <w:rPr>
          <w:rFonts w:cs="Guttman Keren"/>
          <w:sz w:val="26"/>
          <w:szCs w:val="26"/>
          <w:rtl/>
        </w:rPr>
      </w:pPr>
    </w:p>
    <w:p w14:paraId="433DB3F9" w14:textId="7777777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lastRenderedPageBreak/>
        <w:t xml:space="preserve">6. </w:t>
      </w:r>
      <w:r w:rsidRPr="00033EC3">
        <w:rPr>
          <w:rFonts w:cs="Guttman Keren" w:hint="cs"/>
          <w:sz w:val="26"/>
          <w:szCs w:val="26"/>
          <w:rtl/>
        </w:rPr>
        <w:t>כְּשֶׁהִגִּיעָה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רִבְקָה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לְבָתֵּי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מִדְרָשׁ</w:t>
      </w:r>
      <w:r w:rsidRPr="00033EC3">
        <w:rPr>
          <w:rFonts w:cs="Guttman Keren"/>
          <w:sz w:val="26"/>
          <w:szCs w:val="26"/>
          <w:rtl/>
        </w:rPr>
        <w:t>-</w:t>
      </w:r>
      <w:r w:rsidR="0085047D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מָה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הִרְגִּישָׁה</w:t>
      </w:r>
      <w:r w:rsidRPr="00033EC3">
        <w:rPr>
          <w:rFonts w:cs="Guttman Keren"/>
          <w:sz w:val="26"/>
          <w:szCs w:val="26"/>
          <w:rtl/>
        </w:rPr>
        <w:t>?</w:t>
      </w:r>
    </w:p>
    <w:p w14:paraId="312E3006" w14:textId="69BB7B1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א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שֶׁהַיֶּלֶד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="006917E0" w:rsidRPr="006917E0">
        <w:rPr>
          <w:rFonts w:cs="Guttman Keren"/>
          <w:sz w:val="26"/>
          <w:szCs w:val="26"/>
          <w:rtl/>
        </w:rPr>
        <w:t>שֶׁבְּבִטְנָה רוֹצֶה</w:t>
      </w:r>
      <w:r w:rsidR="006917E0" w:rsidRPr="006917E0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לָצֵאת</w:t>
      </w:r>
      <w:r w:rsidRPr="00033EC3">
        <w:rPr>
          <w:rFonts w:cs="Guttman Keren"/>
          <w:sz w:val="26"/>
          <w:szCs w:val="26"/>
          <w:rtl/>
        </w:rPr>
        <w:t>.</w:t>
      </w:r>
    </w:p>
    <w:p w14:paraId="53F5247B" w14:textId="5002CB9D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ב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שֶׁהַיֶּלֶד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שֶׁבְּבִטְנָה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="006917E0" w:rsidRPr="006917E0">
        <w:rPr>
          <w:rFonts w:cs="Guttman Keren"/>
          <w:sz w:val="26"/>
          <w:szCs w:val="26"/>
          <w:rtl/>
        </w:rPr>
        <w:t>שָׁקֵט</w:t>
      </w:r>
      <w:r w:rsidR="006917E0" w:rsidRPr="006917E0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וְרָגוּעַ</w:t>
      </w:r>
      <w:r w:rsidRPr="00033EC3">
        <w:rPr>
          <w:rFonts w:cs="Guttman Keren"/>
          <w:sz w:val="26"/>
          <w:szCs w:val="26"/>
          <w:rtl/>
        </w:rPr>
        <w:t>.</w:t>
      </w:r>
    </w:p>
    <w:p w14:paraId="7E855567" w14:textId="7777777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ג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שֶׁיֵּשׁ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רֵיחַ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טוֹב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בְּבֵית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הַמִּדְרָשׁ</w:t>
      </w:r>
      <w:r w:rsidRPr="00033EC3">
        <w:rPr>
          <w:rFonts w:cs="Guttman Keren"/>
          <w:sz w:val="26"/>
          <w:szCs w:val="26"/>
          <w:rtl/>
        </w:rPr>
        <w:t>.</w:t>
      </w:r>
    </w:p>
    <w:p w14:paraId="5C2A3EA3" w14:textId="77777777" w:rsidR="000F7F5F" w:rsidRPr="000F7F5F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ד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שׁוּם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תְּשׁוּבָה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אֵינָהּ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נְכוֹנָה</w:t>
      </w:r>
      <w:r w:rsidRPr="00033EC3">
        <w:rPr>
          <w:rFonts w:cs="Guttman Keren"/>
          <w:sz w:val="26"/>
          <w:szCs w:val="26"/>
          <w:rtl/>
        </w:rPr>
        <w:t>.</w:t>
      </w:r>
    </w:p>
    <w:p w14:paraId="5BB1D48C" w14:textId="77777777" w:rsid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</w:p>
    <w:p w14:paraId="5033D6D3" w14:textId="339206BA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7. </w:t>
      </w:r>
      <w:r w:rsidRPr="00033EC3">
        <w:rPr>
          <w:rFonts w:cs="Guttman Keren" w:hint="cs"/>
          <w:sz w:val="26"/>
          <w:szCs w:val="26"/>
          <w:rtl/>
        </w:rPr>
        <w:t>מָה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מְגַלֶּה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לָהּ</w:t>
      </w:r>
      <w:r w:rsidR="000D2CC0" w:rsidRPr="000D2CC0">
        <w:rPr>
          <w:rtl/>
        </w:rPr>
        <w:t xml:space="preserve"> </w:t>
      </w:r>
      <w:r w:rsidR="000D2CC0" w:rsidRPr="000D2CC0">
        <w:rPr>
          <w:rFonts w:cs="Guttman Keren"/>
          <w:sz w:val="26"/>
          <w:szCs w:val="26"/>
          <w:rtl/>
        </w:rPr>
        <w:t>הַשֵּׁם</w:t>
      </w:r>
      <w:r w:rsidRPr="00033EC3">
        <w:rPr>
          <w:rFonts w:cs="Guttman Keren"/>
          <w:sz w:val="26"/>
          <w:szCs w:val="26"/>
          <w:rtl/>
        </w:rPr>
        <w:t>?</w:t>
      </w:r>
    </w:p>
    <w:p w14:paraId="6FC53FEE" w14:textId="0E189EC9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א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שֶׁהַבֵּן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="000D2CC0" w:rsidRPr="00033EC3">
        <w:rPr>
          <w:rFonts w:cs="Guttman Keren" w:hint="cs"/>
          <w:sz w:val="26"/>
          <w:szCs w:val="26"/>
          <w:rtl/>
        </w:rPr>
        <w:t xml:space="preserve">שֶׁבְּבִטְנָה </w:t>
      </w:r>
      <w:r w:rsidRPr="00033EC3">
        <w:rPr>
          <w:rFonts w:cs="Guttman Keren" w:hint="cs"/>
          <w:sz w:val="26"/>
          <w:szCs w:val="26"/>
          <w:rtl/>
        </w:rPr>
        <w:t>יִהְיֶה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="000D2CC0" w:rsidRPr="006917E0">
        <w:rPr>
          <w:rFonts w:cs="Guttman Keren"/>
          <w:sz w:val="26"/>
          <w:szCs w:val="26"/>
          <w:rtl/>
        </w:rPr>
        <w:t>רָשָׁע</w:t>
      </w:r>
      <w:r w:rsidR="000D2CC0"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ואח</w:t>
      </w:r>
      <w:r w:rsidRPr="00033EC3">
        <w:rPr>
          <w:rFonts w:cs="Guttman Keren"/>
          <w:sz w:val="26"/>
          <w:szCs w:val="26"/>
          <w:rtl/>
        </w:rPr>
        <w:t>"</w:t>
      </w:r>
      <w:r w:rsidRPr="00033EC3">
        <w:rPr>
          <w:rFonts w:cs="Guttman Keren" w:hint="cs"/>
          <w:sz w:val="26"/>
          <w:szCs w:val="26"/>
          <w:rtl/>
        </w:rPr>
        <w:t>כ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צַדִּיק</w:t>
      </w:r>
      <w:r w:rsidRPr="00033EC3">
        <w:rPr>
          <w:rFonts w:cs="Guttman Keren"/>
          <w:sz w:val="26"/>
          <w:szCs w:val="26"/>
          <w:rtl/>
        </w:rPr>
        <w:t>.</w:t>
      </w:r>
    </w:p>
    <w:p w14:paraId="7D328126" w14:textId="7C55572F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ב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שֶׁהַבֵּן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</w:t>
      </w:r>
      <w:r w:rsidR="000D2CC0" w:rsidRPr="000D2CC0">
        <w:rPr>
          <w:rFonts w:cs="Guttman Keren" w:hint="cs"/>
          <w:sz w:val="26"/>
          <w:szCs w:val="26"/>
          <w:rtl/>
        </w:rPr>
        <w:t xml:space="preserve"> </w:t>
      </w:r>
      <w:r w:rsidR="000D2CC0" w:rsidRPr="00033EC3">
        <w:rPr>
          <w:rFonts w:cs="Guttman Keren" w:hint="cs"/>
          <w:sz w:val="26"/>
          <w:szCs w:val="26"/>
          <w:rtl/>
        </w:rPr>
        <w:t xml:space="preserve">שֶׁבְּבִטְנָה </w:t>
      </w:r>
      <w:r w:rsidRPr="00033EC3">
        <w:rPr>
          <w:rFonts w:cs="Guttman Keren" w:hint="cs"/>
          <w:sz w:val="26"/>
          <w:szCs w:val="26"/>
          <w:rtl/>
        </w:rPr>
        <w:t>יִהְיֶה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צַדִּיק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ואח</w:t>
      </w:r>
      <w:r w:rsidRPr="00033EC3">
        <w:rPr>
          <w:rFonts w:cs="Guttman Keren"/>
          <w:sz w:val="26"/>
          <w:szCs w:val="26"/>
          <w:rtl/>
        </w:rPr>
        <w:t>"</w:t>
      </w:r>
      <w:r w:rsidRPr="00033EC3">
        <w:rPr>
          <w:rFonts w:cs="Guttman Keren" w:hint="cs"/>
          <w:sz w:val="26"/>
          <w:szCs w:val="26"/>
          <w:rtl/>
        </w:rPr>
        <w:t>כ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="000D2CC0" w:rsidRPr="006917E0">
        <w:rPr>
          <w:rFonts w:cs="Guttman Keren"/>
          <w:sz w:val="26"/>
          <w:szCs w:val="26"/>
          <w:rtl/>
        </w:rPr>
        <w:t>רָשָׁע</w:t>
      </w:r>
      <w:r w:rsidR="000D2CC0"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/>
          <w:sz w:val="26"/>
          <w:szCs w:val="26"/>
          <w:rtl/>
        </w:rPr>
        <w:t>.</w:t>
      </w:r>
    </w:p>
    <w:p w14:paraId="15917A08" w14:textId="309C0A7E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ג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שֶׁיֵּשׁ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לָהּ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תְּאוֹמִים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אֶחָד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צַדִּיק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וְאֶחָד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="000D2CC0" w:rsidRPr="006917E0">
        <w:rPr>
          <w:rFonts w:cs="Guttman Keren"/>
          <w:sz w:val="26"/>
          <w:szCs w:val="26"/>
          <w:rtl/>
        </w:rPr>
        <w:t>רָשָׁע</w:t>
      </w:r>
      <w:r w:rsidR="000D2CC0" w:rsidRPr="00033EC3">
        <w:rPr>
          <w:rFonts w:cs="Guttman Keren"/>
          <w:sz w:val="26"/>
          <w:szCs w:val="26"/>
          <w:rtl/>
        </w:rPr>
        <w:t xml:space="preserve"> </w:t>
      </w:r>
      <w:r w:rsidR="000D2CC0">
        <w:rPr>
          <w:rFonts w:cs="Guttman Keren" w:hint="cs"/>
          <w:sz w:val="26"/>
          <w:szCs w:val="26"/>
          <w:rtl/>
        </w:rPr>
        <w:t>,</w:t>
      </w:r>
    </w:p>
    <w:p w14:paraId="090335B0" w14:textId="69AC1EE6" w:rsidR="000F7F5F" w:rsidRPr="000F7F5F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ד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שֶׁיֵּשׁ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לָהּ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שְׁנֵי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תְּאוֹמִים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צַדִּיקִים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="000D2CC0" w:rsidRPr="00033EC3">
        <w:rPr>
          <w:rFonts w:cs="Guttman Keren" w:hint="cs"/>
          <w:sz w:val="26"/>
          <w:szCs w:val="26"/>
          <w:rtl/>
        </w:rPr>
        <w:t>בְּבִטְנָה</w:t>
      </w:r>
      <w:r w:rsidRPr="00033EC3">
        <w:rPr>
          <w:rFonts w:cs="Guttman Keren"/>
          <w:sz w:val="26"/>
          <w:szCs w:val="26"/>
          <w:rtl/>
        </w:rPr>
        <w:t>.</w:t>
      </w:r>
    </w:p>
    <w:p w14:paraId="5B2F5DEE" w14:textId="77777777" w:rsidR="000F7F5F" w:rsidRDefault="000F7F5F" w:rsidP="000F7F5F">
      <w:pPr>
        <w:pStyle w:val="ab"/>
        <w:spacing w:after="40"/>
        <w:rPr>
          <w:rFonts w:cs="Guttman Keren"/>
          <w:sz w:val="26"/>
          <w:szCs w:val="26"/>
          <w:rtl/>
        </w:rPr>
      </w:pPr>
    </w:p>
    <w:p w14:paraId="433347C1" w14:textId="7777777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8. </w:t>
      </w:r>
      <w:r w:rsidRPr="00033EC3">
        <w:rPr>
          <w:rFonts w:cs="Guttman Keren" w:hint="cs"/>
          <w:sz w:val="26"/>
          <w:szCs w:val="26"/>
          <w:rtl/>
        </w:rPr>
        <w:t>מָה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הֵכִין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יַעֲקֹב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לֶאֱכֹל</w:t>
      </w:r>
      <w:r w:rsidRPr="00033EC3">
        <w:rPr>
          <w:rFonts w:cs="Guttman Keren"/>
          <w:sz w:val="26"/>
          <w:szCs w:val="26"/>
          <w:rtl/>
        </w:rPr>
        <w:t>?</w:t>
      </w:r>
    </w:p>
    <w:p w14:paraId="21549E38" w14:textId="7777777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א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מָרָק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עָדַשִׁים</w:t>
      </w:r>
      <w:r w:rsidRPr="00033EC3">
        <w:rPr>
          <w:rFonts w:cs="Guttman Keren"/>
          <w:sz w:val="26"/>
          <w:szCs w:val="26"/>
          <w:rtl/>
        </w:rPr>
        <w:t>.</w:t>
      </w:r>
    </w:p>
    <w:p w14:paraId="46467B6C" w14:textId="7777777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ב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מָרָק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עַגְבָנִיּוֹת</w:t>
      </w:r>
      <w:r w:rsidRPr="00033EC3">
        <w:rPr>
          <w:rFonts w:cs="Guttman Keren"/>
          <w:sz w:val="26"/>
          <w:szCs w:val="26"/>
          <w:rtl/>
        </w:rPr>
        <w:t>.</w:t>
      </w:r>
    </w:p>
    <w:p w14:paraId="18F9B71A" w14:textId="7777777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ג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מָרָק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יְרָקוֹת</w:t>
      </w:r>
      <w:r w:rsidRPr="00033EC3">
        <w:rPr>
          <w:rFonts w:cs="Guttman Keren"/>
          <w:sz w:val="26"/>
          <w:szCs w:val="26"/>
          <w:rtl/>
        </w:rPr>
        <w:t>.</w:t>
      </w:r>
    </w:p>
    <w:p w14:paraId="3EF22441" w14:textId="77777777" w:rsidR="00033EC3" w:rsidRPr="000F7F5F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ד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מָרָק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פִּטְרִיּוֹת</w:t>
      </w:r>
      <w:r w:rsidRPr="00033EC3">
        <w:rPr>
          <w:rFonts w:cs="Guttman Keren"/>
          <w:sz w:val="26"/>
          <w:szCs w:val="26"/>
          <w:rtl/>
        </w:rPr>
        <w:t>.</w:t>
      </w:r>
    </w:p>
    <w:p w14:paraId="6A65BA36" w14:textId="77777777" w:rsid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</w:p>
    <w:p w14:paraId="5BA59955" w14:textId="74877F02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9. </w:t>
      </w:r>
      <w:r w:rsidRPr="00033EC3">
        <w:rPr>
          <w:rFonts w:cs="Guttman Keren" w:hint="cs"/>
          <w:sz w:val="26"/>
          <w:szCs w:val="26"/>
          <w:rtl/>
        </w:rPr>
        <w:t>לָמָּה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="000D2CC0" w:rsidRPr="00033EC3">
        <w:rPr>
          <w:rFonts w:cs="Guttman Keren" w:hint="cs"/>
          <w:sz w:val="26"/>
          <w:szCs w:val="26"/>
          <w:rtl/>
        </w:rPr>
        <w:t xml:space="preserve">עֵשַׂיו </w:t>
      </w:r>
      <w:r w:rsidRPr="00033EC3">
        <w:rPr>
          <w:rFonts w:cs="Guttman Keren" w:hint="cs"/>
          <w:sz w:val="26"/>
          <w:szCs w:val="26"/>
          <w:rtl/>
        </w:rPr>
        <w:t>וִתֵּר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עַל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הַבְּכוֹרָה</w:t>
      </w:r>
      <w:r w:rsidRPr="00033EC3">
        <w:rPr>
          <w:rFonts w:cs="Guttman Keren"/>
          <w:sz w:val="26"/>
          <w:szCs w:val="26"/>
          <w:rtl/>
        </w:rPr>
        <w:t>?</w:t>
      </w:r>
    </w:p>
    <w:p w14:paraId="7AF84B69" w14:textId="7777777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א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כִּי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חָשַׁב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שֶׁהַבְּכוֹרָה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אֵינֶנָּהּ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חֲשׁוּבָה</w:t>
      </w:r>
      <w:r w:rsidRPr="00033EC3">
        <w:rPr>
          <w:rFonts w:cs="Guttman Keren"/>
          <w:sz w:val="26"/>
          <w:szCs w:val="26"/>
          <w:rtl/>
        </w:rPr>
        <w:t>.</w:t>
      </w:r>
    </w:p>
    <w:p w14:paraId="2271ECD0" w14:textId="64757666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ב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הוּא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="000D2CC0" w:rsidRPr="000D2CC0">
        <w:rPr>
          <w:rFonts w:cs="Guttman Keren"/>
          <w:sz w:val="26"/>
          <w:szCs w:val="26"/>
          <w:rtl/>
        </w:rPr>
        <w:t>כְּלָל</w:t>
      </w:r>
      <w:r w:rsidR="000D2CC0" w:rsidRPr="000D2CC0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לֹא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הִתְכַּוֵּן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לְוַתֵּר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עָלֶיהָ</w:t>
      </w:r>
      <w:r w:rsidRPr="00033EC3">
        <w:rPr>
          <w:rFonts w:cs="Guttman Keren"/>
          <w:sz w:val="26"/>
          <w:szCs w:val="26"/>
          <w:rtl/>
        </w:rPr>
        <w:t>-</w:t>
      </w:r>
      <w:r w:rsidR="0085047D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הוּא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שִׁקֵּר</w:t>
      </w:r>
      <w:r w:rsidRPr="00033EC3">
        <w:rPr>
          <w:rFonts w:cs="Guttman Keren"/>
          <w:sz w:val="26"/>
          <w:szCs w:val="26"/>
          <w:rtl/>
        </w:rPr>
        <w:t>.</w:t>
      </w:r>
    </w:p>
    <w:p w14:paraId="0796B02C" w14:textId="685758BE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ג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כִּי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הָיָה</w:t>
      </w:r>
      <w:r w:rsidRPr="00033EC3">
        <w:rPr>
          <w:rFonts w:cs="Guttman Keren"/>
          <w:sz w:val="26"/>
          <w:szCs w:val="26"/>
          <w:rtl/>
        </w:rPr>
        <w:t xml:space="preserve"> </w:t>
      </w:r>
      <w:proofErr w:type="spellStart"/>
      <w:r w:rsidRPr="00033EC3">
        <w:rPr>
          <w:rFonts w:cs="Guttman Keren" w:hint="cs"/>
          <w:sz w:val="26"/>
          <w:szCs w:val="26"/>
          <w:rtl/>
        </w:rPr>
        <w:t>עָיֵף</w:t>
      </w:r>
      <w:proofErr w:type="spellEnd"/>
      <w:r w:rsidR="000D2CC0" w:rsidRPr="000D2CC0">
        <w:rPr>
          <w:rtl/>
        </w:rPr>
        <w:t xml:space="preserve"> </w:t>
      </w:r>
      <w:r w:rsidR="000D2CC0" w:rsidRPr="000D2CC0">
        <w:rPr>
          <w:rFonts w:cs="Guttman Keren"/>
          <w:sz w:val="26"/>
          <w:szCs w:val="26"/>
          <w:rtl/>
        </w:rPr>
        <w:t>וְרָעֵב</w:t>
      </w:r>
      <w:r w:rsidRPr="00033EC3">
        <w:rPr>
          <w:rFonts w:cs="Guttman Keren"/>
          <w:sz w:val="26"/>
          <w:szCs w:val="26"/>
          <w:rtl/>
        </w:rPr>
        <w:t xml:space="preserve">. </w:t>
      </w:r>
      <w:r w:rsidRPr="00033EC3">
        <w:rPr>
          <w:rFonts w:cs="Guttman Keren" w:hint="cs"/>
          <w:sz w:val="26"/>
          <w:szCs w:val="26"/>
          <w:rtl/>
        </w:rPr>
        <w:t>וְחָשַׁב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שֶׁהוּא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הוֹלֵךְ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לָמוּת</w:t>
      </w:r>
      <w:r w:rsidRPr="00033EC3">
        <w:rPr>
          <w:rFonts w:cs="Guttman Keren"/>
          <w:sz w:val="26"/>
          <w:szCs w:val="26"/>
          <w:rtl/>
        </w:rPr>
        <w:t>.</w:t>
      </w:r>
    </w:p>
    <w:p w14:paraId="3AF13BD6" w14:textId="77777777" w:rsidR="000F7F5F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ד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תְּשׁוּבוֹת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א</w:t>
      </w:r>
      <w:r w:rsidR="0085047D">
        <w:rPr>
          <w:rFonts w:cs="Guttman Keren" w:hint="cs"/>
          <w:sz w:val="26"/>
          <w:szCs w:val="26"/>
          <w:rtl/>
        </w:rPr>
        <w:t>+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ג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נְכוֹנוֹת</w:t>
      </w:r>
      <w:r w:rsidRPr="00033EC3">
        <w:rPr>
          <w:rFonts w:cs="Guttman Keren"/>
          <w:sz w:val="26"/>
          <w:szCs w:val="26"/>
          <w:rtl/>
        </w:rPr>
        <w:t>.</w:t>
      </w:r>
    </w:p>
    <w:p w14:paraId="53914EE4" w14:textId="77777777" w:rsid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</w:p>
    <w:p w14:paraId="088C6BFB" w14:textId="268BF696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>
        <w:rPr>
          <w:rFonts w:cs="Guttman Keren" w:hint="cs"/>
          <w:sz w:val="26"/>
          <w:szCs w:val="26"/>
          <w:rtl/>
        </w:rPr>
        <w:t xml:space="preserve">10. 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עַל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אֵיזוֹ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מִצְוָה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הִקְפִּיד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="000D2CC0" w:rsidRPr="00033EC3">
        <w:rPr>
          <w:rFonts w:cs="Guttman Keren" w:hint="cs"/>
          <w:sz w:val="26"/>
          <w:szCs w:val="26"/>
          <w:rtl/>
        </w:rPr>
        <w:t>עֵשַׂיו</w:t>
      </w:r>
      <w:r w:rsidR="000D2CC0" w:rsidRPr="00033EC3">
        <w:rPr>
          <w:rFonts w:cs="Guttman Keren"/>
          <w:sz w:val="26"/>
          <w:szCs w:val="26"/>
          <w:rtl/>
        </w:rPr>
        <w:t xml:space="preserve"> </w:t>
      </w:r>
      <w:r w:rsidR="000D2CC0">
        <w:rPr>
          <w:rFonts w:cs="Guttman Keren" w:hint="cs"/>
          <w:sz w:val="26"/>
          <w:szCs w:val="26"/>
          <w:rtl/>
        </w:rPr>
        <w:t>?</w:t>
      </w:r>
    </w:p>
    <w:p w14:paraId="0E1725EC" w14:textId="7777777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א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הַכְנָסַת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אוֹרְחִים</w:t>
      </w:r>
      <w:r w:rsidRPr="00033EC3">
        <w:rPr>
          <w:rFonts w:cs="Guttman Keren"/>
          <w:sz w:val="26"/>
          <w:szCs w:val="26"/>
          <w:rtl/>
        </w:rPr>
        <w:t>.</w:t>
      </w:r>
    </w:p>
    <w:p w14:paraId="291688E1" w14:textId="35579DC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ב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תְּרוּמוֹת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="000D2CC0" w:rsidRPr="000D2CC0">
        <w:rPr>
          <w:rFonts w:cs="Guttman Keren"/>
          <w:sz w:val="26"/>
          <w:szCs w:val="26"/>
          <w:rtl/>
        </w:rPr>
        <w:t>וּמַעַשְׂרוֹת.</w:t>
      </w:r>
    </w:p>
    <w:p w14:paraId="608DF7C7" w14:textId="77777777" w:rsidR="00033EC3" w:rsidRP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ג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כִּבּוּד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הוֹרִים</w:t>
      </w:r>
      <w:r w:rsidRPr="00033EC3">
        <w:rPr>
          <w:rFonts w:cs="Guttman Keren"/>
          <w:sz w:val="26"/>
          <w:szCs w:val="26"/>
          <w:rtl/>
        </w:rPr>
        <w:t>.</w:t>
      </w:r>
    </w:p>
    <w:p w14:paraId="4167778B" w14:textId="77777777" w:rsidR="00033EC3" w:rsidRDefault="00033EC3" w:rsidP="00033EC3">
      <w:pPr>
        <w:pStyle w:val="ab"/>
        <w:spacing w:after="40"/>
        <w:rPr>
          <w:rFonts w:cs="Guttman Keren"/>
          <w:sz w:val="26"/>
          <w:szCs w:val="26"/>
          <w:rtl/>
        </w:rPr>
      </w:pPr>
      <w:r w:rsidRPr="00033EC3">
        <w:rPr>
          <w:rFonts w:cs="Guttman Keren" w:hint="cs"/>
          <w:sz w:val="26"/>
          <w:szCs w:val="26"/>
          <w:rtl/>
        </w:rPr>
        <w:t>ד</w:t>
      </w:r>
      <w:r w:rsidR="00354CA9">
        <w:rPr>
          <w:rFonts w:cs="Guttman Keren"/>
          <w:sz w:val="26"/>
          <w:szCs w:val="26"/>
          <w:rtl/>
        </w:rPr>
        <w:t>.</w:t>
      </w:r>
      <w:r w:rsidR="00354CA9">
        <w:rPr>
          <w:rFonts w:cs="Guttman Keren" w:hint="cs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בִּקּוּר</w:t>
      </w:r>
      <w:r w:rsidRPr="00033EC3">
        <w:rPr>
          <w:rFonts w:cs="Guttman Keren"/>
          <w:sz w:val="26"/>
          <w:szCs w:val="26"/>
          <w:rtl/>
        </w:rPr>
        <w:t xml:space="preserve"> </w:t>
      </w:r>
      <w:r w:rsidRPr="00033EC3">
        <w:rPr>
          <w:rFonts w:cs="Guttman Keren" w:hint="cs"/>
          <w:sz w:val="26"/>
          <w:szCs w:val="26"/>
          <w:rtl/>
        </w:rPr>
        <w:t>חוֹלִים</w:t>
      </w:r>
      <w:r w:rsidRPr="00033EC3">
        <w:rPr>
          <w:rFonts w:cs="Guttman Keren"/>
          <w:sz w:val="26"/>
          <w:szCs w:val="26"/>
          <w:rtl/>
        </w:rPr>
        <w:t>.</w:t>
      </w:r>
    </w:p>
    <w:p w14:paraId="3961D8B4" w14:textId="77777777" w:rsidR="00354CA9" w:rsidRPr="000F7F5F" w:rsidRDefault="00354CA9" w:rsidP="00033EC3">
      <w:pPr>
        <w:pStyle w:val="ab"/>
        <w:spacing w:after="40"/>
        <w:rPr>
          <w:rFonts w:cs="Guttman Keren"/>
          <w:sz w:val="26"/>
          <w:szCs w:val="26"/>
          <w:rtl/>
        </w:rPr>
      </w:pPr>
    </w:p>
    <w:p w14:paraId="79C3369F" w14:textId="77777777" w:rsidR="006E6C7F" w:rsidRPr="00816202" w:rsidRDefault="00816202" w:rsidP="000F7F5F">
      <w:pPr>
        <w:pStyle w:val="aa"/>
        <w:spacing w:after="40"/>
        <w:ind w:left="927"/>
        <w:jc w:val="center"/>
        <w:rPr>
          <w:rFonts w:cs="Guttman Keren"/>
          <w:b/>
          <w:bCs/>
          <w:sz w:val="28"/>
          <w:szCs w:val="28"/>
          <w:rtl/>
        </w:rPr>
      </w:pPr>
      <w:r w:rsidRPr="00816202">
        <w:rPr>
          <w:rFonts w:cs="Guttman Keren" w:hint="cs"/>
          <w:b/>
          <w:bCs/>
          <w:sz w:val="28"/>
          <w:szCs w:val="28"/>
          <w:rtl/>
        </w:rPr>
        <w:t>בהצלחה רבה!</w:t>
      </w:r>
    </w:p>
    <w:p w14:paraId="51136BAB" w14:textId="77777777" w:rsidR="00465EB5" w:rsidRPr="00FC5B77" w:rsidRDefault="00465EB5" w:rsidP="000F7F5F">
      <w:pPr>
        <w:spacing w:after="40"/>
        <w:rPr>
          <w:rFonts w:cs="Guttman Keren"/>
          <w:sz w:val="28"/>
          <w:szCs w:val="28"/>
          <w:rtl/>
        </w:rPr>
      </w:pPr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EB08F6" w14:textId="77777777" w:rsidR="007C4489" w:rsidRDefault="007C4489" w:rsidP="002868E8">
      <w:pPr>
        <w:spacing w:after="0" w:line="240" w:lineRule="auto"/>
      </w:pPr>
      <w:r>
        <w:separator/>
      </w:r>
    </w:p>
  </w:endnote>
  <w:endnote w:type="continuationSeparator" w:id="0">
    <w:p w14:paraId="1C05B365" w14:textId="77777777" w:rsidR="007C4489" w:rsidRDefault="007C4489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791220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0EEB91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25EE19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6C494E" w14:textId="77777777" w:rsidR="007C4489" w:rsidRDefault="007C4489" w:rsidP="002868E8">
      <w:pPr>
        <w:spacing w:after="0" w:line="240" w:lineRule="auto"/>
      </w:pPr>
      <w:r>
        <w:separator/>
      </w:r>
    </w:p>
  </w:footnote>
  <w:footnote w:type="continuationSeparator" w:id="0">
    <w:p w14:paraId="0F979556" w14:textId="77777777" w:rsidR="007C4489" w:rsidRDefault="007C4489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40177E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45558F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19453E6" wp14:editId="42637339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CD310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095D"/>
    <w:multiLevelType w:val="hybridMultilevel"/>
    <w:tmpl w:val="3BD2461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7A2601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3348A6"/>
    <w:multiLevelType w:val="hybridMultilevel"/>
    <w:tmpl w:val="307A0BD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96EA02E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1F23211"/>
    <w:multiLevelType w:val="hybridMultilevel"/>
    <w:tmpl w:val="902C5A0C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4F5F92"/>
    <w:multiLevelType w:val="hybridMultilevel"/>
    <w:tmpl w:val="2626D8B4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7A6C50"/>
    <w:multiLevelType w:val="hybridMultilevel"/>
    <w:tmpl w:val="FAAE8CA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A56A4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5170CC8"/>
    <w:multiLevelType w:val="hybridMultilevel"/>
    <w:tmpl w:val="A1C2419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FBD6D46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6A00AB8"/>
    <w:multiLevelType w:val="hybridMultilevel"/>
    <w:tmpl w:val="4710C512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F94523"/>
    <w:multiLevelType w:val="hybridMultilevel"/>
    <w:tmpl w:val="CA0E0DF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CF4AD412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D2C3327"/>
    <w:multiLevelType w:val="hybridMultilevel"/>
    <w:tmpl w:val="4EDA61B2"/>
    <w:lvl w:ilvl="0" w:tplc="7D18889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3E6230"/>
    <w:multiLevelType w:val="hybridMultilevel"/>
    <w:tmpl w:val="6C84749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3F6C853E">
      <w:start w:val="1"/>
      <w:numFmt w:val="hebrew1"/>
      <w:lvlText w:val="%2."/>
      <w:lvlJc w:val="left"/>
      <w:pPr>
        <w:ind w:left="135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6145209"/>
    <w:multiLevelType w:val="hybridMultilevel"/>
    <w:tmpl w:val="E9C4A9E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694F0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AE786E"/>
    <w:multiLevelType w:val="hybridMultilevel"/>
    <w:tmpl w:val="D9089B96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C00B51"/>
    <w:multiLevelType w:val="hybridMultilevel"/>
    <w:tmpl w:val="4FBC6906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880056"/>
    <w:multiLevelType w:val="hybridMultilevel"/>
    <w:tmpl w:val="56184AE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D234C6F2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D800AA0"/>
    <w:multiLevelType w:val="hybridMultilevel"/>
    <w:tmpl w:val="C5F28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72CC1"/>
    <w:multiLevelType w:val="hybridMultilevel"/>
    <w:tmpl w:val="57B419A4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B71496"/>
    <w:multiLevelType w:val="hybridMultilevel"/>
    <w:tmpl w:val="A39AF2AA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121592"/>
    <w:multiLevelType w:val="hybridMultilevel"/>
    <w:tmpl w:val="4FBC6906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A62EC1"/>
    <w:multiLevelType w:val="hybridMultilevel"/>
    <w:tmpl w:val="D5AA73A8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6BE20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13A546A"/>
    <w:multiLevelType w:val="hybridMultilevel"/>
    <w:tmpl w:val="27C4E1A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B200313A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5B77046"/>
    <w:multiLevelType w:val="hybridMultilevel"/>
    <w:tmpl w:val="EB3C09B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ECFAF4F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18B3814"/>
    <w:multiLevelType w:val="hybridMultilevel"/>
    <w:tmpl w:val="DFE6003A"/>
    <w:lvl w:ilvl="0" w:tplc="918E894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135C18"/>
    <w:multiLevelType w:val="hybridMultilevel"/>
    <w:tmpl w:val="AB2AE17A"/>
    <w:lvl w:ilvl="0" w:tplc="337EED5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9"/>
  </w:num>
  <w:num w:numId="3">
    <w:abstractNumId w:val="9"/>
  </w:num>
  <w:num w:numId="4">
    <w:abstractNumId w:val="5"/>
  </w:num>
  <w:num w:numId="5">
    <w:abstractNumId w:val="13"/>
  </w:num>
  <w:num w:numId="6">
    <w:abstractNumId w:val="20"/>
  </w:num>
  <w:num w:numId="7">
    <w:abstractNumId w:val="1"/>
  </w:num>
  <w:num w:numId="8">
    <w:abstractNumId w:val="0"/>
  </w:num>
  <w:num w:numId="9">
    <w:abstractNumId w:val="4"/>
  </w:num>
  <w:num w:numId="10">
    <w:abstractNumId w:val="7"/>
  </w:num>
  <w:num w:numId="11">
    <w:abstractNumId w:val="18"/>
  </w:num>
  <w:num w:numId="12">
    <w:abstractNumId w:val="14"/>
  </w:num>
  <w:num w:numId="13">
    <w:abstractNumId w:val="8"/>
  </w:num>
  <w:num w:numId="14">
    <w:abstractNumId w:val="21"/>
  </w:num>
  <w:num w:numId="15">
    <w:abstractNumId w:val="22"/>
  </w:num>
  <w:num w:numId="16">
    <w:abstractNumId w:val="12"/>
  </w:num>
  <w:num w:numId="17">
    <w:abstractNumId w:val="17"/>
  </w:num>
  <w:num w:numId="18">
    <w:abstractNumId w:val="3"/>
  </w:num>
  <w:num w:numId="19">
    <w:abstractNumId w:val="16"/>
  </w:num>
  <w:num w:numId="20">
    <w:abstractNumId w:val="2"/>
  </w:num>
  <w:num w:numId="21">
    <w:abstractNumId w:val="6"/>
  </w:num>
  <w:num w:numId="22">
    <w:abstractNumId w:val="11"/>
  </w:num>
  <w:num w:numId="23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0C"/>
    <w:rsid w:val="000141DD"/>
    <w:rsid w:val="00022B7A"/>
    <w:rsid w:val="000246A4"/>
    <w:rsid w:val="0002596A"/>
    <w:rsid w:val="00033EC3"/>
    <w:rsid w:val="000403DF"/>
    <w:rsid w:val="0004051D"/>
    <w:rsid w:val="00051C7A"/>
    <w:rsid w:val="00053B69"/>
    <w:rsid w:val="00074A88"/>
    <w:rsid w:val="0008250C"/>
    <w:rsid w:val="000A7324"/>
    <w:rsid w:val="000C0EC8"/>
    <w:rsid w:val="000D2CC0"/>
    <w:rsid w:val="000D3957"/>
    <w:rsid w:val="000F7F5F"/>
    <w:rsid w:val="0010329B"/>
    <w:rsid w:val="001037DB"/>
    <w:rsid w:val="0010423B"/>
    <w:rsid w:val="001136A8"/>
    <w:rsid w:val="00121102"/>
    <w:rsid w:val="00126797"/>
    <w:rsid w:val="0014240C"/>
    <w:rsid w:val="001455B7"/>
    <w:rsid w:val="00153C9B"/>
    <w:rsid w:val="00166C29"/>
    <w:rsid w:val="001734AB"/>
    <w:rsid w:val="00182D3B"/>
    <w:rsid w:val="00195AB6"/>
    <w:rsid w:val="0019764C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4CA9"/>
    <w:rsid w:val="0035621A"/>
    <w:rsid w:val="003563CB"/>
    <w:rsid w:val="00373864"/>
    <w:rsid w:val="0037749C"/>
    <w:rsid w:val="003A62E4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5EB5"/>
    <w:rsid w:val="004703E8"/>
    <w:rsid w:val="00482FED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4229F"/>
    <w:rsid w:val="0056146D"/>
    <w:rsid w:val="00561E85"/>
    <w:rsid w:val="005628C4"/>
    <w:rsid w:val="00563E9B"/>
    <w:rsid w:val="00581115"/>
    <w:rsid w:val="005B6AB8"/>
    <w:rsid w:val="005C1515"/>
    <w:rsid w:val="005D6D87"/>
    <w:rsid w:val="00601EC7"/>
    <w:rsid w:val="0060217D"/>
    <w:rsid w:val="00606280"/>
    <w:rsid w:val="006112A2"/>
    <w:rsid w:val="00632F31"/>
    <w:rsid w:val="00632F9A"/>
    <w:rsid w:val="006367A6"/>
    <w:rsid w:val="00640CBF"/>
    <w:rsid w:val="00643CDA"/>
    <w:rsid w:val="00663ED6"/>
    <w:rsid w:val="00675205"/>
    <w:rsid w:val="006917E0"/>
    <w:rsid w:val="00691F47"/>
    <w:rsid w:val="00693D04"/>
    <w:rsid w:val="006A276D"/>
    <w:rsid w:val="006B43B9"/>
    <w:rsid w:val="006B4830"/>
    <w:rsid w:val="006C2206"/>
    <w:rsid w:val="006D70CA"/>
    <w:rsid w:val="006E6C7F"/>
    <w:rsid w:val="0070370D"/>
    <w:rsid w:val="00712061"/>
    <w:rsid w:val="007271BE"/>
    <w:rsid w:val="007401A1"/>
    <w:rsid w:val="00744C15"/>
    <w:rsid w:val="007450FC"/>
    <w:rsid w:val="00750BEA"/>
    <w:rsid w:val="00763AE3"/>
    <w:rsid w:val="0077121D"/>
    <w:rsid w:val="00777A9C"/>
    <w:rsid w:val="007915ED"/>
    <w:rsid w:val="007C4489"/>
    <w:rsid w:val="007D6DC8"/>
    <w:rsid w:val="007D7357"/>
    <w:rsid w:val="007E7387"/>
    <w:rsid w:val="007F563B"/>
    <w:rsid w:val="0080109C"/>
    <w:rsid w:val="008035AD"/>
    <w:rsid w:val="008122DE"/>
    <w:rsid w:val="00816202"/>
    <w:rsid w:val="008205E3"/>
    <w:rsid w:val="00824C02"/>
    <w:rsid w:val="0084153C"/>
    <w:rsid w:val="00842D1B"/>
    <w:rsid w:val="00844D87"/>
    <w:rsid w:val="00847EFF"/>
    <w:rsid w:val="0085047D"/>
    <w:rsid w:val="00857FDC"/>
    <w:rsid w:val="00862BA3"/>
    <w:rsid w:val="00876343"/>
    <w:rsid w:val="008931BA"/>
    <w:rsid w:val="008A0D7A"/>
    <w:rsid w:val="008B0734"/>
    <w:rsid w:val="008C400B"/>
    <w:rsid w:val="00912112"/>
    <w:rsid w:val="00913E48"/>
    <w:rsid w:val="0092368B"/>
    <w:rsid w:val="00972E9D"/>
    <w:rsid w:val="00976424"/>
    <w:rsid w:val="009764D1"/>
    <w:rsid w:val="00983D71"/>
    <w:rsid w:val="00985EEC"/>
    <w:rsid w:val="00987C33"/>
    <w:rsid w:val="00994F51"/>
    <w:rsid w:val="009A5BCE"/>
    <w:rsid w:val="009A617D"/>
    <w:rsid w:val="009A6845"/>
    <w:rsid w:val="009A7423"/>
    <w:rsid w:val="009B04B1"/>
    <w:rsid w:val="009C09FE"/>
    <w:rsid w:val="009C3FBD"/>
    <w:rsid w:val="009F141C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33E99"/>
    <w:rsid w:val="00A35F3A"/>
    <w:rsid w:val="00A55BF2"/>
    <w:rsid w:val="00A8072A"/>
    <w:rsid w:val="00A8548E"/>
    <w:rsid w:val="00AA1334"/>
    <w:rsid w:val="00AF3F64"/>
    <w:rsid w:val="00B001DF"/>
    <w:rsid w:val="00B129AF"/>
    <w:rsid w:val="00B14DCF"/>
    <w:rsid w:val="00B220B6"/>
    <w:rsid w:val="00B40DB3"/>
    <w:rsid w:val="00B6092F"/>
    <w:rsid w:val="00B84C8B"/>
    <w:rsid w:val="00B87195"/>
    <w:rsid w:val="00B966EC"/>
    <w:rsid w:val="00B97147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04C41"/>
    <w:rsid w:val="00C20A62"/>
    <w:rsid w:val="00C35675"/>
    <w:rsid w:val="00C63BBE"/>
    <w:rsid w:val="00CB454F"/>
    <w:rsid w:val="00CD3E10"/>
    <w:rsid w:val="00CD4625"/>
    <w:rsid w:val="00D0075A"/>
    <w:rsid w:val="00D2194B"/>
    <w:rsid w:val="00D2344A"/>
    <w:rsid w:val="00D3247E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CD0"/>
    <w:rsid w:val="00E446DC"/>
    <w:rsid w:val="00E45E06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D7A1B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A3E7B"/>
    <w:rsid w:val="00FB522B"/>
    <w:rsid w:val="00FC00AB"/>
    <w:rsid w:val="00FC242A"/>
    <w:rsid w:val="00FC5B77"/>
    <w:rsid w:val="00FE3B02"/>
    <w:rsid w:val="00FE4ACD"/>
    <w:rsid w:val="00FF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311AB7"/>
  <w15:docId w15:val="{76991664-E5DE-4FAC-A2A1-A505CE1D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  <w:style w:type="paragraph" w:styleId="ab">
    <w:name w:val="No Spacing"/>
    <w:uiPriority w:val="1"/>
    <w:qFormat/>
    <w:rsid w:val="000F7F5F"/>
    <w:pPr>
      <w:bidi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1169B2-B46E-4532-9205-671E10F70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1</TotalTime>
  <Pages>2</Pages>
  <Words>360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2</cp:revision>
  <cp:lastPrinted>2019-10-27T09:41:00Z</cp:lastPrinted>
  <dcterms:created xsi:type="dcterms:W3CDTF">2023-11-18T18:06:00Z</dcterms:created>
  <dcterms:modified xsi:type="dcterms:W3CDTF">2023-11-18T18:06:00Z</dcterms:modified>
</cp:coreProperties>
</file>