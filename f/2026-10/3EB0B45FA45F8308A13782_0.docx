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285F5" w14:textId="77777777" w:rsidR="00A24F05" w:rsidRPr="003B160E" w:rsidRDefault="008035AD" w:rsidP="00981163">
      <w:pPr>
        <w:spacing w:after="0" w:line="240" w:lineRule="auto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829B449" w14:textId="77777777" w:rsidR="006E6C7F" w:rsidRPr="003B160E" w:rsidRDefault="00912087" w:rsidP="00981163">
      <w:pPr>
        <w:spacing w:after="0" w:line="240" w:lineRule="auto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BA51F2">
        <w:rPr>
          <w:rFonts w:cs="Guttman Keren" w:hint="cs"/>
          <w:b/>
          <w:bCs/>
          <w:sz w:val="32"/>
          <w:szCs w:val="32"/>
          <w:u w:val="single"/>
          <w:rtl/>
        </w:rPr>
        <w:t xml:space="preserve">____________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ה ה'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928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7"/>
        <w:gridCol w:w="4741"/>
      </w:tblGrid>
      <w:tr w:rsidR="003B160E" w:rsidRPr="00C64EB1" w14:paraId="3CC47BF5" w14:textId="77777777" w:rsidTr="00981163">
        <w:trPr>
          <w:trHeight w:val="11631"/>
        </w:trPr>
        <w:tc>
          <w:tcPr>
            <w:tcW w:w="5187" w:type="dxa"/>
          </w:tcPr>
          <w:p w14:paraId="6AD7C5B7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מי פתר את חלומותיו של פרעה?</w:t>
            </w:r>
          </w:p>
          <w:p w14:paraId="72C8FF07" w14:textId="77777777" w:rsidR="00537DE8" w:rsidRPr="00290841" w:rsidRDefault="00537DE8" w:rsidP="00537DE8">
            <w:pPr>
              <w:pStyle w:val="aa"/>
              <w:numPr>
                <w:ilvl w:val="0"/>
                <w:numId w:val="14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היועצים שלו.</w:t>
            </w:r>
          </w:p>
          <w:p w14:paraId="23ECB1FF" w14:textId="77777777" w:rsidR="00537DE8" w:rsidRPr="00290841" w:rsidRDefault="00537DE8" w:rsidP="00537DE8">
            <w:pPr>
              <w:pStyle w:val="aa"/>
              <w:numPr>
                <w:ilvl w:val="0"/>
                <w:numId w:val="14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שר המשקים.</w:t>
            </w:r>
          </w:p>
          <w:p w14:paraId="4A754041" w14:textId="77777777" w:rsidR="00537DE8" w:rsidRPr="00290841" w:rsidRDefault="00537DE8" w:rsidP="00537DE8">
            <w:pPr>
              <w:pStyle w:val="aa"/>
              <w:numPr>
                <w:ilvl w:val="0"/>
                <w:numId w:val="14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שר האופים.</w:t>
            </w:r>
          </w:p>
          <w:p w14:paraId="0F2ED56F" w14:textId="77777777" w:rsidR="00537DE8" w:rsidRPr="00290841" w:rsidRDefault="00537DE8" w:rsidP="00537DE8">
            <w:pPr>
              <w:pStyle w:val="aa"/>
              <w:numPr>
                <w:ilvl w:val="0"/>
                <w:numId w:val="14"/>
              </w:numPr>
              <w:spacing w:after="160" w:line="259" w:lineRule="auto"/>
              <w:rPr>
                <w:rFonts w:cs="Guttman Keren"/>
                <w:sz w:val="26"/>
                <w:szCs w:val="26"/>
                <w:rtl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יוסף הצדיק</w:t>
            </w:r>
            <w:r>
              <w:rPr>
                <w:rFonts w:cs="Guttman Keren" w:hint="cs"/>
                <w:sz w:val="26"/>
                <w:szCs w:val="26"/>
                <w:rtl/>
              </w:rPr>
              <w:t>.</w:t>
            </w:r>
          </w:p>
          <w:p w14:paraId="12BEB24F" w14:textId="77777777" w:rsidR="00537DE8" w:rsidRPr="00290841" w:rsidRDefault="00537DE8" w:rsidP="00537DE8">
            <w:pPr>
              <w:pStyle w:val="aa"/>
              <w:rPr>
                <w:rFonts w:cs="Guttman Keren"/>
                <w:sz w:val="26"/>
                <w:szCs w:val="26"/>
                <w:rtl/>
              </w:rPr>
            </w:pPr>
          </w:p>
          <w:p w14:paraId="38CB2FE8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מדוע האחים ירדו למצריים?</w:t>
            </w:r>
          </w:p>
          <w:p w14:paraId="65F99B64" w14:textId="77777777" w:rsidR="00537DE8" w:rsidRPr="00290841" w:rsidRDefault="00537DE8" w:rsidP="00537DE8">
            <w:pPr>
              <w:pStyle w:val="aa"/>
              <w:numPr>
                <w:ilvl w:val="0"/>
                <w:numId w:val="15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כי היה רעב בארץ.</w:t>
            </w:r>
          </w:p>
          <w:p w14:paraId="33CB2970" w14:textId="77777777" w:rsidR="00537DE8" w:rsidRPr="00290841" w:rsidRDefault="00537DE8" w:rsidP="00537DE8">
            <w:pPr>
              <w:pStyle w:val="aa"/>
              <w:numPr>
                <w:ilvl w:val="0"/>
                <w:numId w:val="15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כדי לפגוש את יוסף.</w:t>
            </w:r>
          </w:p>
          <w:p w14:paraId="14018CED" w14:textId="77777777" w:rsidR="00537DE8" w:rsidRPr="00290841" w:rsidRDefault="00537DE8" w:rsidP="00537DE8">
            <w:pPr>
              <w:pStyle w:val="aa"/>
              <w:numPr>
                <w:ilvl w:val="0"/>
                <w:numId w:val="15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כדי לסחור במצריים.</w:t>
            </w:r>
          </w:p>
          <w:p w14:paraId="1A880E68" w14:textId="77777777" w:rsidR="00537DE8" w:rsidRDefault="00537DE8" w:rsidP="00537DE8">
            <w:pPr>
              <w:pStyle w:val="aa"/>
              <w:numPr>
                <w:ilvl w:val="0"/>
                <w:numId w:val="15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כדי לבקש מפרעה כסף וזהב.</w:t>
            </w:r>
          </w:p>
          <w:p w14:paraId="709D68FF" w14:textId="77777777" w:rsidR="00537DE8" w:rsidRPr="00290841" w:rsidRDefault="00537DE8" w:rsidP="00537DE8">
            <w:pPr>
              <w:pStyle w:val="aa"/>
              <w:spacing w:after="160" w:line="259" w:lineRule="auto"/>
              <w:ind w:left="1080"/>
              <w:rPr>
                <w:rFonts w:cs="Guttman Keren"/>
                <w:sz w:val="26"/>
                <w:szCs w:val="26"/>
                <w:rtl/>
              </w:rPr>
            </w:pPr>
          </w:p>
          <w:p w14:paraId="61D1E7D6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במה הואשם בנימין?</w:t>
            </w:r>
          </w:p>
          <w:p w14:paraId="4CB7D77B" w14:textId="77777777" w:rsidR="00537DE8" w:rsidRPr="00290841" w:rsidRDefault="00537DE8" w:rsidP="00537DE8">
            <w:pPr>
              <w:pStyle w:val="aa"/>
              <w:numPr>
                <w:ilvl w:val="0"/>
                <w:numId w:val="16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בגניבת כסף וזהב.</w:t>
            </w:r>
          </w:p>
          <w:p w14:paraId="43D26240" w14:textId="77777777" w:rsidR="00537DE8" w:rsidRPr="00290841" w:rsidRDefault="00537DE8" w:rsidP="00537DE8">
            <w:pPr>
              <w:pStyle w:val="aa"/>
              <w:numPr>
                <w:ilvl w:val="0"/>
                <w:numId w:val="16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בגניבת הגביע.</w:t>
            </w:r>
          </w:p>
          <w:p w14:paraId="790FFF8C" w14:textId="77777777" w:rsidR="00537DE8" w:rsidRPr="00290841" w:rsidRDefault="00537DE8" w:rsidP="00537DE8">
            <w:pPr>
              <w:pStyle w:val="aa"/>
              <w:numPr>
                <w:ilvl w:val="0"/>
                <w:numId w:val="16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בגניבת הכתר של יוסף.</w:t>
            </w:r>
          </w:p>
          <w:p w14:paraId="75CB96F1" w14:textId="77777777" w:rsidR="00537DE8" w:rsidRDefault="00537DE8" w:rsidP="00537DE8">
            <w:pPr>
              <w:pStyle w:val="aa"/>
              <w:numPr>
                <w:ilvl w:val="0"/>
                <w:numId w:val="16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בריגול בארץ מצריים.</w:t>
            </w:r>
          </w:p>
          <w:p w14:paraId="1E6A89C6" w14:textId="77777777" w:rsidR="00537DE8" w:rsidRPr="00290841" w:rsidRDefault="00537DE8" w:rsidP="00537DE8">
            <w:pPr>
              <w:pStyle w:val="aa"/>
              <w:spacing w:after="160" w:line="259" w:lineRule="auto"/>
              <w:ind w:left="1080"/>
              <w:rPr>
                <w:rFonts w:cs="Guttman Keren"/>
                <w:sz w:val="26"/>
                <w:szCs w:val="26"/>
                <w:rtl/>
              </w:rPr>
            </w:pPr>
          </w:p>
          <w:p w14:paraId="78342BE5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מה ביקש יוסף לפני שהתגלה לאחיו?</w:t>
            </w:r>
          </w:p>
          <w:p w14:paraId="0484EE86" w14:textId="77777777" w:rsidR="00537DE8" w:rsidRPr="00290841" w:rsidRDefault="00537DE8" w:rsidP="00537DE8">
            <w:pPr>
              <w:pStyle w:val="aa"/>
              <w:numPr>
                <w:ilvl w:val="0"/>
                <w:numId w:val="17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שיביאו לו כוס מים.</w:t>
            </w:r>
          </w:p>
          <w:p w14:paraId="7ABF47BE" w14:textId="77777777" w:rsidR="00537DE8" w:rsidRPr="00290841" w:rsidRDefault="00537DE8" w:rsidP="00537DE8">
            <w:pPr>
              <w:pStyle w:val="aa"/>
              <w:numPr>
                <w:ilvl w:val="0"/>
                <w:numId w:val="17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שכל האנשים יתקבצו בארמונו.</w:t>
            </w:r>
          </w:p>
          <w:p w14:paraId="173045A7" w14:textId="77777777" w:rsidR="00537DE8" w:rsidRPr="00290841" w:rsidRDefault="00537DE8" w:rsidP="00537DE8">
            <w:pPr>
              <w:pStyle w:val="aa"/>
              <w:numPr>
                <w:ilvl w:val="0"/>
                <w:numId w:val="17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שיביאו לו מתנות כדי שיוכל לחלק לאחיו.</w:t>
            </w:r>
          </w:p>
          <w:p w14:paraId="31ECD470" w14:textId="77777777" w:rsidR="00537DE8" w:rsidRDefault="00537DE8" w:rsidP="00537DE8">
            <w:pPr>
              <w:pStyle w:val="aa"/>
              <w:numPr>
                <w:ilvl w:val="0"/>
                <w:numId w:val="17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שכל האנשים יצאו מהחדר, חוץ מאחיו.</w:t>
            </w:r>
          </w:p>
          <w:p w14:paraId="659E8C13" w14:textId="77777777" w:rsidR="00537DE8" w:rsidRPr="00290841" w:rsidRDefault="00537DE8" w:rsidP="00537DE8">
            <w:pPr>
              <w:pStyle w:val="aa"/>
              <w:spacing w:after="160" w:line="259" w:lineRule="auto"/>
              <w:ind w:left="1080"/>
              <w:rPr>
                <w:rFonts w:cs="Guttman Keren"/>
                <w:sz w:val="26"/>
                <w:szCs w:val="26"/>
                <w:rtl/>
              </w:rPr>
            </w:pPr>
          </w:p>
          <w:p w14:paraId="0E70A85F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מי הלך לקבל את יעקב בבואו למצרים?</w:t>
            </w:r>
          </w:p>
          <w:p w14:paraId="12F7F478" w14:textId="77777777" w:rsidR="00537DE8" w:rsidRPr="00290841" w:rsidRDefault="00537DE8" w:rsidP="00537DE8">
            <w:pPr>
              <w:pStyle w:val="aa"/>
              <w:numPr>
                <w:ilvl w:val="0"/>
                <w:numId w:val="18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יוסף.</w:t>
            </w:r>
          </w:p>
          <w:p w14:paraId="4D6A5CA9" w14:textId="77777777" w:rsidR="00537DE8" w:rsidRPr="00290841" w:rsidRDefault="00537DE8" w:rsidP="00537DE8">
            <w:pPr>
              <w:pStyle w:val="aa"/>
              <w:numPr>
                <w:ilvl w:val="0"/>
                <w:numId w:val="18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כל נכבדי מצריים.</w:t>
            </w:r>
          </w:p>
          <w:p w14:paraId="04719AA9" w14:textId="77777777" w:rsidR="00537DE8" w:rsidRPr="00290841" w:rsidRDefault="00537DE8" w:rsidP="00537DE8">
            <w:pPr>
              <w:pStyle w:val="aa"/>
              <w:numPr>
                <w:ilvl w:val="0"/>
                <w:numId w:val="18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כל אחיו של יוסף.</w:t>
            </w:r>
          </w:p>
          <w:p w14:paraId="6DDB938F" w14:textId="5478D3E0" w:rsidR="003B160E" w:rsidRPr="00537DE8" w:rsidRDefault="00537DE8" w:rsidP="00537DE8">
            <w:pPr>
              <w:pStyle w:val="aa"/>
              <w:numPr>
                <w:ilvl w:val="0"/>
                <w:numId w:val="18"/>
              </w:numPr>
              <w:spacing w:after="160" w:line="259" w:lineRule="auto"/>
              <w:rPr>
                <w:rFonts w:cs="Guttman Keren"/>
                <w:sz w:val="26"/>
                <w:szCs w:val="26"/>
                <w:rtl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כל התשובות נכונות.</w:t>
            </w:r>
          </w:p>
        </w:tc>
        <w:tc>
          <w:tcPr>
            <w:tcW w:w="4741" w:type="dxa"/>
          </w:tcPr>
          <w:p w14:paraId="5AB653A5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>
              <w:rPr>
                <w:rFonts w:cs="Guttman Keren" w:hint="cs"/>
                <w:sz w:val="26"/>
                <w:szCs w:val="26"/>
                <w:rtl/>
              </w:rPr>
              <w:t>במה עסקו בני ישראל במצריים?</w:t>
            </w:r>
          </w:p>
          <w:p w14:paraId="1FB3B563" w14:textId="77777777" w:rsidR="00537DE8" w:rsidRPr="00290841" w:rsidRDefault="00537DE8" w:rsidP="00537DE8">
            <w:pPr>
              <w:pStyle w:val="aa"/>
              <w:numPr>
                <w:ilvl w:val="0"/>
                <w:numId w:val="19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היו רועי צאן.</w:t>
            </w:r>
          </w:p>
          <w:p w14:paraId="4C4265A4" w14:textId="77777777" w:rsidR="00537DE8" w:rsidRPr="00290841" w:rsidRDefault="00537DE8" w:rsidP="00537DE8">
            <w:pPr>
              <w:pStyle w:val="aa"/>
              <w:numPr>
                <w:ilvl w:val="0"/>
                <w:numId w:val="19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היו מגדלי ירקות.</w:t>
            </w:r>
          </w:p>
          <w:p w14:paraId="2A4213C7" w14:textId="77777777" w:rsidR="00537DE8" w:rsidRPr="00290841" w:rsidRDefault="00537DE8" w:rsidP="00537DE8">
            <w:pPr>
              <w:pStyle w:val="aa"/>
              <w:numPr>
                <w:ilvl w:val="0"/>
                <w:numId w:val="19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למדו תורה.</w:t>
            </w:r>
          </w:p>
          <w:p w14:paraId="43FD92E8" w14:textId="77777777" w:rsidR="00537DE8" w:rsidRDefault="00537DE8" w:rsidP="00537DE8">
            <w:pPr>
              <w:pStyle w:val="aa"/>
              <w:numPr>
                <w:ilvl w:val="0"/>
                <w:numId w:val="19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>
              <w:rPr>
                <w:rFonts w:cs="Guttman Keren" w:hint="cs"/>
                <w:sz w:val="26"/>
                <w:szCs w:val="26"/>
                <w:rtl/>
              </w:rPr>
              <w:t>תשובות א+ ג נכונות.</w:t>
            </w:r>
          </w:p>
          <w:p w14:paraId="71F9B169" w14:textId="77777777" w:rsidR="00537DE8" w:rsidRPr="00290841" w:rsidRDefault="00537DE8" w:rsidP="00537DE8">
            <w:pPr>
              <w:pStyle w:val="aa"/>
              <w:spacing w:after="160" w:line="259" w:lineRule="auto"/>
              <w:ind w:left="1080"/>
              <w:rPr>
                <w:rFonts w:cs="Guttman Keren"/>
                <w:sz w:val="26"/>
                <w:szCs w:val="26"/>
              </w:rPr>
            </w:pPr>
          </w:p>
          <w:p w14:paraId="1317EEE6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כמה ילדים היו לבנימין?</w:t>
            </w:r>
          </w:p>
          <w:p w14:paraId="1834BACF" w14:textId="77777777" w:rsidR="00537DE8" w:rsidRPr="00290841" w:rsidRDefault="00537DE8" w:rsidP="00537DE8">
            <w:pPr>
              <w:pStyle w:val="aa"/>
              <w:numPr>
                <w:ilvl w:val="0"/>
                <w:numId w:val="20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שבעה.</w:t>
            </w:r>
          </w:p>
          <w:p w14:paraId="39EF5517" w14:textId="77777777" w:rsidR="00537DE8" w:rsidRPr="00290841" w:rsidRDefault="00537DE8" w:rsidP="00537DE8">
            <w:pPr>
              <w:pStyle w:val="aa"/>
              <w:numPr>
                <w:ilvl w:val="0"/>
                <w:numId w:val="20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שמונה.</w:t>
            </w:r>
          </w:p>
          <w:p w14:paraId="2DA02E8B" w14:textId="77777777" w:rsidR="00537DE8" w:rsidRPr="00290841" w:rsidRDefault="00537DE8" w:rsidP="00537DE8">
            <w:pPr>
              <w:pStyle w:val="aa"/>
              <w:numPr>
                <w:ilvl w:val="0"/>
                <w:numId w:val="20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תשעה.</w:t>
            </w:r>
          </w:p>
          <w:p w14:paraId="75266681" w14:textId="77777777" w:rsidR="00537DE8" w:rsidRDefault="00537DE8" w:rsidP="00537DE8">
            <w:pPr>
              <w:pStyle w:val="aa"/>
              <w:numPr>
                <w:ilvl w:val="0"/>
                <w:numId w:val="20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עשרה.</w:t>
            </w:r>
          </w:p>
          <w:p w14:paraId="5D37652A" w14:textId="77777777" w:rsidR="00537DE8" w:rsidRPr="00290841" w:rsidRDefault="00537DE8" w:rsidP="00537DE8">
            <w:pPr>
              <w:pStyle w:val="aa"/>
              <w:spacing w:after="160" w:line="259" w:lineRule="auto"/>
              <w:ind w:left="1080"/>
              <w:rPr>
                <w:rFonts w:cs="Guttman Keren"/>
                <w:sz w:val="26"/>
                <w:szCs w:val="26"/>
                <w:rtl/>
              </w:rPr>
            </w:pPr>
          </w:p>
          <w:p w14:paraId="3130D14D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מה היה רמוז בשמם של בניו?</w:t>
            </w:r>
          </w:p>
          <w:p w14:paraId="38DA5708" w14:textId="77777777" w:rsidR="00537DE8" w:rsidRPr="00290841" w:rsidRDefault="00537DE8" w:rsidP="00537DE8">
            <w:pPr>
              <w:pStyle w:val="aa"/>
              <w:numPr>
                <w:ilvl w:val="0"/>
                <w:numId w:val="21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מותה של אימו רחל.</w:t>
            </w:r>
          </w:p>
          <w:p w14:paraId="2B49A280" w14:textId="77777777" w:rsidR="00537DE8" w:rsidRPr="00290841" w:rsidRDefault="00537DE8" w:rsidP="00537DE8">
            <w:pPr>
              <w:pStyle w:val="aa"/>
              <w:numPr>
                <w:ilvl w:val="0"/>
                <w:numId w:val="21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שמו של סבו- יצחק אבינו.</w:t>
            </w:r>
          </w:p>
          <w:p w14:paraId="42EBE51D" w14:textId="77777777" w:rsidR="00537DE8" w:rsidRPr="00290841" w:rsidRDefault="00537DE8" w:rsidP="00537DE8">
            <w:pPr>
              <w:pStyle w:val="aa"/>
              <w:numPr>
                <w:ilvl w:val="0"/>
                <w:numId w:val="21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קורות חייו של יצחק אבינו- סבו.</w:t>
            </w:r>
          </w:p>
          <w:p w14:paraId="6EC1507D" w14:textId="77777777" w:rsidR="00537DE8" w:rsidRDefault="00537DE8" w:rsidP="00537DE8">
            <w:pPr>
              <w:pStyle w:val="aa"/>
              <w:numPr>
                <w:ilvl w:val="0"/>
                <w:numId w:val="21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 xml:space="preserve">קורות חייו של יוסף </w:t>
            </w:r>
            <w:r w:rsidRPr="00290841">
              <w:rPr>
                <w:rFonts w:cs="Guttman Keren"/>
                <w:sz w:val="26"/>
                <w:szCs w:val="26"/>
                <w:rtl/>
              </w:rPr>
              <w:t>–</w:t>
            </w:r>
            <w:r w:rsidRPr="00290841">
              <w:rPr>
                <w:rFonts w:cs="Guttman Keren" w:hint="cs"/>
                <w:sz w:val="26"/>
                <w:szCs w:val="26"/>
                <w:rtl/>
              </w:rPr>
              <w:t xml:space="preserve"> אחיו האבוד.</w:t>
            </w:r>
          </w:p>
          <w:p w14:paraId="0939CC24" w14:textId="77777777" w:rsidR="00537DE8" w:rsidRPr="00290841" w:rsidRDefault="00537DE8" w:rsidP="00537DE8">
            <w:pPr>
              <w:pStyle w:val="aa"/>
              <w:spacing w:after="160" w:line="259" w:lineRule="auto"/>
              <w:ind w:left="1080"/>
              <w:rPr>
                <w:rFonts w:cs="Guttman Keren"/>
                <w:sz w:val="26"/>
                <w:szCs w:val="26"/>
                <w:rtl/>
              </w:rPr>
            </w:pPr>
          </w:p>
          <w:p w14:paraId="095936F5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על מה בכה יוסף כשראה את בנימין?</w:t>
            </w:r>
          </w:p>
          <w:p w14:paraId="3E9DF91F" w14:textId="77777777" w:rsidR="00537DE8" w:rsidRPr="00290841" w:rsidRDefault="00537DE8" w:rsidP="00537DE8">
            <w:pPr>
              <w:pStyle w:val="aa"/>
              <w:numPr>
                <w:ilvl w:val="0"/>
                <w:numId w:val="22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שלא מספיק הכיר אותו.</w:t>
            </w:r>
          </w:p>
          <w:p w14:paraId="4D6AE2DE" w14:textId="77777777" w:rsidR="00537DE8" w:rsidRPr="00290841" w:rsidRDefault="00537DE8" w:rsidP="00537DE8">
            <w:pPr>
              <w:pStyle w:val="aa"/>
              <w:numPr>
                <w:ilvl w:val="0"/>
                <w:numId w:val="22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על שני בתי המקדש שיהיו בנחלתו והם יחרבו.</w:t>
            </w:r>
          </w:p>
          <w:p w14:paraId="188E38DD" w14:textId="77777777" w:rsidR="00537DE8" w:rsidRPr="00290841" w:rsidRDefault="00537DE8" w:rsidP="00537DE8">
            <w:pPr>
              <w:pStyle w:val="aa"/>
              <w:numPr>
                <w:ilvl w:val="0"/>
                <w:numId w:val="22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על משכן שילה.</w:t>
            </w:r>
          </w:p>
          <w:p w14:paraId="23284470" w14:textId="77777777" w:rsidR="00537DE8" w:rsidRDefault="00537DE8" w:rsidP="00537DE8">
            <w:pPr>
              <w:pStyle w:val="aa"/>
              <w:numPr>
                <w:ilvl w:val="0"/>
                <w:numId w:val="22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כל התשובות נכונות.</w:t>
            </w:r>
          </w:p>
          <w:p w14:paraId="5AD64178" w14:textId="77777777" w:rsidR="00537DE8" w:rsidRPr="00290841" w:rsidRDefault="00537DE8" w:rsidP="00537DE8">
            <w:pPr>
              <w:pStyle w:val="aa"/>
              <w:spacing w:after="160" w:line="259" w:lineRule="auto"/>
              <w:ind w:left="1080"/>
              <w:rPr>
                <w:rFonts w:cs="Guttman Keren"/>
                <w:sz w:val="26"/>
                <w:szCs w:val="26"/>
                <w:rtl/>
              </w:rPr>
            </w:pPr>
          </w:p>
          <w:p w14:paraId="689A8F0E" w14:textId="77777777" w:rsidR="00537DE8" w:rsidRPr="00290841" w:rsidRDefault="00537DE8" w:rsidP="00537DE8">
            <w:pPr>
              <w:pStyle w:val="aa"/>
              <w:numPr>
                <w:ilvl w:val="0"/>
                <w:numId w:val="1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כיצד הצליחו החסידים להסיר את העננים ולגלות את הלבנה?</w:t>
            </w:r>
          </w:p>
          <w:p w14:paraId="0C6EEC99" w14:textId="77777777" w:rsidR="00537DE8" w:rsidRPr="00290841" w:rsidRDefault="00537DE8" w:rsidP="00537DE8">
            <w:pPr>
              <w:pStyle w:val="aa"/>
              <w:numPr>
                <w:ilvl w:val="0"/>
                <w:numId w:val="2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באמצעות תפילה חזקה.</w:t>
            </w:r>
          </w:p>
          <w:p w14:paraId="16775B43" w14:textId="77777777" w:rsidR="00537DE8" w:rsidRPr="00290841" w:rsidRDefault="00537DE8" w:rsidP="00537DE8">
            <w:pPr>
              <w:pStyle w:val="aa"/>
              <w:numPr>
                <w:ilvl w:val="0"/>
                <w:numId w:val="2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באמצעות מתן צדקה.</w:t>
            </w:r>
          </w:p>
          <w:p w14:paraId="7BF4DD39" w14:textId="77777777" w:rsidR="00537DE8" w:rsidRPr="00290841" w:rsidRDefault="00537DE8" w:rsidP="00537DE8">
            <w:pPr>
              <w:pStyle w:val="aa"/>
              <w:numPr>
                <w:ilvl w:val="0"/>
                <w:numId w:val="23"/>
              </w:numPr>
              <w:spacing w:after="160" w:line="259" w:lineRule="auto"/>
              <w:rPr>
                <w:rFonts w:cs="Guttman Keren"/>
                <w:sz w:val="26"/>
                <w:szCs w:val="26"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באמצעות ריקוד ושמחה.</w:t>
            </w:r>
          </w:p>
          <w:p w14:paraId="4C8C4875" w14:textId="742CA7DD" w:rsidR="003B160E" w:rsidRPr="00537DE8" w:rsidRDefault="00537DE8" w:rsidP="00537DE8">
            <w:pPr>
              <w:pStyle w:val="aa"/>
              <w:numPr>
                <w:ilvl w:val="0"/>
                <w:numId w:val="23"/>
              </w:numPr>
              <w:spacing w:after="160" w:line="259" w:lineRule="auto"/>
              <w:rPr>
                <w:rFonts w:cs="Guttman Keren"/>
                <w:sz w:val="26"/>
                <w:szCs w:val="26"/>
                <w:rtl/>
              </w:rPr>
            </w:pPr>
            <w:r w:rsidRPr="00290841">
              <w:rPr>
                <w:rFonts w:cs="Guttman Keren" w:hint="cs"/>
                <w:sz w:val="26"/>
                <w:szCs w:val="26"/>
                <w:rtl/>
              </w:rPr>
              <w:t>שום תשובה אינה נכונה.</w:t>
            </w:r>
            <w:bookmarkStart w:id="0" w:name="_GoBack"/>
            <w:bookmarkEnd w:id="0"/>
          </w:p>
        </w:tc>
      </w:tr>
    </w:tbl>
    <w:p w14:paraId="13C91844" w14:textId="15850111" w:rsidR="00981163" w:rsidRPr="00981163" w:rsidRDefault="00981163" w:rsidP="00981163">
      <w:pPr>
        <w:jc w:val="center"/>
        <w:rPr>
          <w:rFonts w:cs="Guttman Keren"/>
          <w:b/>
          <w:bCs/>
          <w:sz w:val="28"/>
          <w:szCs w:val="28"/>
          <w:rtl/>
        </w:rPr>
      </w:pPr>
      <w:r>
        <w:rPr>
          <w:rFonts w:cs="Guttman Keren" w:hint="cs"/>
          <w:b/>
          <w:bCs/>
          <w:sz w:val="28"/>
          <w:szCs w:val="28"/>
          <w:rtl/>
        </w:rPr>
        <w:t>בהצלחה רבה!</w:t>
      </w:r>
    </w:p>
    <w:sectPr w:rsidR="00981163" w:rsidRPr="00981163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4DE2CA" w14:textId="77777777" w:rsidR="002603EF" w:rsidRDefault="002603EF" w:rsidP="002868E8">
      <w:pPr>
        <w:spacing w:after="0" w:line="240" w:lineRule="auto"/>
      </w:pPr>
      <w:r>
        <w:separator/>
      </w:r>
    </w:p>
  </w:endnote>
  <w:endnote w:type="continuationSeparator" w:id="0">
    <w:p w14:paraId="40B83F12" w14:textId="77777777" w:rsidR="002603EF" w:rsidRDefault="002603EF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25182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A2FF5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9230A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B6A915" w14:textId="77777777" w:rsidR="002603EF" w:rsidRDefault="002603EF" w:rsidP="002868E8">
      <w:pPr>
        <w:spacing w:after="0" w:line="240" w:lineRule="auto"/>
      </w:pPr>
      <w:r>
        <w:separator/>
      </w:r>
    </w:p>
  </w:footnote>
  <w:footnote w:type="continuationSeparator" w:id="0">
    <w:p w14:paraId="6FB3FDEB" w14:textId="77777777" w:rsidR="002603EF" w:rsidRDefault="002603EF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1AFB1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AA454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5D01909" wp14:editId="3B5D2E42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516A4E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44743"/>
    <w:multiLevelType w:val="hybridMultilevel"/>
    <w:tmpl w:val="9A84557C"/>
    <w:lvl w:ilvl="0" w:tplc="B27E43B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98384F"/>
    <w:multiLevelType w:val="hybridMultilevel"/>
    <w:tmpl w:val="CDCA6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C2390"/>
    <w:multiLevelType w:val="hybridMultilevel"/>
    <w:tmpl w:val="7E560DFA"/>
    <w:lvl w:ilvl="0" w:tplc="0EC8866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D147F2"/>
    <w:multiLevelType w:val="hybridMultilevel"/>
    <w:tmpl w:val="45542946"/>
    <w:lvl w:ilvl="0" w:tplc="73F4F5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2792158"/>
    <w:multiLevelType w:val="hybridMultilevel"/>
    <w:tmpl w:val="8D6C0102"/>
    <w:lvl w:ilvl="0" w:tplc="F680480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840C04"/>
    <w:multiLevelType w:val="hybridMultilevel"/>
    <w:tmpl w:val="A4B07AA0"/>
    <w:lvl w:ilvl="0" w:tplc="D46837E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8987AD7"/>
    <w:multiLevelType w:val="hybridMultilevel"/>
    <w:tmpl w:val="FDE6EBA8"/>
    <w:lvl w:ilvl="0" w:tplc="BAF4A96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A901EE7"/>
    <w:multiLevelType w:val="hybridMultilevel"/>
    <w:tmpl w:val="388CBEC4"/>
    <w:lvl w:ilvl="0" w:tplc="BEE267A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954125"/>
    <w:multiLevelType w:val="hybridMultilevel"/>
    <w:tmpl w:val="128244CC"/>
    <w:lvl w:ilvl="0" w:tplc="0A4C881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A9C4118"/>
    <w:multiLevelType w:val="hybridMultilevel"/>
    <w:tmpl w:val="30E04822"/>
    <w:lvl w:ilvl="0" w:tplc="62D642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0A69C3"/>
    <w:multiLevelType w:val="hybridMultilevel"/>
    <w:tmpl w:val="31FE2F74"/>
    <w:lvl w:ilvl="0" w:tplc="1974DD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6"/>
  </w:num>
  <w:num w:numId="3">
    <w:abstractNumId w:val="12"/>
  </w:num>
  <w:num w:numId="4">
    <w:abstractNumId w:val="9"/>
  </w:num>
  <w:num w:numId="5">
    <w:abstractNumId w:val="14"/>
  </w:num>
  <w:num w:numId="6">
    <w:abstractNumId w:val="19"/>
  </w:num>
  <w:num w:numId="7">
    <w:abstractNumId w:val="2"/>
  </w:num>
  <w:num w:numId="8">
    <w:abstractNumId w:val="1"/>
  </w:num>
  <w:num w:numId="9">
    <w:abstractNumId w:val="6"/>
  </w:num>
  <w:num w:numId="10">
    <w:abstractNumId w:val="10"/>
  </w:num>
  <w:num w:numId="11">
    <w:abstractNumId w:val="15"/>
  </w:num>
  <w:num w:numId="12">
    <w:abstractNumId w:val="21"/>
  </w:num>
  <w:num w:numId="13">
    <w:abstractNumId w:val="3"/>
  </w:num>
  <w:num w:numId="14">
    <w:abstractNumId w:val="7"/>
  </w:num>
  <w:num w:numId="15">
    <w:abstractNumId w:val="17"/>
  </w:num>
  <w:num w:numId="16">
    <w:abstractNumId w:val="8"/>
  </w:num>
  <w:num w:numId="17">
    <w:abstractNumId w:val="22"/>
  </w:num>
  <w:num w:numId="18">
    <w:abstractNumId w:val="4"/>
  </w:num>
  <w:num w:numId="19">
    <w:abstractNumId w:val="5"/>
  </w:num>
  <w:num w:numId="20">
    <w:abstractNumId w:val="18"/>
  </w:num>
  <w:num w:numId="21">
    <w:abstractNumId w:val="0"/>
  </w:num>
  <w:num w:numId="22">
    <w:abstractNumId w:val="20"/>
  </w:num>
  <w:num w:numId="2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1F79BB"/>
    <w:rsid w:val="00226F52"/>
    <w:rsid w:val="00230FC8"/>
    <w:rsid w:val="00236461"/>
    <w:rsid w:val="002603EF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86B07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37DE8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B0734"/>
    <w:rsid w:val="008C2760"/>
    <w:rsid w:val="008C400B"/>
    <w:rsid w:val="00912087"/>
    <w:rsid w:val="00912112"/>
    <w:rsid w:val="00913E48"/>
    <w:rsid w:val="0092368B"/>
    <w:rsid w:val="00976424"/>
    <w:rsid w:val="009764D1"/>
    <w:rsid w:val="00981163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84C8B"/>
    <w:rsid w:val="00B966EC"/>
    <w:rsid w:val="00B97147"/>
    <w:rsid w:val="00BA51F2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63BBE"/>
    <w:rsid w:val="00C64EB1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4E2295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AFFEDF-73A0-4562-8D3E-EB3173029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1</TotalTime>
  <Pages>1</Pages>
  <Words>183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3</cp:revision>
  <cp:lastPrinted>2019-09-20T08:05:00Z</cp:lastPrinted>
  <dcterms:created xsi:type="dcterms:W3CDTF">2023-12-22T01:58:00Z</dcterms:created>
  <dcterms:modified xsi:type="dcterms:W3CDTF">2023-12-22T01:59:00Z</dcterms:modified>
</cp:coreProperties>
</file>