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CA49B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1823AB4C" w14:textId="77777777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4521C1">
        <w:rPr>
          <w:rFonts w:cs="Guttman Keren" w:hint="cs"/>
          <w:b/>
          <w:bCs/>
          <w:sz w:val="32"/>
          <w:szCs w:val="32"/>
          <w:u w:val="single"/>
          <w:rtl/>
        </w:rPr>
        <w:t>ג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638" w:type="dxa"/>
        <w:tblInd w:w="-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6"/>
        <w:gridCol w:w="5172"/>
      </w:tblGrid>
      <w:tr w:rsidR="003B160E" w14:paraId="67562929" w14:textId="77777777" w:rsidTr="005B2CB7">
        <w:trPr>
          <w:trHeight w:val="11530"/>
        </w:trPr>
        <w:tc>
          <w:tcPr>
            <w:tcW w:w="4466" w:type="dxa"/>
          </w:tcPr>
          <w:p w14:paraId="07EF2E74" w14:textId="1CF487BB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1. 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מָה הָיָה מוּזָר בַּהֵרָיוֹן שֶׁל רִבְקָה?</w:t>
            </w:r>
          </w:p>
          <w:p w14:paraId="7DD5BCC7" w14:textId="6C07C393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שֶׁהוּא נִמְשָׁךְ רַק שׂבֵעָה חֹדָשִׁים.</w:t>
            </w:r>
          </w:p>
          <w:p w14:paraId="0BB817AE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שֶׁהוּא נִמָּשֵׁךְ עֲשָׂרָה חֹדָשִׁים.</w:t>
            </w:r>
          </w:p>
          <w:p w14:paraId="30712B94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שֵׁכֵּשְׁהִיא עָבְרָה לְיַד בֵּית מִדְרָשׁ הַתִּינוֹק רָצָה לָצֵאת וְגַם כְּשֶׁהִיא עָבְרָה לְיַד בֵּית עֲבוֹדָה זָרָה.</w:t>
            </w:r>
          </w:p>
          <w:p w14:paraId="00A19D8B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שׁוּם תְּשׁוּבָה לֹא נְכוֹנָה.</w:t>
            </w:r>
          </w:p>
          <w:p w14:paraId="532589A1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621DBECD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2. עִם מֵי הִתְיַעֲצָה רִבְקָה?</w:t>
            </w:r>
          </w:p>
          <w:p w14:paraId="2A2DB78F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עִם יִצְחַק אָבִינוּ.</w:t>
            </w:r>
          </w:p>
          <w:p w14:paraId="36E7B0CE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עִם שֵׁם בֵּן נח.</w:t>
            </w:r>
          </w:p>
          <w:p w14:paraId="7176B017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עִם אַבְרָהָם אָבִינוּ.</w:t>
            </w:r>
          </w:p>
          <w:p w14:paraId="714E59B7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עִם אָבִיה וְאִמָּהּ.</w:t>
            </w:r>
          </w:p>
          <w:p w14:paraId="65D4A8F4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2A62930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3. מָהֵם שֶׁמּוֹת הַתְּאוֹמִים?</w:t>
            </w:r>
          </w:p>
          <w:p w14:paraId="22AE323B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יִשְׂרָאֵל וְעֵנָב.</w:t>
            </w:r>
          </w:p>
          <w:p w14:paraId="0FC9C30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יַעֲקֹב וְעֵנָב.</w:t>
            </w:r>
          </w:p>
          <w:p w14:paraId="4A4A8801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עֵשַׂיו וְיַעֲקֹב.</w:t>
            </w:r>
          </w:p>
          <w:p w14:paraId="28506043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עוֹשֵׂי וְיַעֲקֹב.</w:t>
            </w:r>
          </w:p>
          <w:p w14:paraId="2E89B246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7388E94A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4. מָה אָמְרוּ לְרִבְקָה?</w:t>
            </w:r>
          </w:p>
          <w:p w14:paraId="666AAF1F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שֶׁיֵּשׁ לָהּ שְׁנֵי תְּאוֹמִים שֶׁיַּהַפְכוּ לִשְׁנֵי עַמִּים.</w:t>
            </w:r>
          </w:p>
          <w:p w14:paraId="25CD203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שֶׁיֵּשׁ לָהּ שְׁתֵּי תְּאוֹמוֹת.</w:t>
            </w:r>
          </w:p>
          <w:p w14:paraId="4958A8CE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שֶׁיֵּשׁ לָהּ בּן וּבַת.</w:t>
            </w:r>
          </w:p>
          <w:p w14:paraId="6950B8BB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שֶׁיֵּשׁ לָהּ שְׁלִישִׁיָּה.</w:t>
            </w:r>
          </w:p>
          <w:p w14:paraId="58CBCC3A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1D66B54C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5.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מִי הָיָה </w:t>
            </w:r>
            <w:r w:rsidRPr="007F5E95">
              <w:rPr>
                <w:rFonts w:asciiTheme="minorBidi" w:hAnsiTheme="minorBidi" w:cs="Guttman Keren" w:hint="cs"/>
                <w:sz w:val="26"/>
                <w:szCs w:val="26"/>
                <w:rtl/>
              </w:rPr>
              <w:t>"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אישׁ תָּם יוֹשֵׁב אֹהָלִים</w:t>
            </w:r>
            <w:r w:rsidRPr="007F5E95">
              <w:rPr>
                <w:rFonts w:asciiTheme="minorBidi" w:hAnsiTheme="minorBidi" w:cs="Guttman Keren" w:hint="cs"/>
                <w:sz w:val="26"/>
                <w:szCs w:val="26"/>
                <w:rtl/>
              </w:rPr>
              <w:t>"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?</w:t>
            </w:r>
          </w:p>
          <w:p w14:paraId="0845F17D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יַעֲקֹב.</w:t>
            </w:r>
          </w:p>
          <w:p w14:paraId="7E4E09D2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עֵשַׂיו. </w:t>
            </w:r>
          </w:p>
          <w:p w14:paraId="12DBAD16" w14:textId="00E6C745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תְּשׁוּבוֹת א'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-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ב' נְכוֹנוֹת.</w:t>
            </w:r>
          </w:p>
          <w:p w14:paraId="108BD8C5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שׁוּם תְּשׁוּבָה אֵינָהּ נְכוֹנָה.</w:t>
            </w:r>
          </w:p>
          <w:p w14:paraId="5632B6CB" w14:textId="2D390AD0" w:rsidR="003B160E" w:rsidRPr="00B77858" w:rsidRDefault="003B160E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</w:tc>
        <w:tc>
          <w:tcPr>
            <w:tcW w:w="5172" w:type="dxa"/>
          </w:tcPr>
          <w:p w14:paraId="3A69EAC7" w14:textId="16661E5A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6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. מַדּוּעַ הֵכִין יַעֲקֹב נָזִיד עָדַשִׁים?</w:t>
            </w:r>
          </w:p>
          <w:p w14:paraId="0C60AA2A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כִּי יַעֲקֹב אָהַב עָדַשִׁים.</w:t>
            </w:r>
          </w:p>
          <w:p w14:paraId="736CC6E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כִּי יִצְחַק אָבִינוּ אָהַב מְאוֹד עָדַשִׁים </w:t>
            </w:r>
          </w:p>
          <w:p w14:paraId="2F16735E" w14:textId="4ED6D45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כִּי בְּאוֹתוֹ יוֹם נִפְטַר אַבְרָהָם 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ו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עָדַשִׁים זֶה מַאֲכָל אֲבֵלִים. </w:t>
            </w:r>
          </w:p>
          <w:p w14:paraId="0B549785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כִּי עֵשַׂיו אָהַב עָדַשִׁים.</w:t>
            </w:r>
          </w:p>
          <w:p w14:paraId="47458FE6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52AE4870" w14:textId="66A712CC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7.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 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מָה בִּקֵּשׁ יַעֲקֹב בַּתְּמוּרָה לַנָּזִיד העָדַשִׁים?</w:t>
            </w:r>
          </w:p>
          <w:p w14:paraId="031DE162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400 כֶּסֶף. </w:t>
            </w:r>
          </w:p>
          <w:p w14:paraId="2C5C2746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שֶׁיִּמְכֹּ</w:t>
            </w:r>
            <w:r w:rsidRPr="007F5E95">
              <w:rPr>
                <w:rFonts w:asciiTheme="minorBidi" w:hAnsiTheme="minorBidi" w:cs="Guttman Keren" w:hint="cs"/>
                <w:sz w:val="26"/>
                <w:szCs w:val="26"/>
                <w:rtl/>
              </w:rPr>
              <w:t>ו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ר לוֹ אֵת כָּל כְּלֵי הַצַּיִד שֶׁלּוֹ.</w:t>
            </w:r>
          </w:p>
          <w:p w14:paraId="665B6486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אֶת הַבַּיִת שֶׁל עֵשַׂיו. </w:t>
            </w:r>
          </w:p>
          <w:p w14:paraId="5B2C4D15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אֶת הַבְּכוֹרָה.</w:t>
            </w:r>
          </w:p>
          <w:p w14:paraId="4D9607C1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0FB44AE3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8. מָה מְבַקֵּשׁ יִצְחַק מעֵשַׂיו?</w:t>
            </w:r>
          </w:p>
          <w:p w14:paraId="12A99CCA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 שֶׁיָּכִין לוֹ מַטְעַמִּים וְהוּא יְבָרֵךְ אוֹתוֹ. </w:t>
            </w:r>
          </w:p>
          <w:p w14:paraId="0FF0BF5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</w:r>
            <w:proofErr w:type="spellStart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שֶׁיִּתֵּן</w:t>
            </w:r>
            <w:proofErr w:type="spellEnd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לוֹ מִנָּזִיד הָעַדָשִׁים. </w:t>
            </w:r>
          </w:p>
          <w:p w14:paraId="21E80FF2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שֶׁיִּקְבֹּר אוֹתוֹ בִּמְעָרַת הַמַּכְפֵּלָה. </w:t>
            </w:r>
          </w:p>
          <w:p w14:paraId="5EB86D03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שֶׁיַּחְזֹר בִּתְּשׁוּבָה.</w:t>
            </w:r>
          </w:p>
          <w:p w14:paraId="643AEB79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4368639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9. מָה בֵּרַךְ יִצְחַק אֶת יַעֲקֹב?</w:t>
            </w:r>
          </w:p>
          <w:p w14:paraId="16C066A7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</w:r>
            <w:proofErr w:type="spellStart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יִתֵּן</w:t>
            </w:r>
            <w:proofErr w:type="spellEnd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לְךָ ה' מִטַּל הַשָּׁמַיִם. </w:t>
            </w:r>
          </w:p>
          <w:p w14:paraId="6E2ED84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יַעַבְדוּ לְךָ עַמִּים. </w:t>
            </w:r>
          </w:p>
          <w:p w14:paraId="162B095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יִשְׁתַּחֲווּ לְךָ </w:t>
            </w:r>
            <w:proofErr w:type="spellStart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לְאֻמִּים</w:t>
            </w:r>
            <w:proofErr w:type="spellEnd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. </w:t>
            </w:r>
          </w:p>
          <w:p w14:paraId="0C10F17F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כּל הַתְּשׁוּבוֹת נְכוֹנוֹת.</w:t>
            </w:r>
          </w:p>
          <w:p w14:paraId="010D47CB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7587E220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10. רִבְקָה רוֹצָה שֶׁיַּעֲקֹב יֵלֵךְ כִּי-</w:t>
            </w:r>
          </w:p>
          <w:p w14:paraId="78FAEC58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א.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הִיא מְפַחֶדֶת שעֵשַׂיו </w:t>
            </w:r>
            <w:proofErr w:type="spellStart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יַהֲרֹג</w:t>
            </w:r>
            <w:proofErr w:type="spellEnd"/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 xml:space="preserve"> אוֹתוֹ. </w:t>
            </w:r>
          </w:p>
          <w:p w14:paraId="4D49E7F9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ב.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 xml:space="preserve">הִיא רוֹצָה שֶׁהוּא יִמְצָא כַּלָּה. </w:t>
            </w:r>
          </w:p>
          <w:p w14:paraId="27552CFA" w14:textId="77777777" w:rsidR="00B04C0C" w:rsidRPr="007F5E95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ג.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תְּשׁוּבוֹת א' ג' נְכוֹנוֹת.</w:t>
            </w:r>
          </w:p>
          <w:p w14:paraId="3826F8AF" w14:textId="77777777" w:rsidR="003B160E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>ד.</w:t>
            </w:r>
            <w:r w:rsidRPr="007F5E95">
              <w:rPr>
                <w:rFonts w:asciiTheme="minorBidi" w:hAnsiTheme="minorBidi" w:cs="Guttman Keren"/>
                <w:sz w:val="26"/>
                <w:szCs w:val="26"/>
                <w:rtl/>
              </w:rPr>
              <w:tab/>
              <w:t>הִיא רוֹצָה שֶׁהוּא יַכִּיר אֶת הַמִּשְׁפָּחָה שֶׁלָּהּ.</w:t>
            </w:r>
          </w:p>
          <w:p w14:paraId="278F61AA" w14:textId="77777777" w:rsidR="00B04C0C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  <w:p w14:paraId="42A29159" w14:textId="77777777" w:rsidR="00B04C0C" w:rsidRPr="00B04C0C" w:rsidRDefault="00B04C0C" w:rsidP="00B04C0C">
            <w:pPr>
              <w:jc w:val="center"/>
              <w:rPr>
                <w:rFonts w:ascii="Gisha" w:hAnsi="Gisha" w:cs="Guttman Keren"/>
                <w:b/>
                <w:bCs/>
                <w:sz w:val="28"/>
                <w:szCs w:val="28"/>
                <w:rtl/>
              </w:rPr>
            </w:pPr>
            <w:r w:rsidRPr="00B04C0C">
              <w:rPr>
                <w:rFonts w:ascii="Gisha" w:hAnsi="Gisha" w:cs="Guttman Keren" w:hint="cs"/>
                <w:b/>
                <w:bCs/>
                <w:sz w:val="28"/>
                <w:szCs w:val="28"/>
                <w:rtl/>
              </w:rPr>
              <w:t>בְּהַצְלָחָה</w:t>
            </w:r>
            <w:r w:rsidRPr="00B04C0C">
              <w:rPr>
                <w:rFonts w:ascii="Gisha" w:hAnsi="Gisha" w:cs="Guttman Keren"/>
                <w:b/>
                <w:bCs/>
                <w:sz w:val="28"/>
                <w:szCs w:val="28"/>
                <w:rtl/>
              </w:rPr>
              <w:t xml:space="preserve"> </w:t>
            </w:r>
            <w:r w:rsidRPr="00B04C0C">
              <w:rPr>
                <w:rFonts w:ascii="Gisha" w:hAnsi="Gisha" w:cs="Guttman Keren" w:hint="cs"/>
                <w:b/>
                <w:bCs/>
                <w:sz w:val="28"/>
                <w:szCs w:val="28"/>
                <w:rtl/>
              </w:rPr>
              <w:t>רַבָּה</w:t>
            </w:r>
            <w:r w:rsidRPr="00B04C0C">
              <w:rPr>
                <w:rFonts w:ascii="Gisha" w:hAnsi="Gisha" w:cs="Guttman Keren"/>
                <w:b/>
                <w:bCs/>
                <w:sz w:val="28"/>
                <w:szCs w:val="28"/>
                <w:rtl/>
              </w:rPr>
              <w:t>!</w:t>
            </w:r>
          </w:p>
          <w:p w14:paraId="0473BE3F" w14:textId="4A1F2305" w:rsidR="00B04C0C" w:rsidRPr="00B04C0C" w:rsidRDefault="00B04C0C" w:rsidP="00B04C0C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bookmarkStart w:id="0" w:name="_GoBack"/>
            <w:bookmarkEnd w:id="0"/>
          </w:p>
        </w:tc>
      </w:tr>
    </w:tbl>
    <w:p w14:paraId="6F760586" w14:textId="569970E7" w:rsidR="00465EB5" w:rsidRPr="00FC5B77" w:rsidRDefault="00465EB5" w:rsidP="00B77858">
      <w:pPr>
        <w:jc w:val="center"/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2176F" w14:textId="77777777" w:rsidR="004E20C8" w:rsidRDefault="004E20C8" w:rsidP="002868E8">
      <w:pPr>
        <w:spacing w:after="0" w:line="240" w:lineRule="auto"/>
      </w:pPr>
      <w:r>
        <w:separator/>
      </w:r>
    </w:p>
  </w:endnote>
  <w:endnote w:type="continuationSeparator" w:id="0">
    <w:p w14:paraId="3AAAC90F" w14:textId="77777777" w:rsidR="004E20C8" w:rsidRDefault="004E20C8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CD2D0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ADB42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1FB34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A2D98F" w14:textId="77777777" w:rsidR="004E20C8" w:rsidRDefault="004E20C8" w:rsidP="002868E8">
      <w:pPr>
        <w:spacing w:after="0" w:line="240" w:lineRule="auto"/>
      </w:pPr>
      <w:r>
        <w:separator/>
      </w:r>
    </w:p>
  </w:footnote>
  <w:footnote w:type="continuationSeparator" w:id="0">
    <w:p w14:paraId="5957844A" w14:textId="77777777" w:rsidR="004E20C8" w:rsidRDefault="004E20C8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3E62E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F803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60D384A" wp14:editId="74355D66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8679F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781231"/>
    <w:multiLevelType w:val="hybridMultilevel"/>
    <w:tmpl w:val="0B4EED9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55C25"/>
    <w:multiLevelType w:val="hybridMultilevel"/>
    <w:tmpl w:val="BD82C532"/>
    <w:lvl w:ilvl="0" w:tplc="D93A3B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D1039"/>
    <w:multiLevelType w:val="hybridMultilevel"/>
    <w:tmpl w:val="2C7292A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20C74"/>
    <w:multiLevelType w:val="hybridMultilevel"/>
    <w:tmpl w:val="D274596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21E45"/>
    <w:multiLevelType w:val="hybridMultilevel"/>
    <w:tmpl w:val="EB36F570"/>
    <w:lvl w:ilvl="0" w:tplc="EBA262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0F1B82"/>
    <w:multiLevelType w:val="hybridMultilevel"/>
    <w:tmpl w:val="82BCFF5A"/>
    <w:lvl w:ilvl="0" w:tplc="989616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CA4F55"/>
    <w:multiLevelType w:val="hybridMultilevel"/>
    <w:tmpl w:val="547C6C3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3488B"/>
    <w:multiLevelType w:val="hybridMultilevel"/>
    <w:tmpl w:val="7F4E676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DA1D95"/>
    <w:multiLevelType w:val="hybridMultilevel"/>
    <w:tmpl w:val="2490FC7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1773EBE"/>
    <w:multiLevelType w:val="hybridMultilevel"/>
    <w:tmpl w:val="3E20BC94"/>
    <w:lvl w:ilvl="0" w:tplc="61DEE15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1D0FED"/>
    <w:multiLevelType w:val="hybridMultilevel"/>
    <w:tmpl w:val="633A2AE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D27D0"/>
    <w:multiLevelType w:val="hybridMultilevel"/>
    <w:tmpl w:val="9D32374C"/>
    <w:lvl w:ilvl="0" w:tplc="5CAA6C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295013"/>
    <w:multiLevelType w:val="hybridMultilevel"/>
    <w:tmpl w:val="96F6D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EEC6D55"/>
    <w:multiLevelType w:val="hybridMultilevel"/>
    <w:tmpl w:val="5C16242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411B2"/>
    <w:multiLevelType w:val="hybridMultilevel"/>
    <w:tmpl w:val="64381774"/>
    <w:lvl w:ilvl="0" w:tplc="AEBABEF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9B45FD"/>
    <w:multiLevelType w:val="hybridMultilevel"/>
    <w:tmpl w:val="71A2F140"/>
    <w:lvl w:ilvl="0" w:tplc="B39CF7D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3069EA"/>
    <w:multiLevelType w:val="hybridMultilevel"/>
    <w:tmpl w:val="03761A0E"/>
    <w:lvl w:ilvl="0" w:tplc="ECD2D8A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EA538ED"/>
    <w:multiLevelType w:val="hybridMultilevel"/>
    <w:tmpl w:val="60C83C9E"/>
    <w:lvl w:ilvl="0" w:tplc="60B8EF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983F00"/>
    <w:multiLevelType w:val="hybridMultilevel"/>
    <w:tmpl w:val="269C8612"/>
    <w:lvl w:ilvl="0" w:tplc="76D07EC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AD4FB8"/>
    <w:multiLevelType w:val="hybridMultilevel"/>
    <w:tmpl w:val="C17422BA"/>
    <w:lvl w:ilvl="0" w:tplc="AAC2563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7175CA"/>
    <w:multiLevelType w:val="hybridMultilevel"/>
    <w:tmpl w:val="3504405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45E49"/>
    <w:multiLevelType w:val="hybridMultilevel"/>
    <w:tmpl w:val="D7F8E1B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6"/>
  </w:num>
  <w:num w:numId="3">
    <w:abstractNumId w:val="14"/>
  </w:num>
  <w:num w:numId="4">
    <w:abstractNumId w:val="11"/>
  </w:num>
  <w:num w:numId="5">
    <w:abstractNumId w:val="16"/>
  </w:num>
  <w:num w:numId="6">
    <w:abstractNumId w:val="29"/>
  </w:num>
  <w:num w:numId="7">
    <w:abstractNumId w:val="1"/>
  </w:num>
  <w:num w:numId="8">
    <w:abstractNumId w:val="0"/>
  </w:num>
  <w:num w:numId="9">
    <w:abstractNumId w:val="7"/>
  </w:num>
  <w:num w:numId="10">
    <w:abstractNumId w:val="13"/>
  </w:num>
  <w:num w:numId="11">
    <w:abstractNumId w:val="21"/>
  </w:num>
  <w:num w:numId="12">
    <w:abstractNumId w:val="30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10"/>
  </w:num>
  <w:num w:numId="27">
    <w:abstractNumId w:val="32"/>
  </w:num>
  <w:num w:numId="28">
    <w:abstractNumId w:val="33"/>
  </w:num>
  <w:num w:numId="29">
    <w:abstractNumId w:val="4"/>
  </w:num>
  <w:num w:numId="30">
    <w:abstractNumId w:val="12"/>
  </w:num>
  <w:num w:numId="31">
    <w:abstractNumId w:val="22"/>
  </w:num>
  <w:num w:numId="32">
    <w:abstractNumId w:val="2"/>
  </w:num>
  <w:num w:numId="33">
    <w:abstractNumId w:val="5"/>
  </w:num>
  <w:num w:numId="3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521C1"/>
    <w:rsid w:val="00465EB5"/>
    <w:rsid w:val="004703E8"/>
    <w:rsid w:val="00482FED"/>
    <w:rsid w:val="004B62B7"/>
    <w:rsid w:val="004B763E"/>
    <w:rsid w:val="004B7E94"/>
    <w:rsid w:val="004E1AE6"/>
    <w:rsid w:val="004E20C8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2CB7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400B"/>
    <w:rsid w:val="00912087"/>
    <w:rsid w:val="00912112"/>
    <w:rsid w:val="00913E48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04C0C"/>
    <w:rsid w:val="00B129AF"/>
    <w:rsid w:val="00B14DCF"/>
    <w:rsid w:val="00B6092F"/>
    <w:rsid w:val="00B61B25"/>
    <w:rsid w:val="00B77858"/>
    <w:rsid w:val="00B84C8B"/>
    <w:rsid w:val="00B966EC"/>
    <w:rsid w:val="00B97147"/>
    <w:rsid w:val="00BA680A"/>
    <w:rsid w:val="00BB28B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0668D"/>
    <w:rsid w:val="00C20A62"/>
    <w:rsid w:val="00C35675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57D8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F44E6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948B27-8E4C-44D9-AB22-A8B8EB657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0</TotalTime>
  <Pages>1</Pages>
  <Words>326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2023-11-18T17:54:00Z</dcterms:created>
  <dcterms:modified xsi:type="dcterms:W3CDTF">2023-11-18T17:54:00Z</dcterms:modified>
</cp:coreProperties>
</file>