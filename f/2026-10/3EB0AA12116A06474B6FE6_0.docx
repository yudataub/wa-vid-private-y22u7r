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E107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7408DBA" w14:textId="7172D984" w:rsidR="006E6C7F" w:rsidRPr="003B160E" w:rsidRDefault="00D4655A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>
        <w:rPr>
          <w:rFonts w:cs="Guttman Keren" w:hint="cs"/>
          <w:b/>
          <w:bCs/>
          <w:sz w:val="32"/>
          <w:szCs w:val="32"/>
          <w:u w:val="single"/>
          <w:rtl/>
        </w:rPr>
        <w:t>עבודת כיתה</w:t>
      </w:r>
      <w:r w:rsidR="00912087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B61B25">
        <w:rPr>
          <w:rFonts w:cs="Guttman Keren" w:hint="cs"/>
          <w:b/>
          <w:bCs/>
          <w:sz w:val="32"/>
          <w:szCs w:val="32"/>
          <w:u w:val="single"/>
          <w:rtl/>
        </w:rPr>
        <w:t>ד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958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5259"/>
      </w:tblGrid>
      <w:tr w:rsidR="003B160E" w14:paraId="1F3EC225" w14:textId="77777777" w:rsidTr="00C52580">
        <w:trPr>
          <w:trHeight w:val="11344"/>
        </w:trPr>
        <w:tc>
          <w:tcPr>
            <w:tcW w:w="4699" w:type="dxa"/>
          </w:tcPr>
          <w:p w14:paraId="37C95279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מה ביקש יעקב אבינו מיוסף לפני פטירתו?</w:t>
            </w:r>
          </w:p>
          <w:p w14:paraId="416DADBF" w14:textId="77777777" w:rsidR="00FF29E7" w:rsidRPr="00FF29E7" w:rsidRDefault="00FF29E7" w:rsidP="00C06DC1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שיביא לו את בניו שיברך אותם.</w:t>
            </w:r>
          </w:p>
          <w:p w14:paraId="27AF3E4C" w14:textId="77777777" w:rsidR="00FF29E7" w:rsidRPr="00FF29E7" w:rsidRDefault="00FF29E7" w:rsidP="00C06DC1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שיתאבלו עליו רק שבעה ימים.</w:t>
            </w:r>
          </w:p>
          <w:p w14:paraId="08F5AF26" w14:textId="77777777" w:rsidR="00FF29E7" w:rsidRPr="00FF29E7" w:rsidRDefault="00FF29E7" w:rsidP="00C06DC1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שהוא יקבור אותו בארץ ישראל ליד רחל אמנו.</w:t>
            </w:r>
          </w:p>
          <w:p w14:paraId="544CE77F" w14:textId="77777777" w:rsidR="00FF29E7" w:rsidRPr="00FF29E7" w:rsidRDefault="00FF29E7" w:rsidP="00C06DC1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שהוא יקבור אותו בארץ ישראל במערת המכפלה – ליד לאה אמנו.</w:t>
            </w: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2559D0CD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מה עשה יעקב כאשר ראה את אפרים ומנשה?</w:t>
            </w:r>
          </w:p>
          <w:p w14:paraId="01ABFDE7" w14:textId="77777777" w:rsidR="00FF29E7" w:rsidRPr="00FF29E7" w:rsidRDefault="00FF29E7" w:rsidP="00C06DC1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נעמד לברכם</w:t>
            </w:r>
          </w:p>
          <w:p w14:paraId="3E382796" w14:textId="77777777" w:rsidR="00FF29E7" w:rsidRPr="00FF29E7" w:rsidRDefault="00FF29E7" w:rsidP="00C06DC1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החל לבכות כי זכה לראות את ילדיו של יוסף בנו.</w:t>
            </w:r>
          </w:p>
          <w:p w14:paraId="0B5386D4" w14:textId="77777777" w:rsidR="00FF29E7" w:rsidRPr="00FF29E7" w:rsidRDefault="00FF29E7" w:rsidP="00C06DC1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שיכל את ידיו כי אפרים יהיה גדול ממנשה.</w:t>
            </w:r>
          </w:p>
          <w:p w14:paraId="1E683BA0" w14:textId="77777777" w:rsidR="00FF29E7" w:rsidRPr="00FF29E7" w:rsidRDefault="00FF29E7" w:rsidP="00C06DC1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נשכב במיטה – כי עמד למות.</w:t>
            </w: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1FC41CFA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מי יצא משבט אפרים?</w:t>
            </w:r>
          </w:p>
          <w:p w14:paraId="419870F9" w14:textId="77777777" w:rsidR="00FF29E7" w:rsidRPr="00FF29E7" w:rsidRDefault="00FF29E7" w:rsidP="00C06DC1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שמשון הגיבור</w:t>
            </w:r>
          </w:p>
          <w:p w14:paraId="1032C53F" w14:textId="77777777" w:rsidR="00FF29E7" w:rsidRPr="00FF29E7" w:rsidRDefault="00FF29E7" w:rsidP="00C06DC1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יהושע בן נון</w:t>
            </w:r>
          </w:p>
          <w:p w14:paraId="06C5ABA0" w14:textId="77777777" w:rsidR="00FF29E7" w:rsidRPr="00FF29E7" w:rsidRDefault="00FF29E7" w:rsidP="00C06DC1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גדעון</w:t>
            </w:r>
          </w:p>
          <w:p w14:paraId="6855D344" w14:textId="77777777" w:rsidR="00FF29E7" w:rsidRPr="00FF29E7" w:rsidRDefault="00FF29E7" w:rsidP="00C06DC1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כל התשובות נכונות</w:t>
            </w: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3F96D61C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מי מבניו של יעקב התברך במלכות?</w:t>
            </w:r>
          </w:p>
          <w:p w14:paraId="18A0B40F" w14:textId="77777777" w:rsidR="00FF29E7" w:rsidRPr="00FF29E7" w:rsidRDefault="00FF29E7" w:rsidP="00C06DC1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ראובן הבכור</w:t>
            </w:r>
          </w:p>
          <w:p w14:paraId="68286CA7" w14:textId="77777777" w:rsidR="00FF29E7" w:rsidRPr="00FF29E7" w:rsidRDefault="00FF29E7" w:rsidP="00C06DC1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יוסף הצדיק כי היה מלך כבר במצרים</w:t>
            </w:r>
          </w:p>
          <w:p w14:paraId="71DD2E43" w14:textId="77777777" w:rsidR="00FF29E7" w:rsidRPr="00FF29E7" w:rsidRDefault="00FF29E7" w:rsidP="00C06DC1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נפתלי</w:t>
            </w:r>
          </w:p>
          <w:p w14:paraId="4D44BA3F" w14:textId="77777777" w:rsidR="00FF29E7" w:rsidRPr="00FF29E7" w:rsidRDefault="00FF29E7" w:rsidP="00C06DC1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יהודה</w:t>
            </w: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60A9F11B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כמה ימים לאחר פטירתו, נקבר יעקב במערת המכפלה?</w:t>
            </w:r>
          </w:p>
          <w:p w14:paraId="72937A10" w14:textId="77777777" w:rsidR="00FF29E7" w:rsidRPr="00FF29E7" w:rsidRDefault="00FF29E7" w:rsidP="00C06DC1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30 יום</w:t>
            </w:r>
          </w:p>
          <w:p w14:paraId="1EBEAF2D" w14:textId="77777777" w:rsidR="00FF29E7" w:rsidRPr="00FF29E7" w:rsidRDefault="00FF29E7" w:rsidP="00C06DC1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40 יום</w:t>
            </w:r>
          </w:p>
          <w:p w14:paraId="14531277" w14:textId="77777777" w:rsidR="00FF29E7" w:rsidRPr="00FF29E7" w:rsidRDefault="00FF29E7" w:rsidP="00C06DC1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50 יום</w:t>
            </w:r>
          </w:p>
          <w:p w14:paraId="09F1363D" w14:textId="00BA4A63" w:rsidR="003B160E" w:rsidRPr="00FF29E7" w:rsidRDefault="00FF29E7" w:rsidP="00C06DC1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  <w:rtl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70 יו</w:t>
            </w:r>
            <w:r>
              <w:rPr>
                <w:rFonts w:ascii="David" w:hAnsi="David" w:cs="Guttman Keren" w:hint="cs"/>
                <w:sz w:val="25"/>
                <w:szCs w:val="25"/>
                <w:rtl/>
              </w:rPr>
              <w:t>ם</w:t>
            </w:r>
          </w:p>
        </w:tc>
        <w:tc>
          <w:tcPr>
            <w:tcW w:w="5259" w:type="dxa"/>
          </w:tcPr>
          <w:p w14:paraId="6BD6096D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מדוע המצרים החביאו את ארונו של יוסף בנילוס?</w:t>
            </w:r>
          </w:p>
          <w:p w14:paraId="0D349CFA" w14:textId="77777777" w:rsidR="00FF29E7" w:rsidRPr="00FF29E7" w:rsidRDefault="00FF29E7" w:rsidP="00C06DC1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כי כך יוסף ביקש</w:t>
            </w:r>
          </w:p>
          <w:p w14:paraId="3676D865" w14:textId="77777777" w:rsidR="00FF29E7" w:rsidRPr="00FF29E7" w:rsidRDefault="00FF29E7" w:rsidP="00C06DC1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כי הם רצו שמימי הנילוס יתברכו ושבני ישראל לא ימצאו את הארון בצאתם ממצרים.</w:t>
            </w:r>
          </w:p>
          <w:p w14:paraId="08586FAA" w14:textId="77777777" w:rsidR="00FF29E7" w:rsidRPr="00FF29E7" w:rsidRDefault="00FF29E7" w:rsidP="00C06DC1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כי רק פרעה ציווה</w:t>
            </w:r>
          </w:p>
          <w:p w14:paraId="43C07F7C" w14:textId="77777777" w:rsidR="00FF29E7" w:rsidRPr="00FF29E7" w:rsidRDefault="00FF29E7" w:rsidP="00C06DC1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תשובות א'+ג' נכונות</w:t>
            </w: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4AE790C3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 xml:space="preserve">מדוע תפילתו של נפתלי </w:t>
            </w:r>
            <w:r w:rsidRPr="00FF29E7">
              <w:rPr>
                <w:rFonts w:ascii="David" w:hAnsi="David" w:cs="Guttman Keren"/>
                <w:sz w:val="25"/>
                <w:szCs w:val="25"/>
                <w:u w:val="single"/>
                <w:rtl/>
              </w:rPr>
              <w:t>מקובלת בשמים</w:t>
            </w:r>
          </w:p>
          <w:p w14:paraId="30A96514" w14:textId="77777777" w:rsidR="00FF29E7" w:rsidRPr="00FF29E7" w:rsidRDefault="00FF29E7" w:rsidP="00C06DC1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כי הקפיד על כיבוד הורים</w:t>
            </w:r>
          </w:p>
          <w:p w14:paraId="6D977ABE" w14:textId="77777777" w:rsidR="00FF29E7" w:rsidRPr="00FF29E7" w:rsidRDefault="00FF29E7" w:rsidP="00C06DC1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כי הקפיד על דיבורים נאותים – שמר על לשונו</w:t>
            </w:r>
          </w:p>
          <w:p w14:paraId="674CB9FD" w14:textId="77777777" w:rsidR="00FF29E7" w:rsidRPr="00FF29E7" w:rsidRDefault="00FF29E7" w:rsidP="00C06DC1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כי הקפיד על מצוות תפילין</w:t>
            </w:r>
          </w:p>
          <w:p w14:paraId="05881F91" w14:textId="77777777" w:rsidR="00FF29E7" w:rsidRPr="00FF29E7" w:rsidRDefault="00FF29E7" w:rsidP="00C06DC1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כל התשובות נכונות.</w:t>
            </w: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522FAC6E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מה עדיף ממים קרים הניתנים לאדם צמא ביום חם?</w:t>
            </w:r>
          </w:p>
          <w:p w14:paraId="09F6DEFE" w14:textId="77777777" w:rsidR="00FF29E7" w:rsidRPr="00FF29E7" w:rsidRDefault="00FF29E7" w:rsidP="00C06DC1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מים חמים</w:t>
            </w:r>
          </w:p>
          <w:p w14:paraId="5ED56062" w14:textId="77777777" w:rsidR="00FF29E7" w:rsidRPr="00FF29E7" w:rsidRDefault="00FF29E7" w:rsidP="00C06DC1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חלב קר.</w:t>
            </w:r>
          </w:p>
          <w:p w14:paraId="3ADF6C97" w14:textId="77777777" w:rsidR="00FF29E7" w:rsidRPr="00FF29E7" w:rsidRDefault="00FF29E7" w:rsidP="00C06DC1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מאור פנים ופנים שוחקות</w:t>
            </w:r>
          </w:p>
          <w:p w14:paraId="2855A04B" w14:textId="77777777" w:rsidR="00FF29E7" w:rsidRPr="00FF29E7" w:rsidRDefault="00FF29E7" w:rsidP="00C06DC1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תשובות ב'+</w:t>
            </w:r>
            <w:r w:rsidRPr="00FF29E7">
              <w:rPr>
                <w:rFonts w:ascii="David" w:hAnsi="David" w:cs="Guttman Keren" w:hint="cs"/>
                <w:sz w:val="25"/>
                <w:szCs w:val="25"/>
                <w:rtl/>
              </w:rPr>
              <w:t xml:space="preserve"> </w:t>
            </w: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ג' נכונות</w:t>
            </w:r>
          </w:p>
          <w:p w14:paraId="77F32300" w14:textId="77777777" w:rsidR="00FF29E7" w:rsidRPr="00FF29E7" w:rsidRDefault="00FF29E7" w:rsidP="00FF29E7">
            <w:pPr>
              <w:pStyle w:val="aa"/>
              <w:spacing w:after="0" w:line="240" w:lineRule="auto"/>
              <w:ind w:left="1080"/>
              <w:rPr>
                <w:rFonts w:ascii="David" w:hAnsi="David" w:cs="Guttman Keren"/>
                <w:sz w:val="25"/>
                <w:szCs w:val="25"/>
              </w:rPr>
            </w:pPr>
          </w:p>
          <w:p w14:paraId="4592BB53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היכן נפגשו ר' צבי מסטרטין ורבי מאיר מפרמישלאן?</w:t>
            </w:r>
          </w:p>
          <w:p w14:paraId="2929309A" w14:textId="77777777" w:rsidR="00FF29E7" w:rsidRPr="00FF29E7" w:rsidRDefault="00FF29E7" w:rsidP="00C06DC1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בסעודת חתונה</w:t>
            </w:r>
          </w:p>
          <w:p w14:paraId="2C3A486E" w14:textId="77777777" w:rsidR="00FF29E7" w:rsidRPr="00FF29E7" w:rsidRDefault="00FF29E7" w:rsidP="00C06DC1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בדרך לברית</w:t>
            </w:r>
          </w:p>
          <w:p w14:paraId="52F97E8C" w14:textId="77777777" w:rsidR="00FF29E7" w:rsidRPr="00FF29E7" w:rsidRDefault="00FF29E7" w:rsidP="00C06DC1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בסעודת בר מצוה</w:t>
            </w:r>
          </w:p>
          <w:p w14:paraId="4878B1DA" w14:textId="77777777" w:rsidR="00FF29E7" w:rsidRPr="00FF29E7" w:rsidRDefault="00FF29E7" w:rsidP="00C06DC1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בשמחת בית השואבה בחג סוכות</w:t>
            </w: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594BCEBC" w14:textId="77777777" w:rsidR="00FF29E7" w:rsidRPr="00FF29E7" w:rsidRDefault="00FF29E7" w:rsidP="00C06DC1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מה היה המשותף בין הכומר לשר?</w:t>
            </w:r>
          </w:p>
          <w:p w14:paraId="4C46FAA2" w14:textId="77777777" w:rsidR="00FF29E7" w:rsidRPr="00FF29E7" w:rsidRDefault="00FF29E7" w:rsidP="00C06DC1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שניהם היו חולים</w:t>
            </w:r>
          </w:p>
          <w:p w14:paraId="5A09E7C0" w14:textId="77777777" w:rsidR="00FF29E7" w:rsidRPr="00FF29E7" w:rsidRDefault="00FF29E7" w:rsidP="00C06DC1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שניהם נטו למות</w:t>
            </w:r>
          </w:p>
          <w:p w14:paraId="490C94DB" w14:textId="77777777" w:rsidR="00FF29E7" w:rsidRPr="00FF29E7" w:rsidRDefault="00FF29E7" w:rsidP="00C06DC1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שניהם היו יהודים אנוסים</w:t>
            </w:r>
          </w:p>
          <w:p w14:paraId="050B2882" w14:textId="7AED431F" w:rsidR="00045AB5" w:rsidRPr="00FF29E7" w:rsidRDefault="00FF29E7" w:rsidP="00C06DC1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  <w:rtl/>
              </w:rPr>
            </w:pP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תשובות א'+</w:t>
            </w:r>
            <w:r w:rsidRPr="00FF29E7">
              <w:rPr>
                <w:rFonts w:ascii="David" w:hAnsi="David" w:cs="Guttman Keren" w:hint="cs"/>
                <w:sz w:val="25"/>
                <w:szCs w:val="25"/>
                <w:rtl/>
              </w:rPr>
              <w:t xml:space="preserve"> </w:t>
            </w:r>
            <w:r w:rsidRPr="00FF29E7">
              <w:rPr>
                <w:rFonts w:ascii="David" w:hAnsi="David" w:cs="Guttman Keren"/>
                <w:sz w:val="25"/>
                <w:szCs w:val="25"/>
                <w:rtl/>
              </w:rPr>
              <w:t>ב' נכונות</w:t>
            </w:r>
            <w:r w:rsidRPr="00FF29E7">
              <w:rPr>
                <w:rFonts w:ascii="David" w:hAnsi="David" w:cs="Guttman Keren" w:hint="cs"/>
                <w:sz w:val="25"/>
                <w:szCs w:val="25"/>
                <w:rtl/>
              </w:rPr>
              <w:t>.</w:t>
            </w:r>
          </w:p>
          <w:p w14:paraId="1CE1D896" w14:textId="27E7DCB7" w:rsidR="00456AE6" w:rsidRPr="00FF29E7" w:rsidRDefault="00456AE6" w:rsidP="00456AE6">
            <w:pPr>
              <w:jc w:val="center"/>
              <w:rPr>
                <w:rFonts w:cs="Guttman Keren"/>
                <w:b/>
                <w:bCs/>
                <w:sz w:val="25"/>
                <w:szCs w:val="25"/>
                <w:rtl/>
              </w:rPr>
            </w:pPr>
            <w:r w:rsidRPr="00FF29E7">
              <w:rPr>
                <w:rFonts w:cs="Guttman Keren" w:hint="cs"/>
                <w:b/>
                <w:bCs/>
                <w:sz w:val="28"/>
                <w:szCs w:val="28"/>
                <w:rtl/>
              </w:rPr>
              <w:t>בהצלחה רבה!</w:t>
            </w:r>
          </w:p>
        </w:tc>
      </w:tr>
    </w:tbl>
    <w:p w14:paraId="45AABC24" w14:textId="51AFB42D" w:rsidR="00465EB5" w:rsidRPr="00FC5B77" w:rsidRDefault="00465EB5" w:rsidP="00FF29E7">
      <w:pPr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4EEEF" w14:textId="77777777" w:rsidR="00BD3DE9" w:rsidRDefault="00BD3DE9" w:rsidP="002868E8">
      <w:pPr>
        <w:spacing w:after="0" w:line="240" w:lineRule="auto"/>
      </w:pPr>
      <w:r>
        <w:separator/>
      </w:r>
    </w:p>
  </w:endnote>
  <w:endnote w:type="continuationSeparator" w:id="0">
    <w:p w14:paraId="1B6E83CD" w14:textId="77777777" w:rsidR="00BD3DE9" w:rsidRDefault="00BD3DE9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Segoe UI Semilight"/>
    <w:charset w:val="B1"/>
    <w:family w:val="auto"/>
    <w:pitch w:val="variable"/>
    <w:sig w:usb0="00000801" w:usb1="4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8236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31A6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0EB3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3C2D" w14:textId="77777777" w:rsidR="00BD3DE9" w:rsidRDefault="00BD3DE9" w:rsidP="002868E8">
      <w:pPr>
        <w:spacing w:after="0" w:line="240" w:lineRule="auto"/>
      </w:pPr>
      <w:r>
        <w:separator/>
      </w:r>
    </w:p>
  </w:footnote>
  <w:footnote w:type="continuationSeparator" w:id="0">
    <w:p w14:paraId="1F226DEE" w14:textId="77777777" w:rsidR="00BD3DE9" w:rsidRDefault="00BD3DE9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8005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C8AB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AB813A" wp14:editId="44897360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D3A98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632"/>
    <w:multiLevelType w:val="hybridMultilevel"/>
    <w:tmpl w:val="C1F43A14"/>
    <w:lvl w:ilvl="0" w:tplc="820ED95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4C03F5"/>
    <w:multiLevelType w:val="hybridMultilevel"/>
    <w:tmpl w:val="053652D6"/>
    <w:lvl w:ilvl="0" w:tplc="2152B74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31D9F"/>
    <w:multiLevelType w:val="hybridMultilevel"/>
    <w:tmpl w:val="91B07F00"/>
    <w:lvl w:ilvl="0" w:tplc="60ECBE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761DCC"/>
    <w:multiLevelType w:val="hybridMultilevel"/>
    <w:tmpl w:val="7944C274"/>
    <w:lvl w:ilvl="0" w:tplc="2A544B4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987546"/>
    <w:multiLevelType w:val="hybridMultilevel"/>
    <w:tmpl w:val="B69C3334"/>
    <w:lvl w:ilvl="0" w:tplc="B25CECE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23024C"/>
    <w:multiLevelType w:val="hybridMultilevel"/>
    <w:tmpl w:val="A838D966"/>
    <w:lvl w:ilvl="0" w:tplc="29BEBCE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371A2A"/>
    <w:multiLevelType w:val="hybridMultilevel"/>
    <w:tmpl w:val="16B21AB2"/>
    <w:lvl w:ilvl="0" w:tplc="0C14D0C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F27AAA"/>
    <w:multiLevelType w:val="hybridMultilevel"/>
    <w:tmpl w:val="E9E6BF50"/>
    <w:lvl w:ilvl="0" w:tplc="C7C4660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A606CB"/>
    <w:multiLevelType w:val="hybridMultilevel"/>
    <w:tmpl w:val="2772C5DA"/>
    <w:lvl w:ilvl="0" w:tplc="F252EBB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D0520C"/>
    <w:multiLevelType w:val="hybridMultilevel"/>
    <w:tmpl w:val="698ED858"/>
    <w:lvl w:ilvl="0" w:tplc="2A00CB6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AF645E"/>
    <w:multiLevelType w:val="hybridMultilevel"/>
    <w:tmpl w:val="2910C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462606">
    <w:abstractNumId w:val="10"/>
  </w:num>
  <w:num w:numId="2" w16cid:durableId="981159627">
    <w:abstractNumId w:val="8"/>
  </w:num>
  <w:num w:numId="3" w16cid:durableId="1796020094">
    <w:abstractNumId w:val="9"/>
  </w:num>
  <w:num w:numId="4" w16cid:durableId="1364869726">
    <w:abstractNumId w:val="4"/>
  </w:num>
  <w:num w:numId="5" w16cid:durableId="840125248">
    <w:abstractNumId w:val="5"/>
  </w:num>
  <w:num w:numId="6" w16cid:durableId="1522426685">
    <w:abstractNumId w:val="3"/>
  </w:num>
  <w:num w:numId="7" w16cid:durableId="1378898581">
    <w:abstractNumId w:val="2"/>
  </w:num>
  <w:num w:numId="8" w16cid:durableId="1281958555">
    <w:abstractNumId w:val="7"/>
  </w:num>
  <w:num w:numId="9" w16cid:durableId="227763310">
    <w:abstractNumId w:val="6"/>
  </w:num>
  <w:num w:numId="10" w16cid:durableId="69886379">
    <w:abstractNumId w:val="1"/>
  </w:num>
  <w:num w:numId="11" w16cid:durableId="987973572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45AB5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90444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56AE6"/>
    <w:rsid w:val="00465EB5"/>
    <w:rsid w:val="004703E8"/>
    <w:rsid w:val="00482FED"/>
    <w:rsid w:val="004B50D0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56BEB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A35D0"/>
    <w:rsid w:val="008B0734"/>
    <w:rsid w:val="008C400B"/>
    <w:rsid w:val="00912087"/>
    <w:rsid w:val="00912112"/>
    <w:rsid w:val="00913E48"/>
    <w:rsid w:val="0091759B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CEF"/>
    <w:rsid w:val="00BB4F7F"/>
    <w:rsid w:val="00BC0C64"/>
    <w:rsid w:val="00BC5E0E"/>
    <w:rsid w:val="00BD3DE9"/>
    <w:rsid w:val="00BD70AC"/>
    <w:rsid w:val="00BE5C98"/>
    <w:rsid w:val="00BF0BCA"/>
    <w:rsid w:val="00BF325A"/>
    <w:rsid w:val="00BF505C"/>
    <w:rsid w:val="00C01C69"/>
    <w:rsid w:val="00C06DC1"/>
    <w:rsid w:val="00C20A62"/>
    <w:rsid w:val="00C35675"/>
    <w:rsid w:val="00C52580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4655A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  <w:rsid w:val="00FF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A7117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276DB7-33C2-46D9-A0F0-E0FE92E5B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3</TotalTime>
  <Pages>1</Pages>
  <Words>214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5</cp:revision>
  <cp:lastPrinted>2026-01-01T02:28:00Z</cp:lastPrinted>
  <dcterms:created xsi:type="dcterms:W3CDTF">2023-12-28T02:28:00Z</dcterms:created>
  <dcterms:modified xsi:type="dcterms:W3CDTF">2026-01-01T02:28:00Z</dcterms:modified>
</cp:coreProperties>
</file>