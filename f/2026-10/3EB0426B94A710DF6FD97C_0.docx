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7E107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7408DBA" w14:textId="314041FF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B61B25">
        <w:rPr>
          <w:rFonts w:cs="Guttman Keren" w:hint="cs"/>
          <w:b/>
          <w:bCs/>
          <w:sz w:val="32"/>
          <w:szCs w:val="32"/>
          <w:u w:val="single"/>
          <w:rtl/>
        </w:rPr>
        <w:t>ד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958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5259"/>
      </w:tblGrid>
      <w:tr w:rsidR="003B160E" w14:paraId="1F3EC225" w14:textId="77777777" w:rsidTr="00C52580">
        <w:trPr>
          <w:trHeight w:val="11344"/>
        </w:trPr>
        <w:tc>
          <w:tcPr>
            <w:tcW w:w="4699" w:type="dxa"/>
          </w:tcPr>
          <w:p w14:paraId="603AEC71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מה אמר שם לרבקה?</w:t>
            </w:r>
          </w:p>
          <w:p w14:paraId="4F8D9659" w14:textId="77777777" w:rsidR="00597964" w:rsidRPr="005B627A" w:rsidRDefault="00597964" w:rsidP="00C80BFF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שיש לה תינוק שיהיה בתחילה צדיק ואח"כ יהיה רשע.</w:t>
            </w:r>
          </w:p>
          <w:p w14:paraId="05CDB25F" w14:textId="77777777" w:rsidR="00597964" w:rsidRPr="005B627A" w:rsidRDefault="00597964" w:rsidP="00C80BFF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שיש לה תינוק שיהיה בתחילה רשע ואח"כ יחזור בתשובה.</w:t>
            </w:r>
          </w:p>
          <w:p w14:paraId="3F40986A" w14:textId="77777777" w:rsidR="00597964" w:rsidRPr="005B627A" w:rsidRDefault="00597964" w:rsidP="00C80BFF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שיש לה תינוק צדיק שילחם בעבודה זרה.</w:t>
            </w:r>
          </w:p>
          <w:p w14:paraId="2C23F34D" w14:textId="77777777" w:rsidR="00597964" w:rsidRPr="005B627A" w:rsidRDefault="00597964" w:rsidP="00C80BFF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שיש לה שני תינוקות אחד צדיק ואחד רשע שיהפכו לשני עמים.</w:t>
            </w:r>
          </w:p>
          <w:p w14:paraId="7A398DD0" w14:textId="77777777" w:rsidR="00597964" w:rsidRPr="00597964" w:rsidRDefault="00597964" w:rsidP="00597964">
            <w:pPr>
              <w:pStyle w:val="aa"/>
              <w:spacing w:after="0" w:line="240" w:lineRule="auto"/>
              <w:ind w:left="1080"/>
              <w:rPr>
                <w:rFonts w:ascii="David" w:hAnsi="David" w:cs="Guttman Keren"/>
                <w:sz w:val="16"/>
                <w:szCs w:val="16"/>
              </w:rPr>
            </w:pPr>
          </w:p>
          <w:p w14:paraId="0D025149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מה אנו יודעים על יעקב ועשיו?</w:t>
            </w:r>
          </w:p>
          <w:p w14:paraId="2CF52693" w14:textId="77777777" w:rsidR="00597964" w:rsidRPr="005B627A" w:rsidRDefault="00597964" w:rsidP="00C80BFF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בתחילה שניהם נראו אותו דבר.</w:t>
            </w:r>
          </w:p>
          <w:p w14:paraId="53D5B310" w14:textId="77777777" w:rsidR="00597964" w:rsidRPr="005B627A" w:rsidRDefault="00597964" w:rsidP="00C80BFF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יעקב היה חלק ועשיו היה שעיר.</w:t>
            </w:r>
          </w:p>
          <w:p w14:paraId="48434899" w14:textId="77777777" w:rsidR="00597964" w:rsidRPr="005B627A" w:rsidRDefault="00597964" w:rsidP="00C80BFF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כשגדלו ניכה ההבדל ביניהם – עשיו היה צייד ויעקב לומד תורה.</w:t>
            </w:r>
          </w:p>
          <w:p w14:paraId="584502FA" w14:textId="29081B3C" w:rsidR="00597964" w:rsidRPr="005B627A" w:rsidRDefault="00597964" w:rsidP="00C80BFF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כל התשובות נכונות.</w:t>
            </w:r>
          </w:p>
          <w:p w14:paraId="6A901226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למה יעקב הכין נזיד עדשים?</w:t>
            </w:r>
          </w:p>
          <w:p w14:paraId="34153A23" w14:textId="77777777" w:rsidR="00597964" w:rsidRPr="005B627A" w:rsidRDefault="00597964" w:rsidP="00C80BFF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יצחק אהב מאכל זה.</w:t>
            </w:r>
          </w:p>
          <w:p w14:paraId="2D640DA2" w14:textId="77777777" w:rsidR="00597964" w:rsidRPr="005B627A" w:rsidRDefault="00597964" w:rsidP="00C80BFF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רבקה ביקשה שיכין לו נזיד עדשים.</w:t>
            </w:r>
          </w:p>
          <w:p w14:paraId="726BCD2D" w14:textId="77777777" w:rsidR="00597964" w:rsidRPr="005B627A" w:rsidRDefault="00597964" w:rsidP="00C80BFF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אברהם אבינו נפטר ונזיד עדשים הוא מאכל אבלים.</w:t>
            </w:r>
          </w:p>
          <w:p w14:paraId="2CAB2292" w14:textId="2AA2223C" w:rsidR="00597964" w:rsidRPr="005B627A" w:rsidRDefault="00597964" w:rsidP="00C80BFF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שרה אימנו נפטרה ונזיד עדשים הוא מאכל אבלים</w:t>
            </w:r>
            <w:r>
              <w:rPr>
                <w:rFonts w:ascii="David" w:hAnsi="David" w:cs="Guttman Keren" w:hint="cs"/>
                <w:sz w:val="25"/>
                <w:szCs w:val="25"/>
                <w:rtl/>
              </w:rPr>
              <w:t>.</w:t>
            </w:r>
          </w:p>
          <w:p w14:paraId="3C5A122E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כיצד ביקש עשיו לקבל את המרק?</w:t>
            </w:r>
          </w:p>
          <w:p w14:paraId="66785210" w14:textId="77777777" w:rsidR="00597964" w:rsidRPr="005B627A" w:rsidRDefault="00597964" w:rsidP="00C80BFF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שישפוך לו ישירות אל פיו.</w:t>
            </w:r>
          </w:p>
          <w:p w14:paraId="30F12A79" w14:textId="77777777" w:rsidR="00597964" w:rsidRPr="005B627A" w:rsidRDefault="00597964" w:rsidP="00C80BFF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 xml:space="preserve">שימזוג לו לצלחת – אבל באופן </w:t>
            </w:r>
            <w:proofErr w:type="spellStart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מיידי</w:t>
            </w:r>
            <w:proofErr w:type="spellEnd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.</w:t>
            </w:r>
          </w:p>
          <w:p w14:paraId="2EF724B2" w14:textId="77777777" w:rsidR="00597964" w:rsidRPr="005B627A" w:rsidRDefault="00597964" w:rsidP="00C80BFF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proofErr w:type="spellStart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שיתן</w:t>
            </w:r>
            <w:proofErr w:type="spellEnd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 xml:space="preserve"> לו לאכול מהסיר</w:t>
            </w:r>
          </w:p>
          <w:p w14:paraId="5A47981B" w14:textId="36AEE819" w:rsidR="00597964" w:rsidRPr="005B627A" w:rsidRDefault="00597964" w:rsidP="00C80BFF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כל התשובות נכונות</w:t>
            </w:r>
            <w:r>
              <w:rPr>
                <w:rFonts w:ascii="David" w:hAnsi="David" w:cs="Guttman Keren" w:hint="cs"/>
                <w:sz w:val="25"/>
                <w:szCs w:val="25"/>
                <w:rtl/>
              </w:rPr>
              <w:t>.</w:t>
            </w:r>
          </w:p>
          <w:p w14:paraId="07A31CAD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למה עשיו ויתר על הבכורה?</w:t>
            </w:r>
          </w:p>
          <w:p w14:paraId="178FDCA9" w14:textId="77777777" w:rsidR="00597964" w:rsidRPr="005B627A" w:rsidRDefault="00597964" w:rsidP="00C80BFF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ידע שהוא לא באמת הבכור.</w:t>
            </w:r>
          </w:p>
          <w:p w14:paraId="051101A3" w14:textId="77777777" w:rsidR="00597964" w:rsidRPr="005B627A" w:rsidRDefault="00597964" w:rsidP="00C80BFF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חשב שהוא הולך למות.</w:t>
            </w:r>
          </w:p>
          <w:p w14:paraId="78786D34" w14:textId="77777777" w:rsidR="00597964" w:rsidRPr="005B627A" w:rsidRDefault="00597964" w:rsidP="00C80BFF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הוא רצה מאוד את נזיד העדשים.</w:t>
            </w:r>
          </w:p>
          <w:p w14:paraId="09F1363D" w14:textId="36FBC385" w:rsidR="003B160E" w:rsidRPr="00597964" w:rsidRDefault="00597964" w:rsidP="00C80BFF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  <w:rtl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הוא לא באמת התכוון למכור את הבכורה.</w:t>
            </w:r>
            <w:bookmarkStart w:id="0" w:name="_GoBack"/>
            <w:bookmarkEnd w:id="0"/>
          </w:p>
        </w:tc>
        <w:tc>
          <w:tcPr>
            <w:tcW w:w="5259" w:type="dxa"/>
          </w:tcPr>
          <w:p w14:paraId="5A1B939C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מה למדו חז"ל מהפסוק "ורב יעבד צעיר"?</w:t>
            </w:r>
          </w:p>
          <w:p w14:paraId="6EFAB703" w14:textId="77777777" w:rsidR="00597964" w:rsidRPr="005B627A" w:rsidRDefault="00597964" w:rsidP="00C80BFF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 xml:space="preserve">שרב יכול להיות רק </w:t>
            </w:r>
            <w:r w:rsidRPr="005B627A">
              <w:rPr>
                <w:rFonts w:ascii="David" w:hAnsi="David" w:cs="Guttman Keren"/>
                <w:sz w:val="25"/>
                <w:szCs w:val="25"/>
                <w:u w:val="single"/>
                <w:rtl/>
              </w:rPr>
              <w:t>אדם צעיר.</w:t>
            </w:r>
          </w:p>
          <w:p w14:paraId="234BEB26" w14:textId="77777777" w:rsidR="00597964" w:rsidRPr="005B627A" w:rsidRDefault="00597964" w:rsidP="00C80BFF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שרב לא יכול להיות אדם צעיר.</w:t>
            </w:r>
          </w:p>
          <w:p w14:paraId="3288CA6D" w14:textId="77777777" w:rsidR="00597964" w:rsidRPr="005B627A" w:rsidRDefault="00597964" w:rsidP="00C80BFF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שכדאי לאדם להשקיע בלימוד התורה בימי בחרותו כדי לזכות להיות גדול בתורה.</w:t>
            </w:r>
          </w:p>
          <w:p w14:paraId="44CA8539" w14:textId="77777777" w:rsidR="00597964" w:rsidRPr="005B627A" w:rsidRDefault="00597964" w:rsidP="00C80BFF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שרב צעיר טוב יותר מרב מבוגר.</w:t>
            </w:r>
          </w:p>
          <w:p w14:paraId="2865BC71" w14:textId="77777777" w:rsidR="00597964" w:rsidRPr="005B627A" w:rsidRDefault="00597964" w:rsidP="00597964">
            <w:pPr>
              <w:pStyle w:val="aa"/>
              <w:spacing w:after="0" w:line="240" w:lineRule="auto"/>
              <w:ind w:left="1080"/>
              <w:rPr>
                <w:rFonts w:ascii="David" w:hAnsi="David" w:cs="Guttman Keren"/>
                <w:sz w:val="25"/>
                <w:szCs w:val="25"/>
              </w:rPr>
            </w:pPr>
          </w:p>
          <w:p w14:paraId="61FB01A2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למה זוכה אדם שלומד תורה?</w:t>
            </w:r>
          </w:p>
          <w:p w14:paraId="757A81BC" w14:textId="77777777" w:rsidR="00597964" w:rsidRPr="005B627A" w:rsidRDefault="00597964" w:rsidP="00C80BFF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להרבה כסף.</w:t>
            </w:r>
          </w:p>
          <w:p w14:paraId="77CFF9FC" w14:textId="77777777" w:rsidR="00597964" w:rsidRPr="005B627A" w:rsidRDefault="00597964" w:rsidP="00C80BFF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 xml:space="preserve">שה' יהיה </w:t>
            </w:r>
            <w:proofErr w:type="spellStart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איתו</w:t>
            </w:r>
            <w:proofErr w:type="spellEnd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.</w:t>
            </w:r>
          </w:p>
          <w:p w14:paraId="00B63FF2" w14:textId="77777777" w:rsidR="00597964" w:rsidRPr="005B627A" w:rsidRDefault="00597964" w:rsidP="00C80BFF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ששמו ילך לפניו.</w:t>
            </w:r>
          </w:p>
          <w:p w14:paraId="6ABFE314" w14:textId="77777777" w:rsidR="00597964" w:rsidRPr="005B627A" w:rsidRDefault="00597964" w:rsidP="00C80BFF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 xml:space="preserve">תשובות </w:t>
            </w:r>
            <w:proofErr w:type="spellStart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ב'+ג</w:t>
            </w:r>
            <w:proofErr w:type="spellEnd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' נכונות.</w:t>
            </w: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5E7770FF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מה ההבדל בין אברהם אבינו ליצחק?</w:t>
            </w:r>
          </w:p>
          <w:p w14:paraId="2736E02C" w14:textId="77777777" w:rsidR="00597964" w:rsidRPr="005B627A" w:rsidRDefault="00597964" w:rsidP="00C80BFF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שאברהם אבינו נפטר זקן ויצחק נפטר צעיר.</w:t>
            </w:r>
          </w:p>
          <w:p w14:paraId="7F42C349" w14:textId="77777777" w:rsidR="00597964" w:rsidRPr="005B627A" w:rsidRDefault="00597964" w:rsidP="00C80BFF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שאברהם  ירד למצרים ויצחק לא יצא מהארץ.</w:t>
            </w:r>
          </w:p>
          <w:p w14:paraId="3F4AB66A" w14:textId="77777777" w:rsidR="00597964" w:rsidRPr="005B627A" w:rsidRDefault="00597964" w:rsidP="00C80BFF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שלאברהם היה בן אחד וליצחק שניים.</w:t>
            </w:r>
          </w:p>
          <w:p w14:paraId="3044D3C1" w14:textId="77777777" w:rsidR="00597964" w:rsidRPr="005B627A" w:rsidRDefault="00597964" w:rsidP="00C80BFF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שאברהם גייר אנשים ויצחק לא.</w:t>
            </w: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5B7C6562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מדוע נטע האיש הזקן עץ פרי.</w:t>
            </w:r>
          </w:p>
          <w:p w14:paraId="4E4A4B60" w14:textId="77777777" w:rsidR="00597964" w:rsidRPr="005B627A" w:rsidRDefault="00597964" w:rsidP="00C80BFF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רצה לאכול את הפירות.</w:t>
            </w:r>
          </w:p>
          <w:p w14:paraId="133A757F" w14:textId="77777777" w:rsidR="00597964" w:rsidRPr="005B627A" w:rsidRDefault="00597964" w:rsidP="00C80BFF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רצה לתת למלך מהפירות.</w:t>
            </w:r>
          </w:p>
          <w:p w14:paraId="44BA57E3" w14:textId="77777777" w:rsidR="00597964" w:rsidRPr="005B627A" w:rsidRDefault="00597964" w:rsidP="00C80BFF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רצה לטעת בשביל עצמו ובשביל בניו אחריו.</w:t>
            </w:r>
          </w:p>
          <w:p w14:paraId="3BCA75A2" w14:textId="77777777" w:rsidR="00597964" w:rsidRPr="005B627A" w:rsidRDefault="00597964" w:rsidP="00C80BFF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כי לא היה לו מה לעשות.</w:t>
            </w: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br/>
            </w:r>
          </w:p>
          <w:p w14:paraId="610F9D58" w14:textId="77777777" w:rsidR="00597964" w:rsidRPr="005B627A" w:rsidRDefault="00597964" w:rsidP="00C80BFF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 xml:space="preserve">מה בירך יצחק את </w:t>
            </w:r>
            <w:r w:rsidRPr="005B627A">
              <w:rPr>
                <w:rFonts w:ascii="David" w:hAnsi="David" w:cs="Guttman Keren"/>
                <w:sz w:val="25"/>
                <w:szCs w:val="25"/>
                <w:u w:val="single"/>
                <w:rtl/>
              </w:rPr>
              <w:t>יעקב?</w:t>
            </w:r>
          </w:p>
          <w:p w14:paraId="2F141C7A" w14:textId="77777777" w:rsidR="00597964" w:rsidRPr="005B627A" w:rsidRDefault="00597964" w:rsidP="00C80BFF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שיעבדו לו 70 אומות.</w:t>
            </w:r>
          </w:p>
          <w:p w14:paraId="31953030" w14:textId="77777777" w:rsidR="00597964" w:rsidRPr="005B627A" w:rsidRDefault="00597964" w:rsidP="00C80BFF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שהפירות בארצו יהיו מתוקים וטובים.</w:t>
            </w:r>
          </w:p>
          <w:p w14:paraId="4366804C" w14:textId="77777777" w:rsidR="00597964" w:rsidRPr="005B627A" w:rsidRDefault="00597964" w:rsidP="00C80BFF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על חרבך תחיה</w:t>
            </w:r>
          </w:p>
          <w:p w14:paraId="4E54BBCD" w14:textId="77777777" w:rsidR="00597964" w:rsidRPr="005B627A" w:rsidRDefault="00597964" w:rsidP="00C80BFF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ascii="David" w:hAnsi="David" w:cs="Guttman Keren"/>
                <w:sz w:val="25"/>
                <w:szCs w:val="25"/>
                <w:rtl/>
              </w:rPr>
            </w:pPr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 xml:space="preserve">תשובות </w:t>
            </w:r>
            <w:proofErr w:type="spellStart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א'+ב</w:t>
            </w:r>
            <w:proofErr w:type="spellEnd"/>
            <w:r w:rsidRPr="005B627A">
              <w:rPr>
                <w:rFonts w:ascii="David" w:hAnsi="David" w:cs="Guttman Keren"/>
                <w:sz w:val="25"/>
                <w:szCs w:val="25"/>
                <w:rtl/>
              </w:rPr>
              <w:t>' נכונות.</w:t>
            </w:r>
          </w:p>
          <w:p w14:paraId="1CE1D896" w14:textId="0930949B" w:rsidR="003B160E" w:rsidRPr="00FC0A22" w:rsidRDefault="00597964" w:rsidP="00FC0A22">
            <w:pPr>
              <w:tabs>
                <w:tab w:val="left" w:pos="1106"/>
              </w:tabs>
              <w:spacing w:after="0" w:line="256" w:lineRule="auto"/>
              <w:rPr>
                <w:rFonts w:asciiTheme="minorBidi" w:hAnsiTheme="minorBidi" w:cs="Guttman Keren"/>
                <w:sz w:val="25"/>
                <w:szCs w:val="25"/>
                <w:rtl/>
              </w:rPr>
            </w:pPr>
            <w:r w:rsidRPr="00FC0A22">
              <w:rPr>
                <w:rFonts w:asciiTheme="minorBidi" w:hAnsiTheme="minorBidi" w:cs="Guttman Keren"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6E7829C3" wp14:editId="1E5E09E5">
                      <wp:simplePos x="0" y="0"/>
                      <wp:positionH relativeFrom="margin">
                        <wp:posOffset>903605</wp:posOffset>
                      </wp:positionH>
                      <wp:positionV relativeFrom="bottomMargin">
                        <wp:posOffset>7369175</wp:posOffset>
                      </wp:positionV>
                      <wp:extent cx="1473200" cy="438150"/>
                      <wp:effectExtent l="0" t="0" r="12700" b="19050"/>
                      <wp:wrapNone/>
                      <wp:docPr id="217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47320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69518" w14:textId="2F53E6C7" w:rsidR="00FC0A22" w:rsidRPr="00FC0A22" w:rsidRDefault="00FC0A22">
                                  <w:pPr>
                                    <w:rPr>
                                      <w:rFonts w:cs="Guttman Kere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C0A22">
                                    <w:rPr>
                                      <w:rFonts w:cs="Guttman Keren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בהצלחה רבה!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E782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2" o:spid="_x0000_s1026" type="#_x0000_t202" style="position:absolute;left:0;text-align:left;margin-left:71.15pt;margin-top:580.25pt;width:116pt;height:34.5pt;flip:x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" strokecolor="white [3212]">
                      <v:textbox>
                        <w:txbxContent>
                          <w:p w14:paraId="05369518" w14:textId="2F53E6C7" w:rsidR="00FC0A22" w:rsidRPr="00FC0A22" w:rsidRDefault="00FC0A22">
                            <w:pPr>
                              <w:rPr>
                                <w:rFonts w:cs="Guttman Kere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0A22">
                              <w:rPr>
                                <w:rFonts w:cs="Guttman Kere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בהצלחה רבה!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</w:p>
        </w:tc>
      </w:tr>
    </w:tbl>
    <w:p w14:paraId="45AABC24" w14:textId="2CE37F18" w:rsidR="00465EB5" w:rsidRPr="00FC5B77" w:rsidRDefault="00465EB5" w:rsidP="00FC0A22">
      <w:pPr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4CF96" w14:textId="77777777" w:rsidR="00C80BFF" w:rsidRDefault="00C80BFF" w:rsidP="002868E8">
      <w:pPr>
        <w:spacing w:after="0" w:line="240" w:lineRule="auto"/>
      </w:pPr>
      <w:r>
        <w:separator/>
      </w:r>
    </w:p>
  </w:endnote>
  <w:endnote w:type="continuationSeparator" w:id="0">
    <w:p w14:paraId="369A0069" w14:textId="77777777" w:rsidR="00C80BFF" w:rsidRDefault="00C80BFF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8236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B31A6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E0EB3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3B4E44" w14:textId="77777777" w:rsidR="00C80BFF" w:rsidRDefault="00C80BFF" w:rsidP="002868E8">
      <w:pPr>
        <w:spacing w:after="0" w:line="240" w:lineRule="auto"/>
      </w:pPr>
      <w:r>
        <w:separator/>
      </w:r>
    </w:p>
  </w:footnote>
  <w:footnote w:type="continuationSeparator" w:id="0">
    <w:p w14:paraId="79A3E058" w14:textId="77777777" w:rsidR="00C80BFF" w:rsidRDefault="00C80BFF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A8005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C8AB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AB813A" wp14:editId="44897360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D3A98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A25C4"/>
    <w:multiLevelType w:val="hybridMultilevel"/>
    <w:tmpl w:val="55F02FD0"/>
    <w:lvl w:ilvl="0" w:tplc="DDEE96A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9D6D1C"/>
    <w:multiLevelType w:val="hybridMultilevel"/>
    <w:tmpl w:val="9F226A34"/>
    <w:lvl w:ilvl="0" w:tplc="8E16742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A862AB"/>
    <w:multiLevelType w:val="hybridMultilevel"/>
    <w:tmpl w:val="3F54EEBC"/>
    <w:lvl w:ilvl="0" w:tplc="1770742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10345B"/>
    <w:multiLevelType w:val="hybridMultilevel"/>
    <w:tmpl w:val="CE1E0FC4"/>
    <w:lvl w:ilvl="0" w:tplc="E4D8F60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73100C"/>
    <w:multiLevelType w:val="hybridMultilevel"/>
    <w:tmpl w:val="6C821FE8"/>
    <w:lvl w:ilvl="0" w:tplc="C80E759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DE1242"/>
    <w:multiLevelType w:val="hybridMultilevel"/>
    <w:tmpl w:val="597C8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E446F"/>
    <w:multiLevelType w:val="hybridMultilevel"/>
    <w:tmpl w:val="1B9A6606"/>
    <w:lvl w:ilvl="0" w:tplc="79A2A4E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8B0D0E"/>
    <w:multiLevelType w:val="hybridMultilevel"/>
    <w:tmpl w:val="C0727054"/>
    <w:lvl w:ilvl="0" w:tplc="82E651F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AB525A"/>
    <w:multiLevelType w:val="hybridMultilevel"/>
    <w:tmpl w:val="83DC0682"/>
    <w:lvl w:ilvl="0" w:tplc="1424173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932F12"/>
    <w:multiLevelType w:val="hybridMultilevel"/>
    <w:tmpl w:val="EE70FC3A"/>
    <w:lvl w:ilvl="0" w:tplc="F91EBBA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7A7230"/>
    <w:multiLevelType w:val="hybridMultilevel"/>
    <w:tmpl w:val="53F426B4"/>
    <w:lvl w:ilvl="0" w:tplc="98F0B18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8"/>
  </w:num>
  <w:num w:numId="5">
    <w:abstractNumId w:val="6"/>
  </w:num>
  <w:num w:numId="6">
    <w:abstractNumId w:val="0"/>
  </w:num>
  <w:num w:numId="7">
    <w:abstractNumId w:val="10"/>
  </w:num>
  <w:num w:numId="8">
    <w:abstractNumId w:val="4"/>
  </w:num>
  <w:num w:numId="9">
    <w:abstractNumId w:val="2"/>
  </w:num>
  <w:num w:numId="10">
    <w:abstractNumId w:val="9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97964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A35D0"/>
    <w:rsid w:val="008B0734"/>
    <w:rsid w:val="008C400B"/>
    <w:rsid w:val="00912087"/>
    <w:rsid w:val="00912112"/>
    <w:rsid w:val="00913E48"/>
    <w:rsid w:val="0091759B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52580"/>
    <w:rsid w:val="00C63BBE"/>
    <w:rsid w:val="00C80BFF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0B94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0A22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A7117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D47969-8382-4E06-80CA-8F0D7542D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0</TotalTime>
  <Pages>1</Pages>
  <Words>261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2023-11-18T17:58:00Z</dcterms:created>
  <dcterms:modified xsi:type="dcterms:W3CDTF">2023-11-18T17:58:00Z</dcterms:modified>
</cp:coreProperties>
</file>