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4F05" w:rsidRDefault="008035AD" w:rsidP="00A24F05">
      <w:pPr>
        <w:rPr>
          <w:rFonts w:cs="Guttman Keren"/>
          <w:sz w:val="24"/>
          <w:szCs w:val="24"/>
          <w:rtl/>
        </w:rPr>
      </w:pPr>
      <w:r w:rsidRPr="008035AD">
        <w:rPr>
          <w:rFonts w:cs="Guttman Keren" w:hint="cs"/>
          <w:sz w:val="24"/>
          <w:szCs w:val="24"/>
          <w:rtl/>
        </w:rPr>
        <w:t>בס"ד</w:t>
      </w:r>
    </w:p>
    <w:p w:rsidR="00AE6710" w:rsidRPr="008F6738" w:rsidRDefault="00FA3E7B" w:rsidP="003A5384">
      <w:pPr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bookmarkStart w:id="0" w:name="_GoBack"/>
      <w:r w:rsidRPr="008F6738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proofErr w:type="spellStart"/>
      <w:r w:rsidR="00AE6710" w:rsidRPr="008F6738">
        <w:rPr>
          <w:rFonts w:cs="Guttman Keren" w:hint="cs"/>
          <w:b/>
          <w:bCs/>
          <w:sz w:val="32"/>
          <w:szCs w:val="32"/>
          <w:u w:val="single"/>
          <w:rtl/>
        </w:rPr>
        <w:t>ויגש</w:t>
      </w:r>
      <w:proofErr w:type="spellEnd"/>
      <w:r w:rsidR="000141DD" w:rsidRPr="008F6738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8F6738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8F6738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8F6738" w:rsidRPr="008F6738">
        <w:rPr>
          <w:rFonts w:cs="Guttman Keren" w:hint="cs"/>
          <w:b/>
          <w:bCs/>
          <w:sz w:val="32"/>
          <w:szCs w:val="32"/>
          <w:u w:val="single"/>
          <w:rtl/>
        </w:rPr>
        <w:t>ה</w:t>
      </w:r>
      <w:r w:rsidR="004055B9" w:rsidRPr="008F6738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E6710" w:rsidRPr="008F6738">
        <w:rPr>
          <w:rFonts w:cs="Guttman Keren" w:hint="cs"/>
          <w:b/>
          <w:bCs/>
          <w:sz w:val="32"/>
          <w:szCs w:val="32"/>
          <w:u w:val="single"/>
          <w:rtl/>
        </w:rPr>
        <w:t>ב</w:t>
      </w:r>
      <w:r w:rsidR="00B87195" w:rsidRPr="008F6738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8F6738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bookmarkEnd w:id="0"/>
    <w:p w:rsidR="00B120FB" w:rsidRPr="008F6738" w:rsidRDefault="003424E5" w:rsidP="00B120FB">
      <w:pPr>
        <w:pStyle w:val="aa"/>
        <w:numPr>
          <w:ilvl w:val="0"/>
          <w:numId w:val="34"/>
        </w:numPr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/>
          <w:sz w:val="28"/>
          <w:szCs w:val="28"/>
          <w:rtl/>
        </w:rPr>
        <w:t>אֵיזוֹ</w:t>
      </w:r>
      <w:r w:rsidRPr="008F6738">
        <w:rPr>
          <w:rFonts w:cs="Guttman Keren" w:hint="cs"/>
          <w:sz w:val="28"/>
          <w:szCs w:val="28"/>
          <w:rtl/>
        </w:rPr>
        <w:t xml:space="preserve"> </w:t>
      </w:r>
      <w:r w:rsidR="00B120FB" w:rsidRPr="008F6738">
        <w:rPr>
          <w:rFonts w:cs="Guttman Keren" w:hint="cs"/>
          <w:sz w:val="28"/>
          <w:szCs w:val="28"/>
          <w:rtl/>
        </w:rPr>
        <w:t>צָרָה</w:t>
      </w:r>
      <w:r w:rsidR="00B120FB" w:rsidRPr="008F6738">
        <w:rPr>
          <w:rFonts w:cs="Guttman Keren"/>
          <w:sz w:val="28"/>
          <w:szCs w:val="28"/>
          <w:rtl/>
        </w:rPr>
        <w:t xml:space="preserve"> </w:t>
      </w:r>
      <w:proofErr w:type="spellStart"/>
      <w:r w:rsidR="00B120FB" w:rsidRPr="008F6738">
        <w:rPr>
          <w:rFonts w:cs="Guttman Keren" w:hint="cs"/>
          <w:sz w:val="28"/>
          <w:szCs w:val="28"/>
          <w:rtl/>
        </w:rPr>
        <w:t>הָיְתָה</w:t>
      </w:r>
      <w:proofErr w:type="spellEnd"/>
      <w:r w:rsidR="00B120FB" w:rsidRPr="008F6738">
        <w:rPr>
          <w:rFonts w:cs="Guttman Keren"/>
          <w:sz w:val="28"/>
          <w:szCs w:val="28"/>
          <w:rtl/>
        </w:rPr>
        <w:t xml:space="preserve"> </w:t>
      </w:r>
      <w:r w:rsidR="00B120FB" w:rsidRPr="008F6738">
        <w:rPr>
          <w:rFonts w:cs="Guttman Keren" w:hint="cs"/>
          <w:sz w:val="28"/>
          <w:szCs w:val="28"/>
          <w:rtl/>
        </w:rPr>
        <w:t>בְּאֶרֶץ</w:t>
      </w:r>
      <w:r w:rsidR="00B120FB" w:rsidRPr="008F6738">
        <w:rPr>
          <w:rFonts w:cs="Guttman Keren"/>
          <w:sz w:val="28"/>
          <w:szCs w:val="28"/>
          <w:rtl/>
        </w:rPr>
        <w:t xml:space="preserve"> </w:t>
      </w:r>
      <w:r w:rsidR="00B120FB" w:rsidRPr="008F6738">
        <w:rPr>
          <w:rFonts w:cs="Guttman Keren" w:hint="cs"/>
          <w:sz w:val="28"/>
          <w:szCs w:val="28"/>
          <w:rtl/>
        </w:rPr>
        <w:t>יִשְׂרָאֵל</w:t>
      </w:r>
      <w:r w:rsidR="00B120FB" w:rsidRPr="008F6738">
        <w:rPr>
          <w:rFonts w:cs="Guttman Keren"/>
          <w:sz w:val="28"/>
          <w:szCs w:val="28"/>
          <w:rtl/>
        </w:rPr>
        <w:t>?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א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</w:t>
      </w:r>
      <w:proofErr w:type="spellStart"/>
      <w:r w:rsidRPr="008F6738">
        <w:rPr>
          <w:rFonts w:cs="Guttman Keren" w:hint="cs"/>
          <w:sz w:val="28"/>
          <w:szCs w:val="28"/>
          <w:rtl/>
        </w:rPr>
        <w:t>הָיְתָה</w:t>
      </w:r>
      <w:proofErr w:type="spellEnd"/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מַגֵּפָה</w:t>
      </w:r>
      <w:r w:rsidR="003424E5" w:rsidRPr="008F6738">
        <w:rPr>
          <w:sz w:val="28"/>
          <w:szCs w:val="28"/>
          <w:rtl/>
        </w:rPr>
        <w:t xml:space="preserve"> </w:t>
      </w:r>
      <w:r w:rsidR="003424E5" w:rsidRPr="008F6738">
        <w:rPr>
          <w:rFonts w:cs="Guttman Keren"/>
          <w:sz w:val="28"/>
          <w:szCs w:val="28"/>
          <w:rtl/>
        </w:rPr>
        <w:t>וְרַבִּים  בָּהּ מֵתוּ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ב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כָּל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הָאָרֶץ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הִתְמַלְּאָה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בָּאַרְבֶּה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ג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הָיָה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="003424E5" w:rsidRPr="008F6738">
        <w:rPr>
          <w:rFonts w:cs="Guttman Keren"/>
          <w:sz w:val="28"/>
          <w:szCs w:val="28"/>
          <w:rtl/>
        </w:rPr>
        <w:t>רָעָב</w:t>
      </w:r>
      <w:r w:rsidR="003424E5" w:rsidRPr="008F6738">
        <w:rPr>
          <w:rFonts w:cs="Guttman Keren" w:hint="cs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בָּאָרֶץ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ד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פָּשְׁטוּ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עַל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הָאָרֶץ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שׁוֹדְדִים</w:t>
      </w:r>
      <w:r w:rsidRPr="008F6738">
        <w:rPr>
          <w:rFonts w:cs="Guttman Keren"/>
          <w:sz w:val="28"/>
          <w:szCs w:val="28"/>
          <w:rtl/>
        </w:rPr>
        <w:t>.</w:t>
      </w:r>
    </w:p>
    <w:p w:rsidR="003A5384" w:rsidRPr="008F6738" w:rsidRDefault="003A5384" w:rsidP="00B120FB">
      <w:pPr>
        <w:pStyle w:val="aa"/>
        <w:spacing w:after="160" w:line="259" w:lineRule="auto"/>
        <w:rPr>
          <w:rFonts w:cs="Guttman Keren"/>
          <w:sz w:val="28"/>
          <w:szCs w:val="28"/>
        </w:rPr>
      </w:pPr>
    </w:p>
    <w:p w:rsidR="00B120FB" w:rsidRPr="008F6738" w:rsidRDefault="00B120FB" w:rsidP="00B120FB">
      <w:pPr>
        <w:pStyle w:val="aa"/>
        <w:numPr>
          <w:ilvl w:val="0"/>
          <w:numId w:val="34"/>
        </w:numPr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לָמָּה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יָרְדוּ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בְּנִי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יַעֲקֹב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לְמִצְרַיִם</w:t>
      </w:r>
      <w:r w:rsidRPr="008F6738">
        <w:rPr>
          <w:rFonts w:cs="Guttman Keren"/>
          <w:sz w:val="28"/>
          <w:szCs w:val="28"/>
          <w:rtl/>
        </w:rPr>
        <w:t>?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א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כִּי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הָיָה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="003424E5" w:rsidRPr="008F6738">
        <w:rPr>
          <w:rFonts w:cs="Guttman Keren"/>
          <w:sz w:val="28"/>
          <w:szCs w:val="28"/>
          <w:rtl/>
        </w:rPr>
        <w:t>רָעָב</w:t>
      </w:r>
      <w:r w:rsidR="003424E5" w:rsidRPr="008F6738">
        <w:rPr>
          <w:rFonts w:cs="Guttman Keren" w:hint="cs"/>
          <w:sz w:val="28"/>
          <w:szCs w:val="28"/>
          <w:rtl/>
        </w:rPr>
        <w:t xml:space="preserve"> 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בָּאָרֶץ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="003424E5" w:rsidRPr="008F6738">
        <w:rPr>
          <w:rFonts w:cs="Guttman Keren" w:hint="cs"/>
          <w:sz w:val="28"/>
          <w:szCs w:val="28"/>
          <w:rtl/>
        </w:rPr>
        <w:t xml:space="preserve">, </w:t>
      </w:r>
      <w:r w:rsidRPr="008F6738">
        <w:rPr>
          <w:rFonts w:cs="Guttman Keren" w:hint="cs"/>
          <w:sz w:val="28"/>
          <w:szCs w:val="28"/>
          <w:rtl/>
        </w:rPr>
        <w:t>בְּמִצְרַיִם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הָיָה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אוֹכֵל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ב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כִּי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רָצוּ</w:t>
      </w:r>
      <w:r w:rsidR="003424E5" w:rsidRPr="008F6738">
        <w:rPr>
          <w:sz w:val="28"/>
          <w:szCs w:val="28"/>
          <w:rtl/>
        </w:rPr>
        <w:t xml:space="preserve"> </w:t>
      </w:r>
      <w:r w:rsidR="003424E5" w:rsidRPr="008F6738">
        <w:rPr>
          <w:rFonts w:cs="Guttman Keren"/>
          <w:sz w:val="28"/>
          <w:szCs w:val="28"/>
          <w:rtl/>
        </w:rPr>
        <w:t>לַעֲסֹק שָׁם בְּמִסְחָר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ג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כִּי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רָצוּ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לְהָבִיא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מִשָּׁם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אֲבָנִים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יְקָרוֹת</w:t>
      </w:r>
      <w:r w:rsidRPr="008F6738">
        <w:rPr>
          <w:rFonts w:cs="Guttman Keren"/>
          <w:sz w:val="28"/>
          <w:szCs w:val="28"/>
          <w:rtl/>
        </w:rPr>
        <w:t>.</w:t>
      </w:r>
    </w:p>
    <w:p w:rsidR="00AE6710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ד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כְּדֵי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לִמְצֹא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שָׁם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נָשִׁים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צַדִּיקוֹת</w:t>
      </w:r>
      <w:r w:rsidR="003A5384" w:rsidRPr="008F6738">
        <w:rPr>
          <w:rFonts w:cs="Guttman Keren" w:hint="cs"/>
          <w:sz w:val="28"/>
          <w:szCs w:val="28"/>
          <w:rtl/>
        </w:rPr>
        <w:t>.</w:t>
      </w:r>
    </w:p>
    <w:p w:rsidR="003A5384" w:rsidRPr="008F6738" w:rsidRDefault="003A5384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</w:p>
    <w:p w:rsidR="00B120FB" w:rsidRPr="008F6738" w:rsidRDefault="00B120FB" w:rsidP="00B120FB">
      <w:pPr>
        <w:pStyle w:val="aa"/>
        <w:numPr>
          <w:ilvl w:val="0"/>
          <w:numId w:val="34"/>
        </w:numPr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לָמָּה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יוֹסֵף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נָתַן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לְאָחִיו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עֲגָלוֹת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עַם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בְּגָדִים</w:t>
      </w:r>
      <w:r w:rsidRPr="008F6738">
        <w:rPr>
          <w:rFonts w:cs="Guttman Keren"/>
          <w:sz w:val="28"/>
          <w:szCs w:val="28"/>
          <w:rtl/>
        </w:rPr>
        <w:t>?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א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כְּדֵי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שֶׁיִּהְיֶה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לָהֶם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מַסְפִּיק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אֹכֶל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ב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כְּדֵי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שֶׁהֵם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בִּלְבַד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יֵרְדוּ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="003424E5" w:rsidRPr="008F6738">
        <w:rPr>
          <w:rFonts w:cs="Guttman Keren"/>
          <w:sz w:val="28"/>
          <w:szCs w:val="28"/>
          <w:rtl/>
        </w:rPr>
        <w:t>לְמִצְרַיִם.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ג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כְּדֵי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שֶׁיָּבִיאוּ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אֶת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אֲבִיהֶם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וּמִשְׁפְּחוֹתֵיהֶם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="003424E5" w:rsidRPr="008F6738">
        <w:rPr>
          <w:sz w:val="28"/>
          <w:szCs w:val="28"/>
          <w:rtl/>
        </w:rPr>
        <w:t xml:space="preserve"> </w:t>
      </w:r>
      <w:r w:rsidR="003424E5" w:rsidRPr="008F6738">
        <w:rPr>
          <w:rFonts w:cs="Guttman Keren"/>
          <w:sz w:val="28"/>
          <w:szCs w:val="28"/>
          <w:rtl/>
        </w:rPr>
        <w:t>לְמִצְרַיִם.</w:t>
      </w:r>
    </w:p>
    <w:p w:rsidR="00AE6710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ד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כִּי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הֵם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קָנוּ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אֶת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הָעֲגָלוֹת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וְהַחֲלִיפוֹת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בְּכַסְפָּם</w:t>
      </w:r>
      <w:r w:rsidRPr="008F6738">
        <w:rPr>
          <w:rFonts w:cs="Guttman Keren"/>
          <w:sz w:val="28"/>
          <w:szCs w:val="28"/>
          <w:rtl/>
        </w:rPr>
        <w:t>.</w:t>
      </w:r>
    </w:p>
    <w:p w:rsidR="003A5384" w:rsidRPr="008F6738" w:rsidRDefault="003A5384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</w:p>
    <w:p w:rsidR="00B120FB" w:rsidRPr="008F6738" w:rsidRDefault="00B120FB" w:rsidP="00B120FB">
      <w:pPr>
        <w:pStyle w:val="aa"/>
        <w:numPr>
          <w:ilvl w:val="0"/>
          <w:numId w:val="34"/>
        </w:numPr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מִי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סִפֵּר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לְיַעֲקֹב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שֶׁיּוֹסֵף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עֲדַיִן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חַי</w:t>
      </w:r>
      <w:r w:rsidRPr="008F6738">
        <w:rPr>
          <w:rFonts w:cs="Guttman Keren"/>
          <w:sz w:val="28"/>
          <w:szCs w:val="28"/>
          <w:rtl/>
        </w:rPr>
        <w:t>?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א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</w:t>
      </w:r>
      <w:r w:rsidR="003424E5" w:rsidRPr="008F6738">
        <w:rPr>
          <w:rFonts w:cs="Guttman Keren"/>
          <w:sz w:val="28"/>
          <w:szCs w:val="28"/>
          <w:rtl/>
        </w:rPr>
        <w:t>סֶרַח</w:t>
      </w:r>
      <w:r w:rsidR="003424E5" w:rsidRPr="008F6738">
        <w:rPr>
          <w:rFonts w:cs="Guttman Keren" w:hint="cs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בַּת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אֲשֶׁר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ב</w:t>
      </w:r>
      <w:r w:rsidRPr="008F6738">
        <w:rPr>
          <w:rFonts w:cs="Guttman Keren"/>
          <w:sz w:val="28"/>
          <w:szCs w:val="28"/>
          <w:rtl/>
        </w:rPr>
        <w:t>.</w:t>
      </w:r>
      <w:r w:rsidR="003424E5" w:rsidRPr="008F6738">
        <w:rPr>
          <w:sz w:val="28"/>
          <w:szCs w:val="28"/>
          <w:rtl/>
        </w:rPr>
        <w:t xml:space="preserve"> </w:t>
      </w:r>
      <w:r w:rsidR="003424E5" w:rsidRPr="008F6738">
        <w:rPr>
          <w:rFonts w:cs="Guttman Keren"/>
          <w:sz w:val="28"/>
          <w:szCs w:val="28"/>
          <w:rtl/>
        </w:rPr>
        <w:t>סֶרַח</w:t>
      </w:r>
      <w:r w:rsidR="003424E5" w:rsidRPr="008F6738">
        <w:rPr>
          <w:rFonts w:cs="Guttman Keren" w:hint="cs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בַּת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נַפְתָּלִי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ג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הַבַּת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שֶׁל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גַּד</w:t>
      </w:r>
      <w:r w:rsidRPr="008F6738">
        <w:rPr>
          <w:rFonts w:cs="Guttman Keren"/>
          <w:sz w:val="28"/>
          <w:szCs w:val="28"/>
          <w:rtl/>
        </w:rPr>
        <w:t>.</w:t>
      </w:r>
    </w:p>
    <w:p w:rsidR="00AE6710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ד</w:t>
      </w:r>
      <w:r w:rsidRPr="008F6738">
        <w:rPr>
          <w:rFonts w:cs="Guttman Keren"/>
          <w:sz w:val="28"/>
          <w:szCs w:val="28"/>
          <w:rtl/>
        </w:rPr>
        <w:t>.</w:t>
      </w:r>
      <w:r w:rsidR="003424E5" w:rsidRPr="008F6738">
        <w:rPr>
          <w:sz w:val="28"/>
          <w:szCs w:val="28"/>
          <w:rtl/>
        </w:rPr>
        <w:t xml:space="preserve"> </w:t>
      </w:r>
      <w:r w:rsidR="003424E5" w:rsidRPr="008F6738">
        <w:rPr>
          <w:rFonts w:cs="Guttman Keren"/>
          <w:sz w:val="28"/>
          <w:szCs w:val="28"/>
          <w:rtl/>
        </w:rPr>
        <w:t>תֶּרַח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הַבֵּן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שֶׁל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אֲשֶׁר</w:t>
      </w:r>
      <w:r w:rsidRPr="008F6738">
        <w:rPr>
          <w:rFonts w:cs="Guttman Keren"/>
          <w:sz w:val="28"/>
          <w:szCs w:val="28"/>
          <w:rtl/>
        </w:rPr>
        <w:t>.</w:t>
      </w:r>
    </w:p>
    <w:p w:rsidR="003A5384" w:rsidRPr="008F6738" w:rsidRDefault="003A5384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</w:p>
    <w:p w:rsidR="00B120FB" w:rsidRPr="008F6738" w:rsidRDefault="00B120FB" w:rsidP="00B120FB">
      <w:pPr>
        <w:pStyle w:val="aa"/>
        <w:numPr>
          <w:ilvl w:val="0"/>
          <w:numId w:val="34"/>
        </w:numPr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כֵּיצַד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סִפְּרוּ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לְיַעֲקֹב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שֶׁיּוֹסֵף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עוֹד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חַי</w:t>
      </w:r>
      <w:r w:rsidRPr="008F6738">
        <w:rPr>
          <w:rFonts w:cs="Guttman Keren"/>
          <w:sz w:val="28"/>
          <w:szCs w:val="28"/>
          <w:rtl/>
        </w:rPr>
        <w:t>?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א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בְּשִׁיר</w:t>
      </w:r>
      <w:r w:rsidRPr="008F6738">
        <w:rPr>
          <w:rFonts w:cs="Guttman Keren"/>
          <w:sz w:val="28"/>
          <w:szCs w:val="28"/>
          <w:rtl/>
        </w:rPr>
        <w:t xml:space="preserve"> </w:t>
      </w:r>
      <w:proofErr w:type="spellStart"/>
      <w:r w:rsidRPr="008F6738">
        <w:rPr>
          <w:rFonts w:cs="Guttman Keren" w:hint="cs"/>
          <w:sz w:val="28"/>
          <w:szCs w:val="28"/>
          <w:rtl/>
        </w:rPr>
        <w:t>וּבַנִּגּוּן</w:t>
      </w:r>
      <w:proofErr w:type="spellEnd"/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ב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בְּחִידָה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ג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בְּאֶמְצָעוּת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סִפּוּר</w:t>
      </w:r>
      <w:r w:rsidRPr="008F6738">
        <w:rPr>
          <w:rFonts w:cs="Guttman Keren"/>
          <w:sz w:val="28"/>
          <w:szCs w:val="28"/>
          <w:rtl/>
        </w:rPr>
        <w:t>.</w:t>
      </w:r>
    </w:p>
    <w:p w:rsidR="003A5384" w:rsidRPr="008F6738" w:rsidRDefault="00B120FB" w:rsidP="008F6738">
      <w:pPr>
        <w:pStyle w:val="aa"/>
        <w:spacing w:after="160" w:line="259" w:lineRule="auto"/>
        <w:rPr>
          <w:rFonts w:cs="Guttman Keren"/>
          <w:sz w:val="28"/>
          <w:szCs w:val="28"/>
        </w:rPr>
      </w:pPr>
      <w:r w:rsidRPr="008F6738">
        <w:rPr>
          <w:rFonts w:cs="Guttman Keren" w:hint="cs"/>
          <w:sz w:val="28"/>
          <w:szCs w:val="28"/>
          <w:rtl/>
        </w:rPr>
        <w:t>ד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בְּאֶמְצָעוּת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מָשָׁל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numPr>
          <w:ilvl w:val="0"/>
          <w:numId w:val="34"/>
        </w:numPr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lastRenderedPageBreak/>
        <w:t>כֵּיצַד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הִתְכּוֹנֵן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="003424E5" w:rsidRPr="008F6738">
        <w:rPr>
          <w:rFonts w:cs="Guttman Keren" w:hint="cs"/>
          <w:sz w:val="28"/>
          <w:szCs w:val="28"/>
          <w:rtl/>
        </w:rPr>
        <w:t>יּוֹסֵף</w:t>
      </w:r>
      <w:r w:rsidR="003424E5"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לַפְּגִישָׁה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עִם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אָבִיו</w:t>
      </w:r>
      <w:r w:rsidRPr="008F6738">
        <w:rPr>
          <w:rFonts w:cs="Guttman Keren"/>
          <w:sz w:val="28"/>
          <w:szCs w:val="28"/>
          <w:rtl/>
        </w:rPr>
        <w:t>?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א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הוּא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בִּקֵּשׁ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מִמְּשָׁרְתָיו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שֶׁיָּבִיאוּ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אֶת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אָבִיו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אֵלָיו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ב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הוּא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בִּקֵּשׁ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מִמְּשָׁרְתָיו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שֶׁיָּכִינוּ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לוֹ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אֶת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הַמֶּרְכָּבָה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וְהַסּוּסִים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ג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הוּא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בִּקֵּשׁ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מִמְּשָׁרְתָיו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שֶׁיָּכִינוּ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אֶת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בֵּיתוֹ</w:t>
      </w:r>
      <w:r w:rsidRPr="008F6738">
        <w:rPr>
          <w:rFonts w:cs="Guttman Keren"/>
          <w:sz w:val="28"/>
          <w:szCs w:val="28"/>
          <w:rtl/>
        </w:rPr>
        <w:t>.</w:t>
      </w:r>
    </w:p>
    <w:p w:rsidR="00AE6710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ד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הוּא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בְּעַצְמוֹ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רָתַם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אֶת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הַסּוּסִים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וְאֵת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הָעֶגְלָה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כְּדֵי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לְהִזְדָּרֵז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בְּכָבוֹד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אָבִיו</w:t>
      </w:r>
      <w:r w:rsidRPr="008F6738">
        <w:rPr>
          <w:rFonts w:cs="Guttman Keren"/>
          <w:sz w:val="28"/>
          <w:szCs w:val="28"/>
          <w:rtl/>
        </w:rPr>
        <w:t>.</w:t>
      </w:r>
    </w:p>
    <w:p w:rsidR="003A5384" w:rsidRPr="008F6738" w:rsidRDefault="003A5384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</w:p>
    <w:p w:rsidR="00B120FB" w:rsidRPr="008F6738" w:rsidRDefault="00B120FB" w:rsidP="00B120FB">
      <w:pPr>
        <w:pStyle w:val="aa"/>
        <w:numPr>
          <w:ilvl w:val="0"/>
          <w:numId w:val="34"/>
        </w:numPr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כַּמָּה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בָּנִים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הָיוּ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לָרַב</w:t>
      </w:r>
      <w:r w:rsidRPr="008F6738">
        <w:rPr>
          <w:rFonts w:cs="Guttman Keren"/>
          <w:sz w:val="28"/>
          <w:szCs w:val="28"/>
          <w:rtl/>
        </w:rPr>
        <w:t xml:space="preserve"> </w:t>
      </w:r>
      <w:proofErr w:type="spellStart"/>
      <w:r w:rsidRPr="008F6738">
        <w:rPr>
          <w:rFonts w:cs="Guttman Keren" w:hint="cs"/>
          <w:sz w:val="28"/>
          <w:szCs w:val="28"/>
          <w:rtl/>
        </w:rPr>
        <w:t>אָבִימִי</w:t>
      </w:r>
      <w:proofErr w:type="spellEnd"/>
      <w:r w:rsidRPr="008F6738">
        <w:rPr>
          <w:rFonts w:cs="Guttman Keren"/>
          <w:sz w:val="28"/>
          <w:szCs w:val="28"/>
          <w:rtl/>
        </w:rPr>
        <w:t>?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א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עֲשָׂרָה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ב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שְׁלוֹשָׁה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ג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שִׁבְעָה</w:t>
      </w:r>
    </w:p>
    <w:p w:rsidR="00AE6710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ד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חֲמִשָּׁה</w:t>
      </w:r>
    </w:p>
    <w:p w:rsidR="003A5384" w:rsidRPr="008F6738" w:rsidRDefault="003A5384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</w:p>
    <w:p w:rsidR="00B120FB" w:rsidRPr="008F6738" w:rsidRDefault="00B120FB" w:rsidP="00B120FB">
      <w:pPr>
        <w:pStyle w:val="aa"/>
        <w:numPr>
          <w:ilvl w:val="0"/>
          <w:numId w:val="34"/>
        </w:numPr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מִי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הָיָה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פּוֹתֵחַ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אֶת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הַדֶּלֶת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כְּשֶׁאָבִיו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שֶׁל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רַב</w:t>
      </w:r>
      <w:r w:rsidRPr="008F6738">
        <w:rPr>
          <w:rFonts w:cs="Guttman Keren"/>
          <w:sz w:val="28"/>
          <w:szCs w:val="28"/>
          <w:rtl/>
        </w:rPr>
        <w:t xml:space="preserve"> </w:t>
      </w:r>
      <w:proofErr w:type="spellStart"/>
      <w:r w:rsidR="003424E5" w:rsidRPr="008F6738">
        <w:rPr>
          <w:rFonts w:cs="Guttman Keren" w:hint="cs"/>
          <w:sz w:val="28"/>
          <w:szCs w:val="28"/>
          <w:rtl/>
        </w:rPr>
        <w:t>אָבִימִי</w:t>
      </w:r>
      <w:proofErr w:type="spellEnd"/>
      <w:r w:rsidR="003424E5" w:rsidRPr="008F6738">
        <w:rPr>
          <w:rFonts w:cs="Guttman Keren" w:hint="cs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הָיָה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מֵגִּיעַ</w:t>
      </w:r>
      <w:r w:rsidRPr="008F6738">
        <w:rPr>
          <w:rFonts w:cs="Guttman Keren"/>
          <w:sz w:val="28"/>
          <w:szCs w:val="28"/>
          <w:rtl/>
        </w:rPr>
        <w:t>?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א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מְשָׁרְתָיו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ב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</w:t>
      </w:r>
      <w:r w:rsidR="003424E5" w:rsidRPr="008F6738">
        <w:rPr>
          <w:rFonts w:cs="Guttman Keren"/>
          <w:sz w:val="28"/>
          <w:szCs w:val="28"/>
          <w:rtl/>
        </w:rPr>
        <w:t>אֶחָד</w:t>
      </w:r>
      <w:r w:rsidR="003424E5" w:rsidRPr="008F6738">
        <w:rPr>
          <w:rFonts w:cs="Guttman Keren" w:hint="cs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מִבָּנָיו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ג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הוּא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בְּעַצְמוֹ</w:t>
      </w:r>
      <w:r w:rsidRPr="008F6738">
        <w:rPr>
          <w:rFonts w:cs="Guttman Keren"/>
          <w:sz w:val="28"/>
          <w:szCs w:val="28"/>
          <w:rtl/>
        </w:rPr>
        <w:t>.</w:t>
      </w:r>
    </w:p>
    <w:p w:rsidR="00AE6710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ד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אַחַת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מִבְּנוֹתָיו</w:t>
      </w:r>
      <w:r w:rsidRPr="008F6738">
        <w:rPr>
          <w:rFonts w:cs="Guttman Keren"/>
          <w:sz w:val="28"/>
          <w:szCs w:val="28"/>
          <w:rtl/>
        </w:rPr>
        <w:t>.</w:t>
      </w:r>
    </w:p>
    <w:p w:rsidR="003A5384" w:rsidRPr="008F6738" w:rsidRDefault="003A5384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</w:p>
    <w:p w:rsidR="00B120FB" w:rsidRPr="008F6738" w:rsidRDefault="00B120FB" w:rsidP="00B120FB">
      <w:pPr>
        <w:pStyle w:val="aa"/>
        <w:numPr>
          <w:ilvl w:val="0"/>
          <w:numId w:val="34"/>
        </w:numPr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מָה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בִּקֵּשׁ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אָבִיו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שֶׁל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רַב</w:t>
      </w:r>
      <w:r w:rsidRPr="008F6738">
        <w:rPr>
          <w:rFonts w:cs="Guttman Keren"/>
          <w:sz w:val="28"/>
          <w:szCs w:val="28"/>
          <w:rtl/>
        </w:rPr>
        <w:t xml:space="preserve"> </w:t>
      </w:r>
      <w:proofErr w:type="spellStart"/>
      <w:r w:rsidR="003424E5" w:rsidRPr="008F6738">
        <w:rPr>
          <w:rFonts w:cs="Guttman Keren" w:hint="cs"/>
          <w:sz w:val="28"/>
          <w:szCs w:val="28"/>
          <w:rtl/>
        </w:rPr>
        <w:t>אָבִימִי</w:t>
      </w:r>
      <w:proofErr w:type="spellEnd"/>
      <w:r w:rsidR="003424E5" w:rsidRPr="008F6738">
        <w:rPr>
          <w:rFonts w:cs="Guttman Keren" w:hint="cs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מֵרַב</w:t>
      </w:r>
      <w:r w:rsidRPr="008F6738">
        <w:rPr>
          <w:rFonts w:cs="Guttman Keren"/>
          <w:sz w:val="28"/>
          <w:szCs w:val="28"/>
          <w:rtl/>
        </w:rPr>
        <w:t xml:space="preserve"> </w:t>
      </w:r>
      <w:proofErr w:type="spellStart"/>
      <w:r w:rsidR="003424E5" w:rsidRPr="008F6738">
        <w:rPr>
          <w:rFonts w:cs="Guttman Keren" w:hint="cs"/>
          <w:sz w:val="28"/>
          <w:szCs w:val="28"/>
          <w:rtl/>
        </w:rPr>
        <w:t>אָבִימִי</w:t>
      </w:r>
      <w:proofErr w:type="spellEnd"/>
      <w:r w:rsidR="003424E5" w:rsidRPr="008F6738">
        <w:rPr>
          <w:rFonts w:cs="Guttman Keren" w:hint="cs"/>
          <w:sz w:val="28"/>
          <w:szCs w:val="28"/>
          <w:rtl/>
        </w:rPr>
        <w:t xml:space="preserve"> </w:t>
      </w:r>
      <w:r w:rsidRPr="008F6738">
        <w:rPr>
          <w:rFonts w:cs="Guttman Keren"/>
          <w:sz w:val="28"/>
          <w:szCs w:val="28"/>
          <w:rtl/>
        </w:rPr>
        <w:t>?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א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לֶאֱכֹל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ב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לִשְׁתּוֹת</w:t>
      </w:r>
      <w:r w:rsidRPr="008F6738">
        <w:rPr>
          <w:rFonts w:cs="Guttman Keren"/>
          <w:sz w:val="28"/>
          <w:szCs w:val="28"/>
          <w:rtl/>
        </w:rPr>
        <w:t>.</w:t>
      </w:r>
    </w:p>
    <w:p w:rsidR="00B120FB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ג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</w:t>
      </w:r>
      <w:proofErr w:type="spellStart"/>
      <w:r w:rsidRPr="008F6738">
        <w:rPr>
          <w:rFonts w:cs="Guttman Keren" w:hint="cs"/>
          <w:sz w:val="28"/>
          <w:szCs w:val="28"/>
          <w:rtl/>
        </w:rPr>
        <w:t>שֶׁיִּקַּח</w:t>
      </w:r>
      <w:proofErr w:type="spellEnd"/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אוֹתוֹ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בַּחֲזָרָה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לְבֵיתוֹ</w:t>
      </w:r>
      <w:r w:rsidRPr="008F6738">
        <w:rPr>
          <w:rFonts w:cs="Guttman Keren"/>
          <w:sz w:val="28"/>
          <w:szCs w:val="28"/>
          <w:rtl/>
        </w:rPr>
        <w:t>.</w:t>
      </w:r>
    </w:p>
    <w:p w:rsidR="00AE6710" w:rsidRPr="008F6738" w:rsidRDefault="00B120FB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ד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שֶׁיְּלַמֵּד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אוֹתוֹ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תּוֹרָה</w:t>
      </w:r>
      <w:r w:rsidRPr="008F6738">
        <w:rPr>
          <w:rFonts w:cs="Guttman Keren"/>
          <w:sz w:val="28"/>
          <w:szCs w:val="28"/>
          <w:rtl/>
        </w:rPr>
        <w:t>.</w:t>
      </w:r>
    </w:p>
    <w:p w:rsidR="003A5384" w:rsidRPr="008F6738" w:rsidRDefault="003A5384" w:rsidP="00B120FB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</w:p>
    <w:p w:rsidR="0094420D" w:rsidRPr="008F6738" w:rsidRDefault="0094420D" w:rsidP="0094420D">
      <w:pPr>
        <w:pStyle w:val="aa"/>
        <w:numPr>
          <w:ilvl w:val="0"/>
          <w:numId w:val="34"/>
        </w:numPr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מָה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הֵכִין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יְהוּדָה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בְּמִצְרַיִים</w:t>
      </w:r>
      <w:r w:rsidRPr="008F6738">
        <w:rPr>
          <w:rFonts w:cs="Guttman Keren"/>
          <w:sz w:val="28"/>
          <w:szCs w:val="28"/>
          <w:rtl/>
        </w:rPr>
        <w:t>?</w:t>
      </w:r>
    </w:p>
    <w:p w:rsidR="0094420D" w:rsidRPr="008F6738" w:rsidRDefault="0094420D" w:rsidP="0094420D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א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בַּיִת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="00C05CBB" w:rsidRPr="008F6738">
        <w:rPr>
          <w:rFonts w:cs="Guttman Keren"/>
          <w:sz w:val="28"/>
          <w:szCs w:val="28"/>
          <w:rtl/>
        </w:rPr>
        <w:t>לִ</w:t>
      </w:r>
      <w:r w:rsidRPr="008F6738">
        <w:rPr>
          <w:rFonts w:cs="Guttman Keren" w:hint="cs"/>
          <w:sz w:val="28"/>
          <w:szCs w:val="28"/>
          <w:rtl/>
        </w:rPr>
        <w:t>מְּגוּרִים</w:t>
      </w:r>
      <w:r w:rsidRPr="008F6738">
        <w:rPr>
          <w:rFonts w:cs="Guttman Keren"/>
          <w:sz w:val="28"/>
          <w:szCs w:val="28"/>
          <w:rtl/>
        </w:rPr>
        <w:t>.</w:t>
      </w:r>
    </w:p>
    <w:p w:rsidR="0094420D" w:rsidRPr="008F6738" w:rsidRDefault="0094420D" w:rsidP="0094420D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ב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בֵּית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מִדְרָשׁ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לְלִמּוּד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תּוֹרָה</w:t>
      </w:r>
      <w:r w:rsidRPr="008F6738">
        <w:rPr>
          <w:rFonts w:cs="Guttman Keren"/>
          <w:sz w:val="28"/>
          <w:szCs w:val="28"/>
          <w:rtl/>
        </w:rPr>
        <w:t>.</w:t>
      </w:r>
    </w:p>
    <w:p w:rsidR="0094420D" w:rsidRPr="008F6738" w:rsidRDefault="0094420D" w:rsidP="0094420D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ג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בָּתֵּי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עֵסֶק</w:t>
      </w:r>
      <w:r w:rsidRPr="008F6738">
        <w:rPr>
          <w:rFonts w:cs="Guttman Keren"/>
          <w:sz w:val="28"/>
          <w:szCs w:val="28"/>
          <w:rtl/>
        </w:rPr>
        <w:t>.</w:t>
      </w:r>
    </w:p>
    <w:p w:rsidR="009E6C58" w:rsidRPr="008F6738" w:rsidRDefault="0094420D" w:rsidP="0094420D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  <w:r w:rsidRPr="008F6738">
        <w:rPr>
          <w:rFonts w:cs="Guttman Keren" w:hint="cs"/>
          <w:sz w:val="28"/>
          <w:szCs w:val="28"/>
          <w:rtl/>
        </w:rPr>
        <w:t>ד</w:t>
      </w:r>
      <w:r w:rsidRPr="008F6738">
        <w:rPr>
          <w:rFonts w:cs="Guttman Keren"/>
          <w:sz w:val="28"/>
          <w:szCs w:val="28"/>
          <w:rtl/>
        </w:rPr>
        <w:t>.</w:t>
      </w:r>
      <w:r w:rsidRPr="008F6738">
        <w:rPr>
          <w:rFonts w:cs="Guttman Keren" w:hint="cs"/>
          <w:sz w:val="28"/>
          <w:szCs w:val="28"/>
          <w:rtl/>
        </w:rPr>
        <w:t xml:space="preserve"> בָּתִּים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לְכָל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הַבְּהֵמוֹת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כִּי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="00C05CBB" w:rsidRPr="008F6738">
        <w:rPr>
          <w:rFonts w:cs="Guttman Keren"/>
          <w:sz w:val="28"/>
          <w:szCs w:val="28"/>
          <w:rtl/>
        </w:rPr>
        <w:t>לִבְנֵי</w:t>
      </w:r>
      <w:r w:rsidR="00C05CBB" w:rsidRPr="008F6738">
        <w:rPr>
          <w:rFonts w:cs="Guttman Keren" w:hint="cs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יַעֲקֹב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הָיָה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הַרְבֵּה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צֹאן</w:t>
      </w:r>
      <w:r w:rsidRPr="008F6738">
        <w:rPr>
          <w:rFonts w:cs="Guttman Keren"/>
          <w:sz w:val="28"/>
          <w:szCs w:val="28"/>
          <w:rtl/>
        </w:rPr>
        <w:t xml:space="preserve"> </w:t>
      </w:r>
      <w:r w:rsidRPr="008F6738">
        <w:rPr>
          <w:rFonts w:cs="Guttman Keren" w:hint="cs"/>
          <w:sz w:val="28"/>
          <w:szCs w:val="28"/>
          <w:rtl/>
        </w:rPr>
        <w:t>וּבַקַּר</w:t>
      </w:r>
      <w:r w:rsidRPr="008F6738">
        <w:rPr>
          <w:rFonts w:cs="Guttman Keren"/>
          <w:sz w:val="28"/>
          <w:szCs w:val="28"/>
          <w:rtl/>
        </w:rPr>
        <w:t>.</w:t>
      </w:r>
    </w:p>
    <w:p w:rsidR="003A5384" w:rsidRPr="008F6738" w:rsidRDefault="003A5384" w:rsidP="0094420D">
      <w:pPr>
        <w:pStyle w:val="aa"/>
        <w:spacing w:after="160" w:line="259" w:lineRule="auto"/>
        <w:rPr>
          <w:rFonts w:cs="Guttman Keren"/>
          <w:sz w:val="28"/>
          <w:szCs w:val="28"/>
          <w:rtl/>
        </w:rPr>
      </w:pPr>
    </w:p>
    <w:p w:rsidR="006E6C7F" w:rsidRPr="008F6738" w:rsidRDefault="00816202" w:rsidP="000F7F5F">
      <w:pPr>
        <w:pStyle w:val="aa"/>
        <w:spacing w:after="40"/>
        <w:ind w:left="927"/>
        <w:jc w:val="center"/>
        <w:rPr>
          <w:rFonts w:cs="Guttman Keren"/>
          <w:b/>
          <w:bCs/>
          <w:sz w:val="32"/>
          <w:szCs w:val="32"/>
          <w:rtl/>
        </w:rPr>
      </w:pPr>
      <w:r w:rsidRPr="008F6738">
        <w:rPr>
          <w:rFonts w:cs="Guttman Keren" w:hint="cs"/>
          <w:b/>
          <w:bCs/>
          <w:sz w:val="32"/>
          <w:szCs w:val="32"/>
          <w:rtl/>
        </w:rPr>
        <w:t>בהצלחה רבה!</w:t>
      </w:r>
    </w:p>
    <w:p w:rsidR="00465EB5" w:rsidRPr="008F6738" w:rsidRDefault="00465EB5" w:rsidP="000F7F5F">
      <w:pPr>
        <w:spacing w:after="40"/>
        <w:rPr>
          <w:rFonts w:cs="Guttman Keren"/>
          <w:sz w:val="28"/>
          <w:szCs w:val="28"/>
          <w:rtl/>
        </w:rPr>
      </w:pPr>
    </w:p>
    <w:sectPr w:rsidR="00465EB5" w:rsidRPr="008F6738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2E15" w:rsidRDefault="00462E15" w:rsidP="002868E8">
      <w:pPr>
        <w:spacing w:after="0" w:line="240" w:lineRule="auto"/>
      </w:pPr>
      <w:r>
        <w:separator/>
      </w:r>
    </w:p>
  </w:endnote>
  <w:endnote w:type="continuationSeparator" w:id="0">
    <w:p w:rsidR="00462E15" w:rsidRDefault="00462E15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2E15" w:rsidRDefault="00462E15" w:rsidP="002868E8">
      <w:pPr>
        <w:spacing w:after="0" w:line="240" w:lineRule="auto"/>
      </w:pPr>
      <w:r>
        <w:separator/>
      </w:r>
    </w:p>
  </w:footnote>
  <w:footnote w:type="continuationSeparator" w:id="0">
    <w:p w:rsidR="00462E15" w:rsidRDefault="00462E15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095D"/>
    <w:multiLevelType w:val="hybridMultilevel"/>
    <w:tmpl w:val="3BD2461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7A2601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3348A6"/>
    <w:multiLevelType w:val="hybridMultilevel"/>
    <w:tmpl w:val="307A0BD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96EA02E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EE05D44"/>
    <w:multiLevelType w:val="hybridMultilevel"/>
    <w:tmpl w:val="A09E7BE4"/>
    <w:lvl w:ilvl="0" w:tplc="27461EF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76996"/>
    <w:multiLevelType w:val="hybridMultilevel"/>
    <w:tmpl w:val="21D2D20A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F23211"/>
    <w:multiLevelType w:val="hybridMultilevel"/>
    <w:tmpl w:val="902C5A0C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4F5F92"/>
    <w:multiLevelType w:val="hybridMultilevel"/>
    <w:tmpl w:val="2626D8B4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B01A51"/>
    <w:multiLevelType w:val="hybridMultilevel"/>
    <w:tmpl w:val="0498982E"/>
    <w:lvl w:ilvl="0" w:tplc="08449D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86A10"/>
    <w:multiLevelType w:val="hybridMultilevel"/>
    <w:tmpl w:val="965A886A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23409C"/>
    <w:multiLevelType w:val="hybridMultilevel"/>
    <w:tmpl w:val="FD400A58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7A6C50"/>
    <w:multiLevelType w:val="hybridMultilevel"/>
    <w:tmpl w:val="FAAE8CA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2A56A4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49653AB"/>
    <w:multiLevelType w:val="hybridMultilevel"/>
    <w:tmpl w:val="94DC3FAA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170CC8"/>
    <w:multiLevelType w:val="hybridMultilevel"/>
    <w:tmpl w:val="A1C2419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FBD6D46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6A00AB8"/>
    <w:multiLevelType w:val="hybridMultilevel"/>
    <w:tmpl w:val="4710C512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F94523"/>
    <w:multiLevelType w:val="hybridMultilevel"/>
    <w:tmpl w:val="CA0E0DF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CF4AD412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D2C3327"/>
    <w:multiLevelType w:val="hybridMultilevel"/>
    <w:tmpl w:val="4EDA61B2"/>
    <w:lvl w:ilvl="0" w:tplc="7D18889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3E6230"/>
    <w:multiLevelType w:val="hybridMultilevel"/>
    <w:tmpl w:val="6C84749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3F6C853E">
      <w:start w:val="1"/>
      <w:numFmt w:val="hebrew1"/>
      <w:lvlText w:val="%2."/>
      <w:lvlJc w:val="left"/>
      <w:pPr>
        <w:ind w:left="1353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043407D"/>
    <w:multiLevelType w:val="hybridMultilevel"/>
    <w:tmpl w:val="A0B8584C"/>
    <w:lvl w:ilvl="0" w:tplc="30D0EBB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A07DD7"/>
    <w:multiLevelType w:val="hybridMultilevel"/>
    <w:tmpl w:val="C47EACD4"/>
    <w:lvl w:ilvl="0" w:tplc="A44C8B0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145209"/>
    <w:multiLevelType w:val="hybridMultilevel"/>
    <w:tmpl w:val="E9C4A9E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B694F0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AE786E"/>
    <w:multiLevelType w:val="hybridMultilevel"/>
    <w:tmpl w:val="D9089B96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C00B51"/>
    <w:multiLevelType w:val="hybridMultilevel"/>
    <w:tmpl w:val="4FBC6906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8BB2E0D"/>
    <w:multiLevelType w:val="hybridMultilevel"/>
    <w:tmpl w:val="C71611FE"/>
    <w:lvl w:ilvl="0" w:tplc="0596B84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5F7260"/>
    <w:multiLevelType w:val="hybridMultilevel"/>
    <w:tmpl w:val="F3908232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B880056"/>
    <w:multiLevelType w:val="hybridMultilevel"/>
    <w:tmpl w:val="56184AE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D234C6F2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D800AA0"/>
    <w:multiLevelType w:val="hybridMultilevel"/>
    <w:tmpl w:val="C5F28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B71496"/>
    <w:multiLevelType w:val="hybridMultilevel"/>
    <w:tmpl w:val="A39AF2AA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F36203"/>
    <w:multiLevelType w:val="hybridMultilevel"/>
    <w:tmpl w:val="65421C98"/>
    <w:lvl w:ilvl="0" w:tplc="158285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E6AD2"/>
    <w:multiLevelType w:val="hybridMultilevel"/>
    <w:tmpl w:val="EF9487D4"/>
    <w:lvl w:ilvl="0" w:tplc="AC12C5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121592"/>
    <w:multiLevelType w:val="hybridMultilevel"/>
    <w:tmpl w:val="4FBC6906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DA62EC1"/>
    <w:multiLevelType w:val="hybridMultilevel"/>
    <w:tmpl w:val="D5AA73A8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6BE20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513A546A"/>
    <w:multiLevelType w:val="hybridMultilevel"/>
    <w:tmpl w:val="27C4E1A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B200313A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F04707C"/>
    <w:multiLevelType w:val="hybridMultilevel"/>
    <w:tmpl w:val="E33E801E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5B77046"/>
    <w:multiLevelType w:val="hybridMultilevel"/>
    <w:tmpl w:val="EB3C09B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ECFAF4F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6201590"/>
    <w:multiLevelType w:val="hybridMultilevel"/>
    <w:tmpl w:val="C598010A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719785B"/>
    <w:multiLevelType w:val="hybridMultilevel"/>
    <w:tmpl w:val="DD76A8C6"/>
    <w:lvl w:ilvl="0" w:tplc="DFEE721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885EE9"/>
    <w:multiLevelType w:val="hybridMultilevel"/>
    <w:tmpl w:val="7876C59A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C63737E"/>
    <w:multiLevelType w:val="hybridMultilevel"/>
    <w:tmpl w:val="78D615F6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02A4780"/>
    <w:multiLevelType w:val="hybridMultilevel"/>
    <w:tmpl w:val="7E866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8B3814"/>
    <w:multiLevelType w:val="hybridMultilevel"/>
    <w:tmpl w:val="DFE6003A"/>
    <w:lvl w:ilvl="0" w:tplc="918E894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8C4465C"/>
    <w:multiLevelType w:val="hybridMultilevel"/>
    <w:tmpl w:val="532A0456"/>
    <w:lvl w:ilvl="0" w:tplc="DF92A01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9A5351"/>
    <w:multiLevelType w:val="hybridMultilevel"/>
    <w:tmpl w:val="5A3ABCC6"/>
    <w:lvl w:ilvl="0" w:tplc="5F8E27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AC82C9C"/>
    <w:multiLevelType w:val="hybridMultilevel"/>
    <w:tmpl w:val="F4F2A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07252C"/>
    <w:multiLevelType w:val="hybridMultilevel"/>
    <w:tmpl w:val="597C3E54"/>
    <w:lvl w:ilvl="0" w:tplc="CA3AAEE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135C18"/>
    <w:multiLevelType w:val="hybridMultilevel"/>
    <w:tmpl w:val="AB2AE17A"/>
    <w:lvl w:ilvl="0" w:tplc="337EED5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30"/>
  </w:num>
  <w:num w:numId="3">
    <w:abstractNumId w:val="15"/>
  </w:num>
  <w:num w:numId="4">
    <w:abstractNumId w:val="11"/>
  </w:num>
  <w:num w:numId="5">
    <w:abstractNumId w:val="23"/>
  </w:num>
  <w:num w:numId="6">
    <w:abstractNumId w:val="32"/>
  </w:num>
  <w:num w:numId="7">
    <w:abstractNumId w:val="1"/>
  </w:num>
  <w:num w:numId="8">
    <w:abstractNumId w:val="0"/>
  </w:num>
  <w:num w:numId="9">
    <w:abstractNumId w:val="9"/>
  </w:num>
  <w:num w:numId="10">
    <w:abstractNumId w:val="13"/>
  </w:num>
  <w:num w:numId="11">
    <w:abstractNumId w:val="29"/>
  </w:num>
  <w:num w:numId="12">
    <w:abstractNumId w:val="24"/>
  </w:num>
  <w:num w:numId="13">
    <w:abstractNumId w:val="14"/>
  </w:num>
  <w:num w:numId="14">
    <w:abstractNumId w:val="38"/>
  </w:num>
  <w:num w:numId="15">
    <w:abstractNumId w:val="43"/>
  </w:num>
  <w:num w:numId="16">
    <w:abstractNumId w:val="20"/>
  </w:num>
  <w:num w:numId="17">
    <w:abstractNumId w:val="28"/>
  </w:num>
  <w:num w:numId="18">
    <w:abstractNumId w:val="5"/>
  </w:num>
  <w:num w:numId="19">
    <w:abstractNumId w:val="25"/>
  </w:num>
  <w:num w:numId="20">
    <w:abstractNumId w:val="4"/>
  </w:num>
  <w:num w:numId="21">
    <w:abstractNumId w:val="12"/>
  </w:num>
  <w:num w:numId="22">
    <w:abstractNumId w:val="19"/>
  </w:num>
  <w:num w:numId="23">
    <w:abstractNumId w:val="37"/>
  </w:num>
  <w:num w:numId="24">
    <w:abstractNumId w:val="7"/>
  </w:num>
  <w:num w:numId="25">
    <w:abstractNumId w:val="36"/>
  </w:num>
  <w:num w:numId="26">
    <w:abstractNumId w:val="31"/>
  </w:num>
  <w:num w:numId="27">
    <w:abstractNumId w:val="8"/>
  </w:num>
  <w:num w:numId="28">
    <w:abstractNumId w:val="10"/>
  </w:num>
  <w:num w:numId="29">
    <w:abstractNumId w:val="33"/>
  </w:num>
  <w:num w:numId="30">
    <w:abstractNumId w:val="35"/>
  </w:num>
  <w:num w:numId="31">
    <w:abstractNumId w:val="40"/>
  </w:num>
  <w:num w:numId="32">
    <w:abstractNumId w:val="3"/>
  </w:num>
  <w:num w:numId="33">
    <w:abstractNumId w:val="22"/>
  </w:num>
  <w:num w:numId="34">
    <w:abstractNumId w:val="41"/>
  </w:num>
  <w:num w:numId="35">
    <w:abstractNumId w:val="21"/>
  </w:num>
  <w:num w:numId="36">
    <w:abstractNumId w:val="39"/>
  </w:num>
  <w:num w:numId="37">
    <w:abstractNumId w:val="26"/>
  </w:num>
  <w:num w:numId="38">
    <w:abstractNumId w:val="2"/>
  </w:num>
  <w:num w:numId="39">
    <w:abstractNumId w:val="42"/>
  </w:num>
  <w:num w:numId="40">
    <w:abstractNumId w:val="17"/>
  </w:num>
  <w:num w:numId="41">
    <w:abstractNumId w:val="16"/>
  </w:num>
  <w:num w:numId="42">
    <w:abstractNumId w:val="27"/>
  </w:num>
  <w:num w:numId="43">
    <w:abstractNumId w:val="6"/>
  </w:num>
  <w:num w:numId="44">
    <w:abstractNumId w:val="3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0C"/>
    <w:rsid w:val="000141DD"/>
    <w:rsid w:val="00022B7A"/>
    <w:rsid w:val="0002596A"/>
    <w:rsid w:val="0004051D"/>
    <w:rsid w:val="00051C7A"/>
    <w:rsid w:val="00053B69"/>
    <w:rsid w:val="00062C83"/>
    <w:rsid w:val="00074A88"/>
    <w:rsid w:val="0008250C"/>
    <w:rsid w:val="000A7324"/>
    <w:rsid w:val="000C0EC8"/>
    <w:rsid w:val="000C1AD6"/>
    <w:rsid w:val="000D3957"/>
    <w:rsid w:val="000F7F5F"/>
    <w:rsid w:val="0010329B"/>
    <w:rsid w:val="001037DB"/>
    <w:rsid w:val="0010423B"/>
    <w:rsid w:val="001136A8"/>
    <w:rsid w:val="00121102"/>
    <w:rsid w:val="00126797"/>
    <w:rsid w:val="0014240C"/>
    <w:rsid w:val="001455B7"/>
    <w:rsid w:val="00153C9B"/>
    <w:rsid w:val="00166C29"/>
    <w:rsid w:val="001734AB"/>
    <w:rsid w:val="00182D3B"/>
    <w:rsid w:val="00195AB6"/>
    <w:rsid w:val="0019764C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F23EE"/>
    <w:rsid w:val="002F318A"/>
    <w:rsid w:val="0030687B"/>
    <w:rsid w:val="003109E3"/>
    <w:rsid w:val="003141FA"/>
    <w:rsid w:val="0033728A"/>
    <w:rsid w:val="003424E5"/>
    <w:rsid w:val="00344A0C"/>
    <w:rsid w:val="00346348"/>
    <w:rsid w:val="00347395"/>
    <w:rsid w:val="00353017"/>
    <w:rsid w:val="0035621A"/>
    <w:rsid w:val="003563CB"/>
    <w:rsid w:val="00373864"/>
    <w:rsid w:val="0037749C"/>
    <w:rsid w:val="003A5384"/>
    <w:rsid w:val="003A62E4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62E15"/>
    <w:rsid w:val="00465EB5"/>
    <w:rsid w:val="004703E8"/>
    <w:rsid w:val="00482FED"/>
    <w:rsid w:val="004968EF"/>
    <w:rsid w:val="004B62B7"/>
    <w:rsid w:val="004B763E"/>
    <w:rsid w:val="004B7E94"/>
    <w:rsid w:val="004D14D1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B6AB8"/>
    <w:rsid w:val="005C1515"/>
    <w:rsid w:val="005D6D87"/>
    <w:rsid w:val="00601EC7"/>
    <w:rsid w:val="0060217D"/>
    <w:rsid w:val="00606280"/>
    <w:rsid w:val="006112A2"/>
    <w:rsid w:val="00611B1A"/>
    <w:rsid w:val="00632F31"/>
    <w:rsid w:val="00632F9A"/>
    <w:rsid w:val="006367A6"/>
    <w:rsid w:val="00640CBF"/>
    <w:rsid w:val="00643CDA"/>
    <w:rsid w:val="00663ED6"/>
    <w:rsid w:val="00691F47"/>
    <w:rsid w:val="00693D04"/>
    <w:rsid w:val="00695D1D"/>
    <w:rsid w:val="006A276D"/>
    <w:rsid w:val="006B4830"/>
    <w:rsid w:val="006C2206"/>
    <w:rsid w:val="006D70CA"/>
    <w:rsid w:val="006E6C7F"/>
    <w:rsid w:val="0070370D"/>
    <w:rsid w:val="00712061"/>
    <w:rsid w:val="007271BE"/>
    <w:rsid w:val="007401A1"/>
    <w:rsid w:val="00744C15"/>
    <w:rsid w:val="007450FC"/>
    <w:rsid w:val="00750BEA"/>
    <w:rsid w:val="00763AE3"/>
    <w:rsid w:val="0077121D"/>
    <w:rsid w:val="00777A9C"/>
    <w:rsid w:val="007915ED"/>
    <w:rsid w:val="007D6DC8"/>
    <w:rsid w:val="007D7357"/>
    <w:rsid w:val="007E7387"/>
    <w:rsid w:val="007F563B"/>
    <w:rsid w:val="0080109C"/>
    <w:rsid w:val="008035AD"/>
    <w:rsid w:val="008122DE"/>
    <w:rsid w:val="00816202"/>
    <w:rsid w:val="008205E3"/>
    <w:rsid w:val="00824C02"/>
    <w:rsid w:val="0084153C"/>
    <w:rsid w:val="00844D87"/>
    <w:rsid w:val="00847EFF"/>
    <w:rsid w:val="00857FDC"/>
    <w:rsid w:val="008670FF"/>
    <w:rsid w:val="00876343"/>
    <w:rsid w:val="008931BA"/>
    <w:rsid w:val="008A0D7A"/>
    <w:rsid w:val="008B0734"/>
    <w:rsid w:val="008C400B"/>
    <w:rsid w:val="008C4238"/>
    <w:rsid w:val="008F6738"/>
    <w:rsid w:val="00912112"/>
    <w:rsid w:val="00913E48"/>
    <w:rsid w:val="0092368B"/>
    <w:rsid w:val="0094420D"/>
    <w:rsid w:val="009561B7"/>
    <w:rsid w:val="00972E9D"/>
    <w:rsid w:val="00976424"/>
    <w:rsid w:val="009764D1"/>
    <w:rsid w:val="00983D71"/>
    <w:rsid w:val="00985EEC"/>
    <w:rsid w:val="00987C33"/>
    <w:rsid w:val="00994F51"/>
    <w:rsid w:val="009951A2"/>
    <w:rsid w:val="009A5BCE"/>
    <w:rsid w:val="009A617D"/>
    <w:rsid w:val="009A6845"/>
    <w:rsid w:val="009A7423"/>
    <w:rsid w:val="009B04B1"/>
    <w:rsid w:val="009C0CF4"/>
    <w:rsid w:val="009C3FBD"/>
    <w:rsid w:val="009E6C58"/>
    <w:rsid w:val="009F141C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32FC8"/>
    <w:rsid w:val="00A33E99"/>
    <w:rsid w:val="00A35F3A"/>
    <w:rsid w:val="00A55BF2"/>
    <w:rsid w:val="00A8072A"/>
    <w:rsid w:val="00A8548E"/>
    <w:rsid w:val="00A975B5"/>
    <w:rsid w:val="00AA1334"/>
    <w:rsid w:val="00AE6710"/>
    <w:rsid w:val="00AF3F64"/>
    <w:rsid w:val="00B001DF"/>
    <w:rsid w:val="00B120FB"/>
    <w:rsid w:val="00B129AF"/>
    <w:rsid w:val="00B14DCF"/>
    <w:rsid w:val="00B220B6"/>
    <w:rsid w:val="00B40DB3"/>
    <w:rsid w:val="00B6092F"/>
    <w:rsid w:val="00B84C8B"/>
    <w:rsid w:val="00B87195"/>
    <w:rsid w:val="00B966EC"/>
    <w:rsid w:val="00B97147"/>
    <w:rsid w:val="00BA680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04C41"/>
    <w:rsid w:val="00C05CBB"/>
    <w:rsid w:val="00C20A62"/>
    <w:rsid w:val="00C35675"/>
    <w:rsid w:val="00C63BBE"/>
    <w:rsid w:val="00CB454F"/>
    <w:rsid w:val="00CD3E10"/>
    <w:rsid w:val="00CD4625"/>
    <w:rsid w:val="00CD7509"/>
    <w:rsid w:val="00D0075A"/>
    <w:rsid w:val="00D2194B"/>
    <w:rsid w:val="00D2344A"/>
    <w:rsid w:val="00D3247E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CD0"/>
    <w:rsid w:val="00E446DC"/>
    <w:rsid w:val="00E45E06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D7A1B"/>
    <w:rsid w:val="00EE520E"/>
    <w:rsid w:val="00EF7943"/>
    <w:rsid w:val="00F310B0"/>
    <w:rsid w:val="00F404E9"/>
    <w:rsid w:val="00F43898"/>
    <w:rsid w:val="00F55287"/>
    <w:rsid w:val="00F87A47"/>
    <w:rsid w:val="00F91B47"/>
    <w:rsid w:val="00F9488B"/>
    <w:rsid w:val="00FA3E7B"/>
    <w:rsid w:val="00FB522B"/>
    <w:rsid w:val="00FC00AB"/>
    <w:rsid w:val="00FC242A"/>
    <w:rsid w:val="00FC5B77"/>
    <w:rsid w:val="00FE3B02"/>
    <w:rsid w:val="00FE4ACD"/>
    <w:rsid w:val="00FF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904225"/>
  <w15:docId w15:val="{DF95DF4A-172B-4790-83E9-91F5AE4A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  <w:style w:type="paragraph" w:styleId="ab">
    <w:name w:val="No Spacing"/>
    <w:uiPriority w:val="1"/>
    <w:qFormat/>
    <w:rsid w:val="000F7F5F"/>
    <w:pPr>
      <w:bidi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7AB114-B67B-4920-B87E-753E3169C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1</TotalTime>
  <Pages>2</Pages>
  <Words>330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2</cp:revision>
  <cp:lastPrinted>2019-10-27T09:41:00Z</cp:lastPrinted>
  <dcterms:created xsi:type="dcterms:W3CDTF">2023-12-22T02:06:00Z</dcterms:created>
  <dcterms:modified xsi:type="dcterms:W3CDTF">2023-12-22T02:06:00Z</dcterms:modified>
</cp:coreProperties>
</file>