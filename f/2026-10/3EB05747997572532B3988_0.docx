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5CA49B" w14:textId="77777777" w:rsidR="00A24F05" w:rsidRPr="003B160E" w:rsidRDefault="008035AD" w:rsidP="003B160E">
      <w:pPr>
        <w:spacing w:after="0"/>
        <w:rPr>
          <w:rFonts w:cs="Guttman Keren"/>
          <w:sz w:val="24"/>
          <w:szCs w:val="24"/>
          <w:rtl/>
        </w:rPr>
      </w:pPr>
      <w:r w:rsidRPr="003B160E">
        <w:rPr>
          <w:rFonts w:cs="Guttman Keren" w:hint="cs"/>
          <w:sz w:val="24"/>
          <w:szCs w:val="24"/>
          <w:rtl/>
        </w:rPr>
        <w:t>בס"ד</w:t>
      </w:r>
    </w:p>
    <w:p w14:paraId="1823AB4C" w14:textId="77777777" w:rsidR="006E6C7F" w:rsidRPr="003B160E" w:rsidRDefault="00912087" w:rsidP="003B160E">
      <w:pPr>
        <w:spacing w:after="0"/>
        <w:jc w:val="center"/>
        <w:rPr>
          <w:rFonts w:cs="Guttman Keren"/>
          <w:b/>
          <w:bCs/>
          <w:sz w:val="32"/>
          <w:szCs w:val="32"/>
          <w:u w:val="single"/>
          <w:rtl/>
        </w:rPr>
      </w:pPr>
      <w:r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מבדק פרשת </w:t>
      </w:r>
      <w:r w:rsidR="009C7F1F">
        <w:rPr>
          <w:rFonts w:cs="Guttman Keren" w:hint="cs"/>
          <w:b/>
          <w:bCs/>
          <w:sz w:val="32"/>
          <w:szCs w:val="32"/>
          <w:u w:val="single"/>
          <w:rtl/>
        </w:rPr>
        <w:t>____________</w:t>
      </w:r>
      <w:r w:rsidR="000141DD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 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(</w:t>
      </w:r>
      <w:r w:rsidR="004055B9" w:rsidRPr="003B160E">
        <w:rPr>
          <w:rFonts w:cs="Guttman Keren" w:hint="cs"/>
          <w:b/>
          <w:bCs/>
          <w:sz w:val="32"/>
          <w:szCs w:val="32"/>
          <w:u w:val="single"/>
          <w:rtl/>
        </w:rPr>
        <w:t>כית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 xml:space="preserve">ה </w:t>
      </w:r>
      <w:r w:rsidR="004521C1">
        <w:rPr>
          <w:rFonts w:cs="Guttman Keren" w:hint="cs"/>
          <w:b/>
          <w:bCs/>
          <w:sz w:val="32"/>
          <w:szCs w:val="32"/>
          <w:u w:val="single"/>
          <w:rtl/>
        </w:rPr>
        <w:t>ג</w:t>
      </w:r>
      <w:r w:rsidR="003B160E" w:rsidRPr="003B160E">
        <w:rPr>
          <w:rFonts w:cs="Guttman Keren" w:hint="cs"/>
          <w:b/>
          <w:bCs/>
          <w:sz w:val="32"/>
          <w:szCs w:val="32"/>
          <w:u w:val="single"/>
          <w:rtl/>
        </w:rPr>
        <w:t>'</w:t>
      </w:r>
      <w:r w:rsidR="00A01FF3" w:rsidRPr="003B160E">
        <w:rPr>
          <w:rFonts w:cs="Guttman Keren" w:hint="cs"/>
          <w:b/>
          <w:bCs/>
          <w:sz w:val="32"/>
          <w:szCs w:val="32"/>
          <w:u w:val="single"/>
          <w:rtl/>
        </w:rPr>
        <w:t>)</w:t>
      </w:r>
    </w:p>
    <w:tbl>
      <w:tblPr>
        <w:tblStyle w:val="a9"/>
        <w:bidiVisual/>
        <w:tblW w:w="9638" w:type="dxa"/>
        <w:tblInd w:w="-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6"/>
        <w:gridCol w:w="5172"/>
      </w:tblGrid>
      <w:tr w:rsidR="003B160E" w14:paraId="67562929" w14:textId="77777777" w:rsidTr="005B2CB7">
        <w:trPr>
          <w:trHeight w:val="11530"/>
        </w:trPr>
        <w:tc>
          <w:tcPr>
            <w:tcW w:w="4466" w:type="dxa"/>
          </w:tcPr>
          <w:p w14:paraId="7B738677" w14:textId="77777777" w:rsidR="00E65912" w:rsidRDefault="00E65912" w:rsidP="00E65912">
            <w:pPr>
              <w:pStyle w:val="aa"/>
              <w:numPr>
                <w:ilvl w:val="0"/>
                <w:numId w:val="35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על מה חלם פרעה?</w:t>
            </w:r>
          </w:p>
          <w:p w14:paraId="19FA6FBB" w14:textId="77777777" w:rsidR="00E65912" w:rsidRDefault="00E65912" w:rsidP="00E65912">
            <w:pPr>
              <w:pStyle w:val="aa"/>
              <w:numPr>
                <w:ilvl w:val="0"/>
                <w:numId w:val="36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על שיבולים.</w:t>
            </w:r>
          </w:p>
          <w:p w14:paraId="379D0D02" w14:textId="77777777" w:rsidR="00E65912" w:rsidRDefault="00E65912" w:rsidP="00E65912">
            <w:pPr>
              <w:pStyle w:val="aa"/>
              <w:numPr>
                <w:ilvl w:val="0"/>
                <w:numId w:val="36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על פרות.</w:t>
            </w:r>
          </w:p>
          <w:p w14:paraId="1F08E8C9" w14:textId="77777777" w:rsidR="00E65912" w:rsidRDefault="00E65912" w:rsidP="00E65912">
            <w:pPr>
              <w:pStyle w:val="aa"/>
              <w:numPr>
                <w:ilvl w:val="0"/>
                <w:numId w:val="36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על הבנות שלו.</w:t>
            </w:r>
          </w:p>
          <w:p w14:paraId="33D71F71" w14:textId="77777777" w:rsidR="00E65912" w:rsidRDefault="00E65912" w:rsidP="00E65912">
            <w:pPr>
              <w:pStyle w:val="aa"/>
              <w:numPr>
                <w:ilvl w:val="0"/>
                <w:numId w:val="36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תשובות א + ב נכונות</w:t>
            </w: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br/>
            </w:r>
          </w:p>
          <w:p w14:paraId="5EDE0346" w14:textId="77777777" w:rsidR="00E65912" w:rsidRDefault="00E65912" w:rsidP="00E65912">
            <w:pPr>
              <w:pStyle w:val="aa"/>
              <w:numPr>
                <w:ilvl w:val="0"/>
                <w:numId w:val="35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מי ניסה לפתור את חלומות פרעה?</w:t>
            </w:r>
          </w:p>
          <w:p w14:paraId="06306A60" w14:textId="77777777" w:rsidR="00E65912" w:rsidRDefault="00E65912" w:rsidP="00E65912">
            <w:pPr>
              <w:pStyle w:val="aa"/>
              <w:numPr>
                <w:ilvl w:val="0"/>
                <w:numId w:val="37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הבנות שלו.</w:t>
            </w:r>
          </w:p>
          <w:p w14:paraId="0A6DA577" w14:textId="77777777" w:rsidR="00E65912" w:rsidRDefault="00E65912" w:rsidP="00E65912">
            <w:pPr>
              <w:pStyle w:val="aa"/>
              <w:numPr>
                <w:ilvl w:val="0"/>
                <w:numId w:val="37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פרעה בעצמו.</w:t>
            </w:r>
          </w:p>
          <w:p w14:paraId="2B718FBD" w14:textId="77777777" w:rsidR="00E65912" w:rsidRDefault="00E65912" w:rsidP="00E65912">
            <w:pPr>
              <w:pStyle w:val="aa"/>
              <w:numPr>
                <w:ilvl w:val="0"/>
                <w:numId w:val="37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היועצים שלו.</w:t>
            </w:r>
          </w:p>
          <w:p w14:paraId="3EA40068" w14:textId="77777777" w:rsidR="00E65912" w:rsidRDefault="00E65912" w:rsidP="00E65912">
            <w:pPr>
              <w:pStyle w:val="aa"/>
              <w:numPr>
                <w:ilvl w:val="0"/>
                <w:numId w:val="37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 xml:space="preserve">שר המשקים ושר האופים. </w:t>
            </w: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br/>
            </w:r>
          </w:p>
          <w:p w14:paraId="34B058D8" w14:textId="77777777" w:rsidR="00E65912" w:rsidRDefault="00E65912" w:rsidP="00E65912">
            <w:pPr>
              <w:pStyle w:val="aa"/>
              <w:numPr>
                <w:ilvl w:val="0"/>
                <w:numId w:val="35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מי בסוף פתר את החלום?</w:t>
            </w:r>
          </w:p>
          <w:p w14:paraId="6C4D1FBF" w14:textId="77777777" w:rsidR="00E65912" w:rsidRDefault="00E65912" w:rsidP="00E65912">
            <w:pPr>
              <w:pStyle w:val="aa"/>
              <w:numPr>
                <w:ilvl w:val="0"/>
                <w:numId w:val="38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פוטיפר.</w:t>
            </w:r>
          </w:p>
          <w:p w14:paraId="65C7D4F3" w14:textId="77777777" w:rsidR="00E65912" w:rsidRDefault="00E65912" w:rsidP="00E65912">
            <w:pPr>
              <w:pStyle w:val="aa"/>
              <w:numPr>
                <w:ilvl w:val="0"/>
                <w:numId w:val="38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יוסף הצדיק.</w:t>
            </w:r>
          </w:p>
          <w:p w14:paraId="3E416424" w14:textId="77777777" w:rsidR="00E65912" w:rsidRDefault="00E65912" w:rsidP="00E65912">
            <w:pPr>
              <w:pStyle w:val="aa"/>
              <w:numPr>
                <w:ilvl w:val="0"/>
                <w:numId w:val="38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היועצים.</w:t>
            </w:r>
          </w:p>
          <w:p w14:paraId="6DAB8833" w14:textId="77777777" w:rsidR="00E65912" w:rsidRDefault="00E65912" w:rsidP="00E65912">
            <w:pPr>
              <w:pStyle w:val="aa"/>
              <w:numPr>
                <w:ilvl w:val="0"/>
                <w:numId w:val="38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שר המשקים.</w:t>
            </w: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br/>
            </w:r>
          </w:p>
          <w:p w14:paraId="68950589" w14:textId="77777777" w:rsidR="00E65912" w:rsidRDefault="00E65912" w:rsidP="00E65912">
            <w:pPr>
              <w:pStyle w:val="aa"/>
              <w:numPr>
                <w:ilvl w:val="0"/>
                <w:numId w:val="35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שבע שבולים רזות ושבע פרות רזות מסמלות:</w:t>
            </w:r>
          </w:p>
          <w:p w14:paraId="38024019" w14:textId="77777777" w:rsidR="00E65912" w:rsidRDefault="00E65912" w:rsidP="00E65912">
            <w:pPr>
              <w:pStyle w:val="aa"/>
              <w:numPr>
                <w:ilvl w:val="0"/>
                <w:numId w:val="39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7 שנות רעב.</w:t>
            </w:r>
          </w:p>
          <w:p w14:paraId="4961C511" w14:textId="77777777" w:rsidR="00E65912" w:rsidRDefault="00E65912" w:rsidP="00E65912">
            <w:pPr>
              <w:pStyle w:val="aa"/>
              <w:numPr>
                <w:ilvl w:val="0"/>
                <w:numId w:val="39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7 שנות שובע.</w:t>
            </w:r>
          </w:p>
          <w:p w14:paraId="46D1E9AD" w14:textId="77777777" w:rsidR="00E65912" w:rsidRDefault="00E65912" w:rsidP="00E65912">
            <w:pPr>
              <w:pStyle w:val="aa"/>
              <w:numPr>
                <w:ilvl w:val="0"/>
                <w:numId w:val="39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7 שנות עוני.</w:t>
            </w:r>
          </w:p>
          <w:p w14:paraId="7DFE7D24" w14:textId="77777777" w:rsidR="00E65912" w:rsidRDefault="00E65912" w:rsidP="00E65912">
            <w:pPr>
              <w:pStyle w:val="aa"/>
              <w:numPr>
                <w:ilvl w:val="0"/>
                <w:numId w:val="39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7 שנות מלחמה.</w:t>
            </w: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br/>
            </w:r>
          </w:p>
          <w:p w14:paraId="2713D27A" w14:textId="77777777" w:rsidR="00E65912" w:rsidRDefault="00E65912" w:rsidP="00E65912">
            <w:pPr>
              <w:pStyle w:val="aa"/>
              <w:numPr>
                <w:ilvl w:val="0"/>
                <w:numId w:val="35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מי היה ממונה על איסוף התבואה במצרים?</w:t>
            </w:r>
          </w:p>
          <w:p w14:paraId="3E7E6AA9" w14:textId="77777777" w:rsidR="00E65912" w:rsidRDefault="00E65912" w:rsidP="00E65912">
            <w:pPr>
              <w:pStyle w:val="aa"/>
              <w:numPr>
                <w:ilvl w:val="0"/>
                <w:numId w:val="40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שאר המשקים.</w:t>
            </w:r>
          </w:p>
          <w:p w14:paraId="12CEB528" w14:textId="77777777" w:rsidR="00E65912" w:rsidRDefault="00E65912" w:rsidP="00E65912">
            <w:pPr>
              <w:pStyle w:val="aa"/>
              <w:numPr>
                <w:ilvl w:val="0"/>
                <w:numId w:val="40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יוסף הצדיק.</w:t>
            </w:r>
          </w:p>
          <w:p w14:paraId="53258EB2" w14:textId="77777777" w:rsidR="00E65912" w:rsidRDefault="00E65912" w:rsidP="00E65912">
            <w:pPr>
              <w:pStyle w:val="aa"/>
              <w:numPr>
                <w:ilvl w:val="0"/>
                <w:numId w:val="40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יעקב אבינו.</w:t>
            </w:r>
          </w:p>
          <w:p w14:paraId="5632B6CB" w14:textId="01A93366" w:rsidR="003B160E" w:rsidRPr="00E65912" w:rsidRDefault="00E65912" w:rsidP="00E65912">
            <w:pPr>
              <w:pStyle w:val="aa"/>
              <w:numPr>
                <w:ilvl w:val="0"/>
                <w:numId w:val="40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 w:rsidRPr="00E65912">
              <w:rPr>
                <w:rFonts w:asciiTheme="minorBidi" w:hAnsiTheme="minorBidi" w:cs="Guttman Keren" w:hint="cs"/>
                <w:sz w:val="26"/>
                <w:szCs w:val="26"/>
                <w:rtl/>
              </w:rPr>
              <w:t>פרעה בעצמו.</w:t>
            </w:r>
            <w:r w:rsidRPr="00E65912">
              <w:rPr>
                <w:rFonts w:asciiTheme="minorBidi" w:hAnsiTheme="minorBidi" w:cs="Guttman Keren" w:hint="cs"/>
                <w:sz w:val="26"/>
                <w:szCs w:val="26"/>
                <w:rtl/>
              </w:rPr>
              <w:br/>
            </w:r>
          </w:p>
        </w:tc>
        <w:tc>
          <w:tcPr>
            <w:tcW w:w="5172" w:type="dxa"/>
          </w:tcPr>
          <w:p w14:paraId="0DA6DE05" w14:textId="77777777" w:rsidR="00E65912" w:rsidRDefault="00E65912" w:rsidP="00E65912">
            <w:pPr>
              <w:pStyle w:val="aa"/>
              <w:numPr>
                <w:ilvl w:val="0"/>
                <w:numId w:val="35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למה האחים יורדים למצרים?</w:t>
            </w:r>
          </w:p>
          <w:p w14:paraId="55A01159" w14:textId="77777777" w:rsidR="00E65912" w:rsidRDefault="00E65912" w:rsidP="00E65912">
            <w:pPr>
              <w:pStyle w:val="aa"/>
              <w:numPr>
                <w:ilvl w:val="0"/>
                <w:numId w:val="41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כדי לחפש את יוסף.</w:t>
            </w:r>
          </w:p>
          <w:p w14:paraId="78C671A0" w14:textId="77777777" w:rsidR="00E65912" w:rsidRDefault="00E65912" w:rsidP="00E65912">
            <w:pPr>
              <w:pStyle w:val="aa"/>
              <w:numPr>
                <w:ilvl w:val="0"/>
                <w:numId w:val="41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כדי לצאת לחופשה.</w:t>
            </w:r>
          </w:p>
          <w:p w14:paraId="7001EF59" w14:textId="77777777" w:rsidR="00E65912" w:rsidRDefault="00E65912" w:rsidP="00E65912">
            <w:pPr>
              <w:pStyle w:val="aa"/>
              <w:numPr>
                <w:ilvl w:val="0"/>
                <w:numId w:val="41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כדי לקנות אוכל כי גם בארץ ישראל היה רעב.</w:t>
            </w:r>
          </w:p>
          <w:p w14:paraId="15481CA6" w14:textId="77777777" w:rsidR="00E65912" w:rsidRDefault="00E65912" w:rsidP="00E65912">
            <w:pPr>
              <w:pStyle w:val="aa"/>
              <w:numPr>
                <w:ilvl w:val="0"/>
                <w:numId w:val="41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כדי לפגוש את פרעה.</w:t>
            </w: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br/>
            </w:r>
          </w:p>
          <w:p w14:paraId="0A7FD4C4" w14:textId="77777777" w:rsidR="00E65912" w:rsidRDefault="00E65912" w:rsidP="00E65912">
            <w:pPr>
              <w:pStyle w:val="aa"/>
              <w:numPr>
                <w:ilvl w:val="0"/>
                <w:numId w:val="35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יוסף מאשים את האחים בריגול, את מי הוא משאיר במצרים?</w:t>
            </w:r>
          </w:p>
          <w:p w14:paraId="6512091D" w14:textId="77777777" w:rsidR="00E65912" w:rsidRDefault="00E65912" w:rsidP="00E65912">
            <w:pPr>
              <w:pStyle w:val="aa"/>
              <w:numPr>
                <w:ilvl w:val="0"/>
                <w:numId w:val="42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את יהודה</w:t>
            </w:r>
          </w:p>
          <w:p w14:paraId="7FF49A4A" w14:textId="77777777" w:rsidR="00E65912" w:rsidRDefault="00E65912" w:rsidP="00E65912">
            <w:pPr>
              <w:pStyle w:val="aa"/>
              <w:numPr>
                <w:ilvl w:val="0"/>
                <w:numId w:val="42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את שמעון</w:t>
            </w:r>
          </w:p>
          <w:p w14:paraId="65CFF347" w14:textId="77777777" w:rsidR="00E65912" w:rsidRDefault="00E65912" w:rsidP="00E65912">
            <w:pPr>
              <w:pStyle w:val="aa"/>
              <w:numPr>
                <w:ilvl w:val="0"/>
                <w:numId w:val="42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את ראובן</w:t>
            </w:r>
          </w:p>
          <w:p w14:paraId="75B4E84B" w14:textId="77777777" w:rsidR="00E65912" w:rsidRDefault="00E65912" w:rsidP="00E65912">
            <w:pPr>
              <w:pStyle w:val="aa"/>
              <w:numPr>
                <w:ilvl w:val="0"/>
                <w:numId w:val="42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את גד.</w:t>
            </w:r>
          </w:p>
          <w:p w14:paraId="38408EF7" w14:textId="77777777" w:rsidR="00E65912" w:rsidRPr="0051796A" w:rsidRDefault="00E65912" w:rsidP="00E65912">
            <w:pPr>
              <w:pStyle w:val="aa"/>
              <w:spacing w:after="160" w:line="256" w:lineRule="auto"/>
              <w:ind w:left="1080"/>
              <w:rPr>
                <w:rFonts w:asciiTheme="minorBidi" w:hAnsiTheme="minorBidi" w:cs="Guttman Keren"/>
                <w:sz w:val="26"/>
                <w:szCs w:val="26"/>
              </w:rPr>
            </w:pPr>
          </w:p>
          <w:p w14:paraId="1FB96E2D" w14:textId="77777777" w:rsidR="00E65912" w:rsidRDefault="00E65912" w:rsidP="00E65912">
            <w:pPr>
              <w:pStyle w:val="aa"/>
              <w:numPr>
                <w:ilvl w:val="0"/>
                <w:numId w:val="35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מה התנאי שהאחים יחזרו למצרים?</w:t>
            </w:r>
          </w:p>
          <w:p w14:paraId="27C48306" w14:textId="77777777" w:rsidR="00E65912" w:rsidRDefault="00E65912" w:rsidP="00E65912">
            <w:pPr>
              <w:pStyle w:val="aa"/>
              <w:numPr>
                <w:ilvl w:val="0"/>
                <w:numId w:val="43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אם אביהם יבוא איתם.</w:t>
            </w:r>
          </w:p>
          <w:p w14:paraId="38E34C61" w14:textId="77777777" w:rsidR="00E65912" w:rsidRDefault="00E65912" w:rsidP="00E65912">
            <w:pPr>
              <w:pStyle w:val="aa"/>
              <w:numPr>
                <w:ilvl w:val="0"/>
                <w:numId w:val="43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אם נשותיהם תבואנה איתם.</w:t>
            </w:r>
          </w:p>
          <w:p w14:paraId="02F5FEDB" w14:textId="77777777" w:rsidR="00E65912" w:rsidRDefault="00E65912" w:rsidP="00E65912">
            <w:pPr>
              <w:pStyle w:val="aa"/>
              <w:numPr>
                <w:ilvl w:val="0"/>
                <w:numId w:val="43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אם יעקב אביהם יבוא איתם.</w:t>
            </w:r>
          </w:p>
          <w:p w14:paraId="323ED454" w14:textId="77777777" w:rsidR="00E65912" w:rsidRDefault="00E65912" w:rsidP="00E65912">
            <w:pPr>
              <w:pStyle w:val="aa"/>
              <w:numPr>
                <w:ilvl w:val="0"/>
                <w:numId w:val="43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אם בנימים אחיהם יבוא איתם.</w:t>
            </w: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br/>
            </w:r>
          </w:p>
          <w:p w14:paraId="2F6459E9" w14:textId="77777777" w:rsidR="00E65912" w:rsidRDefault="00E65912" w:rsidP="00E65912">
            <w:pPr>
              <w:pStyle w:val="aa"/>
              <w:numPr>
                <w:ilvl w:val="0"/>
                <w:numId w:val="35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היכן נמצא הגביע?</w:t>
            </w:r>
          </w:p>
          <w:p w14:paraId="37D9FD63" w14:textId="77777777" w:rsidR="00E65912" w:rsidRDefault="00E65912" w:rsidP="00E65912">
            <w:pPr>
              <w:pStyle w:val="aa"/>
              <w:numPr>
                <w:ilvl w:val="0"/>
                <w:numId w:val="44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אצל יהודה בשק.</w:t>
            </w:r>
          </w:p>
          <w:p w14:paraId="40DA8C37" w14:textId="77777777" w:rsidR="00E65912" w:rsidRDefault="00E65912" w:rsidP="00E65912">
            <w:pPr>
              <w:pStyle w:val="aa"/>
              <w:numPr>
                <w:ilvl w:val="0"/>
                <w:numId w:val="44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אצל ראובן בשק.</w:t>
            </w:r>
          </w:p>
          <w:p w14:paraId="1B41FE3D" w14:textId="77777777" w:rsidR="00E65912" w:rsidRDefault="00E65912" w:rsidP="00E65912">
            <w:pPr>
              <w:pStyle w:val="aa"/>
              <w:numPr>
                <w:ilvl w:val="0"/>
                <w:numId w:val="44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אצל בנימין בשק.</w:t>
            </w:r>
          </w:p>
          <w:p w14:paraId="4DC31EFC" w14:textId="77777777" w:rsidR="00E65912" w:rsidRDefault="00E65912" w:rsidP="00E65912">
            <w:pPr>
              <w:pStyle w:val="aa"/>
              <w:numPr>
                <w:ilvl w:val="0"/>
                <w:numId w:val="44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אצל כל האחים בשק.</w:t>
            </w: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br/>
            </w:r>
          </w:p>
          <w:p w14:paraId="5188858F" w14:textId="77777777" w:rsidR="00E65912" w:rsidRDefault="00E65912" w:rsidP="00E65912">
            <w:pPr>
              <w:pStyle w:val="aa"/>
              <w:numPr>
                <w:ilvl w:val="0"/>
                <w:numId w:val="35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מה מציע יהודה?</w:t>
            </w:r>
          </w:p>
          <w:p w14:paraId="7D789AE2" w14:textId="77777777" w:rsidR="00E65912" w:rsidRDefault="00E65912" w:rsidP="00E65912">
            <w:pPr>
              <w:pStyle w:val="aa"/>
              <w:numPr>
                <w:ilvl w:val="0"/>
                <w:numId w:val="45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שראובן יהיה עבד במקום בנימין.</w:t>
            </w:r>
          </w:p>
          <w:p w14:paraId="16DACB70" w14:textId="77777777" w:rsidR="00E65912" w:rsidRDefault="00E65912" w:rsidP="00E65912">
            <w:pPr>
              <w:pStyle w:val="aa"/>
              <w:numPr>
                <w:ilvl w:val="0"/>
                <w:numId w:val="45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שכל האחים יהיו עבדים של יוסף.</w:t>
            </w:r>
          </w:p>
          <w:p w14:paraId="62BB3A90" w14:textId="77777777" w:rsidR="00E65912" w:rsidRDefault="00E65912" w:rsidP="00E65912">
            <w:pPr>
              <w:pStyle w:val="aa"/>
              <w:numPr>
                <w:ilvl w:val="0"/>
                <w:numId w:val="45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שיוותר לבנימין כי הוא קטן.</w:t>
            </w:r>
          </w:p>
          <w:p w14:paraId="0473BE3F" w14:textId="01ECA505" w:rsidR="003B160E" w:rsidRPr="00E65912" w:rsidRDefault="00E65912" w:rsidP="00E65912">
            <w:pPr>
              <w:pStyle w:val="aa"/>
              <w:numPr>
                <w:ilvl w:val="0"/>
                <w:numId w:val="45"/>
              </w:numPr>
              <w:spacing w:after="160" w:line="256" w:lineRule="auto"/>
              <w:rPr>
                <w:rFonts w:asciiTheme="minorBidi" w:hAnsiTheme="minorBidi" w:cs="Guttman Keren"/>
                <w:sz w:val="26"/>
                <w:szCs w:val="26"/>
                <w:rtl/>
              </w:rPr>
            </w:pPr>
            <w:r>
              <w:rPr>
                <w:rFonts w:asciiTheme="minorBidi" w:hAnsiTheme="minorBidi" w:cs="Guttman Keren" w:hint="cs"/>
                <w:sz w:val="26"/>
                <w:szCs w:val="26"/>
                <w:rtl/>
              </w:rPr>
              <w:t>שיהודה יהיה עבד במקום בנימין.</w:t>
            </w:r>
            <w:bookmarkStart w:id="0" w:name="_GoBack"/>
            <w:bookmarkEnd w:id="0"/>
          </w:p>
        </w:tc>
      </w:tr>
    </w:tbl>
    <w:p w14:paraId="6F760586" w14:textId="77777777" w:rsidR="00465EB5" w:rsidRPr="00FC5B77" w:rsidRDefault="006F4F3A" w:rsidP="006F4F3A">
      <w:pPr>
        <w:jc w:val="center"/>
        <w:rPr>
          <w:rFonts w:cs="Guttman Keren"/>
          <w:sz w:val="28"/>
          <w:szCs w:val="28"/>
          <w:rtl/>
        </w:rPr>
      </w:pPr>
      <w:r>
        <w:rPr>
          <w:rFonts w:cs="Guttman Keren" w:hint="cs"/>
          <w:sz w:val="32"/>
          <w:szCs w:val="32"/>
          <w:rtl/>
        </w:rPr>
        <w:t>בהצלחה רבה!</w:t>
      </w:r>
    </w:p>
    <w:sectPr w:rsidR="00465EB5" w:rsidRPr="00FC5B77" w:rsidSect="009A684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797" w:bottom="1440" w:left="1797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58FD37" w14:textId="77777777" w:rsidR="00AC65A9" w:rsidRDefault="00AC65A9" w:rsidP="002868E8">
      <w:pPr>
        <w:spacing w:after="0" w:line="240" w:lineRule="auto"/>
      </w:pPr>
      <w:r>
        <w:separator/>
      </w:r>
    </w:p>
  </w:endnote>
  <w:endnote w:type="continuationSeparator" w:id="0">
    <w:p w14:paraId="0C0D5653" w14:textId="77777777" w:rsidR="00AC65A9" w:rsidRDefault="00AC65A9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CD2D0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4ADB42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1FB34A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3DA807" w14:textId="77777777" w:rsidR="00AC65A9" w:rsidRDefault="00AC65A9" w:rsidP="002868E8">
      <w:pPr>
        <w:spacing w:after="0" w:line="240" w:lineRule="auto"/>
      </w:pPr>
      <w:r>
        <w:separator/>
      </w:r>
    </w:p>
  </w:footnote>
  <w:footnote w:type="continuationSeparator" w:id="0">
    <w:p w14:paraId="0280C581" w14:textId="77777777" w:rsidR="00AC65A9" w:rsidRDefault="00AC65A9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E3E62E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2F803D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760D384A" wp14:editId="74355D66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08679F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9095D"/>
    <w:multiLevelType w:val="hybridMultilevel"/>
    <w:tmpl w:val="3BD2461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7A2601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A2342F"/>
    <w:multiLevelType w:val="hybridMultilevel"/>
    <w:tmpl w:val="964C4514"/>
    <w:lvl w:ilvl="0" w:tplc="531A8C58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3348A6"/>
    <w:multiLevelType w:val="hybridMultilevel"/>
    <w:tmpl w:val="307A0BD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96EA02E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3781231"/>
    <w:multiLevelType w:val="hybridMultilevel"/>
    <w:tmpl w:val="0B4EED9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307814"/>
    <w:multiLevelType w:val="hybridMultilevel"/>
    <w:tmpl w:val="8294D2C6"/>
    <w:lvl w:ilvl="0" w:tplc="5E5EC9B4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7070F15"/>
    <w:multiLevelType w:val="hybridMultilevel"/>
    <w:tmpl w:val="42867990"/>
    <w:lvl w:ilvl="0" w:tplc="37E6D594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555C25"/>
    <w:multiLevelType w:val="hybridMultilevel"/>
    <w:tmpl w:val="BD82C532"/>
    <w:lvl w:ilvl="0" w:tplc="D93A3BB4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3D1039"/>
    <w:multiLevelType w:val="hybridMultilevel"/>
    <w:tmpl w:val="2C7292A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20C74"/>
    <w:multiLevelType w:val="hybridMultilevel"/>
    <w:tmpl w:val="D274596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21E45"/>
    <w:multiLevelType w:val="hybridMultilevel"/>
    <w:tmpl w:val="EB36F570"/>
    <w:lvl w:ilvl="0" w:tplc="EBA2622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7A6C50"/>
    <w:multiLevelType w:val="hybridMultilevel"/>
    <w:tmpl w:val="FAAE8CA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2A56A4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00F1B82"/>
    <w:multiLevelType w:val="hybridMultilevel"/>
    <w:tmpl w:val="82BCFF5A"/>
    <w:lvl w:ilvl="0" w:tplc="98961694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2CA4F55"/>
    <w:multiLevelType w:val="hybridMultilevel"/>
    <w:tmpl w:val="547C6C3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53488B"/>
    <w:multiLevelType w:val="hybridMultilevel"/>
    <w:tmpl w:val="7F4E676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70CC8"/>
    <w:multiLevelType w:val="hybridMultilevel"/>
    <w:tmpl w:val="A1C2419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FBD6D464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7DA1D95"/>
    <w:multiLevelType w:val="hybridMultilevel"/>
    <w:tmpl w:val="2490FC7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F94523"/>
    <w:multiLevelType w:val="hybridMultilevel"/>
    <w:tmpl w:val="CA0E0DFC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CF4AD412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2C1B3DF8"/>
    <w:multiLevelType w:val="hybridMultilevel"/>
    <w:tmpl w:val="2BB4E750"/>
    <w:lvl w:ilvl="0" w:tplc="97446F6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3E6230"/>
    <w:multiLevelType w:val="hybridMultilevel"/>
    <w:tmpl w:val="6C84749E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3F6C853E">
      <w:start w:val="1"/>
      <w:numFmt w:val="hebrew1"/>
      <w:lvlText w:val="%2."/>
      <w:lvlJc w:val="left"/>
      <w:pPr>
        <w:ind w:left="1353" w:hanging="36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6145209"/>
    <w:multiLevelType w:val="hybridMultilevel"/>
    <w:tmpl w:val="E9C4A9E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B694F0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EF2344"/>
    <w:multiLevelType w:val="hybridMultilevel"/>
    <w:tmpl w:val="B142E7F8"/>
    <w:lvl w:ilvl="0" w:tplc="7890B0F2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B880056"/>
    <w:multiLevelType w:val="hybridMultilevel"/>
    <w:tmpl w:val="56184AE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D234C6F2">
      <w:start w:val="1"/>
      <w:numFmt w:val="decimal"/>
      <w:lvlText w:val="%2.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1773EBE"/>
    <w:multiLevelType w:val="hybridMultilevel"/>
    <w:tmpl w:val="3E20BC94"/>
    <w:lvl w:ilvl="0" w:tplc="61DEE15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3490BBF"/>
    <w:multiLevelType w:val="hybridMultilevel"/>
    <w:tmpl w:val="CE32E588"/>
    <w:lvl w:ilvl="0" w:tplc="8F705802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82C0EE2"/>
    <w:multiLevelType w:val="hybridMultilevel"/>
    <w:tmpl w:val="7226AEB4"/>
    <w:lvl w:ilvl="0" w:tplc="4E3CB126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91D0FED"/>
    <w:multiLevelType w:val="hybridMultilevel"/>
    <w:tmpl w:val="633A2AE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0D27D0"/>
    <w:multiLevelType w:val="hybridMultilevel"/>
    <w:tmpl w:val="9D32374C"/>
    <w:lvl w:ilvl="0" w:tplc="5CAA6C7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295013"/>
    <w:multiLevelType w:val="hybridMultilevel"/>
    <w:tmpl w:val="96F6D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A62EC1"/>
    <w:multiLevelType w:val="hybridMultilevel"/>
    <w:tmpl w:val="D5AA73A8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56BE20BE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EEC6D55"/>
    <w:multiLevelType w:val="hybridMultilevel"/>
    <w:tmpl w:val="5C16242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5411B2"/>
    <w:multiLevelType w:val="hybridMultilevel"/>
    <w:tmpl w:val="64381774"/>
    <w:lvl w:ilvl="0" w:tplc="AEBABEFC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F9B45FD"/>
    <w:multiLevelType w:val="hybridMultilevel"/>
    <w:tmpl w:val="71A2F140"/>
    <w:lvl w:ilvl="0" w:tplc="B39CF7D6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13069EA"/>
    <w:multiLevelType w:val="hybridMultilevel"/>
    <w:tmpl w:val="03761A0E"/>
    <w:lvl w:ilvl="0" w:tplc="ECD2D8A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13A546A"/>
    <w:multiLevelType w:val="hybridMultilevel"/>
    <w:tmpl w:val="27C4E1AA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B200313A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5EA538ED"/>
    <w:multiLevelType w:val="hybridMultilevel"/>
    <w:tmpl w:val="60C83C9E"/>
    <w:lvl w:ilvl="0" w:tplc="60B8EF7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983F00"/>
    <w:multiLevelType w:val="hybridMultilevel"/>
    <w:tmpl w:val="269C8612"/>
    <w:lvl w:ilvl="0" w:tplc="76D07EC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B77046"/>
    <w:multiLevelType w:val="hybridMultilevel"/>
    <w:tmpl w:val="EB3C09B0"/>
    <w:lvl w:ilvl="0" w:tplc="FFFFFFFF">
      <w:start w:val="1"/>
      <w:numFmt w:val="hebrew1"/>
      <w:lvlText w:val="%1."/>
      <w:lvlJc w:val="left"/>
      <w:pPr>
        <w:ind w:left="1800" w:hanging="360"/>
      </w:pPr>
      <w:rPr>
        <w:rFonts w:hint="default"/>
      </w:rPr>
    </w:lvl>
    <w:lvl w:ilvl="1" w:tplc="ECFAF4F6">
      <w:start w:val="1"/>
      <w:numFmt w:val="hebrew1"/>
      <w:lvlText w:val="%2."/>
      <w:lvlJc w:val="left"/>
      <w:pPr>
        <w:ind w:left="135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71D0439"/>
    <w:multiLevelType w:val="hybridMultilevel"/>
    <w:tmpl w:val="71E01E16"/>
    <w:lvl w:ilvl="0" w:tplc="76E4730E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8DE60D8"/>
    <w:multiLevelType w:val="hybridMultilevel"/>
    <w:tmpl w:val="8654A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45702"/>
    <w:multiLevelType w:val="hybridMultilevel"/>
    <w:tmpl w:val="9A4026A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0B09A5"/>
    <w:multiLevelType w:val="hybridMultilevel"/>
    <w:tmpl w:val="64A20A6E"/>
    <w:lvl w:ilvl="0" w:tplc="41C0E978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1AD4FB8"/>
    <w:multiLevelType w:val="hybridMultilevel"/>
    <w:tmpl w:val="C17422BA"/>
    <w:lvl w:ilvl="0" w:tplc="AAC25630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37175CA"/>
    <w:multiLevelType w:val="hybridMultilevel"/>
    <w:tmpl w:val="3504405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675F79"/>
    <w:multiLevelType w:val="hybridMultilevel"/>
    <w:tmpl w:val="9FBA25E8"/>
    <w:lvl w:ilvl="0" w:tplc="55528B46">
      <w:start w:val="1"/>
      <w:numFmt w:val="hebrew1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9045E49"/>
    <w:multiLevelType w:val="hybridMultilevel"/>
    <w:tmpl w:val="D7F8E1B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33"/>
  </w:num>
  <w:num w:numId="3">
    <w:abstractNumId w:val="18"/>
  </w:num>
  <w:num w:numId="4">
    <w:abstractNumId w:val="14"/>
  </w:num>
  <w:num w:numId="5">
    <w:abstractNumId w:val="21"/>
  </w:num>
  <w:num w:numId="6">
    <w:abstractNumId w:val="36"/>
  </w:num>
  <w:num w:numId="7">
    <w:abstractNumId w:val="2"/>
  </w:num>
  <w:num w:numId="8">
    <w:abstractNumId w:val="0"/>
  </w:num>
  <w:num w:numId="9">
    <w:abstractNumId w:val="10"/>
  </w:num>
  <w:num w:numId="10">
    <w:abstractNumId w:val="16"/>
  </w:num>
  <w:num w:numId="11">
    <w:abstractNumId w:val="28"/>
  </w:num>
  <w:num w:numId="12">
    <w:abstractNumId w:val="39"/>
  </w:num>
  <w:num w:numId="1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9"/>
  </w:num>
  <w:num w:numId="2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</w:num>
  <w:num w:numId="26">
    <w:abstractNumId w:val="13"/>
  </w:num>
  <w:num w:numId="27">
    <w:abstractNumId w:val="42"/>
  </w:num>
  <w:num w:numId="28">
    <w:abstractNumId w:val="44"/>
  </w:num>
  <w:num w:numId="29">
    <w:abstractNumId w:val="7"/>
  </w:num>
  <w:num w:numId="30">
    <w:abstractNumId w:val="15"/>
  </w:num>
  <w:num w:numId="31">
    <w:abstractNumId w:val="29"/>
  </w:num>
  <w:num w:numId="32">
    <w:abstractNumId w:val="3"/>
  </w:num>
  <w:num w:numId="33">
    <w:abstractNumId w:val="8"/>
  </w:num>
  <w:num w:numId="34">
    <w:abstractNumId w:val="25"/>
  </w:num>
  <w:num w:numId="3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141DD"/>
    <w:rsid w:val="00022B7A"/>
    <w:rsid w:val="0002596A"/>
    <w:rsid w:val="0004051D"/>
    <w:rsid w:val="00051C7A"/>
    <w:rsid w:val="00053B69"/>
    <w:rsid w:val="00074A88"/>
    <w:rsid w:val="0008250C"/>
    <w:rsid w:val="000A7324"/>
    <w:rsid w:val="000D3957"/>
    <w:rsid w:val="0010329B"/>
    <w:rsid w:val="001037DB"/>
    <w:rsid w:val="0010423B"/>
    <w:rsid w:val="00121102"/>
    <w:rsid w:val="00126797"/>
    <w:rsid w:val="0014240C"/>
    <w:rsid w:val="001455B7"/>
    <w:rsid w:val="00153C9B"/>
    <w:rsid w:val="00166C29"/>
    <w:rsid w:val="001734AB"/>
    <w:rsid w:val="00195AB6"/>
    <w:rsid w:val="0019764C"/>
    <w:rsid w:val="001A067F"/>
    <w:rsid w:val="001B08A5"/>
    <w:rsid w:val="001B6A79"/>
    <w:rsid w:val="001C2648"/>
    <w:rsid w:val="001C5E2C"/>
    <w:rsid w:val="00226F52"/>
    <w:rsid w:val="00230FC8"/>
    <w:rsid w:val="00236461"/>
    <w:rsid w:val="00266EBC"/>
    <w:rsid w:val="002868E8"/>
    <w:rsid w:val="002A3094"/>
    <w:rsid w:val="002F318A"/>
    <w:rsid w:val="0030687B"/>
    <w:rsid w:val="003109E3"/>
    <w:rsid w:val="003141FA"/>
    <w:rsid w:val="0033728A"/>
    <w:rsid w:val="00344A0C"/>
    <w:rsid w:val="00346348"/>
    <w:rsid w:val="00347395"/>
    <w:rsid w:val="00353017"/>
    <w:rsid w:val="003563CB"/>
    <w:rsid w:val="00373864"/>
    <w:rsid w:val="0037749C"/>
    <w:rsid w:val="003A62E4"/>
    <w:rsid w:val="003B14D0"/>
    <w:rsid w:val="003B160E"/>
    <w:rsid w:val="003B3AF7"/>
    <w:rsid w:val="003B76BB"/>
    <w:rsid w:val="003D46D3"/>
    <w:rsid w:val="003E3F53"/>
    <w:rsid w:val="003F1892"/>
    <w:rsid w:val="004055B9"/>
    <w:rsid w:val="00413346"/>
    <w:rsid w:val="00432DB8"/>
    <w:rsid w:val="00440102"/>
    <w:rsid w:val="00442ECE"/>
    <w:rsid w:val="00442FFA"/>
    <w:rsid w:val="00446C89"/>
    <w:rsid w:val="004521C1"/>
    <w:rsid w:val="00465EB5"/>
    <w:rsid w:val="004703E8"/>
    <w:rsid w:val="00482FED"/>
    <w:rsid w:val="004B62B7"/>
    <w:rsid w:val="004B763E"/>
    <w:rsid w:val="004B7E94"/>
    <w:rsid w:val="004E1AE6"/>
    <w:rsid w:val="005004CB"/>
    <w:rsid w:val="0051128A"/>
    <w:rsid w:val="00522F3D"/>
    <w:rsid w:val="00532185"/>
    <w:rsid w:val="005356D1"/>
    <w:rsid w:val="0056146D"/>
    <w:rsid w:val="00561E85"/>
    <w:rsid w:val="005628C4"/>
    <w:rsid w:val="00563E9B"/>
    <w:rsid w:val="00581115"/>
    <w:rsid w:val="005B2CB7"/>
    <w:rsid w:val="005B6AB8"/>
    <w:rsid w:val="005C1515"/>
    <w:rsid w:val="005D6D87"/>
    <w:rsid w:val="00601EC7"/>
    <w:rsid w:val="0060217D"/>
    <w:rsid w:val="00606280"/>
    <w:rsid w:val="006112A2"/>
    <w:rsid w:val="00632F9A"/>
    <w:rsid w:val="006367A6"/>
    <w:rsid w:val="00640CBF"/>
    <w:rsid w:val="00663ED6"/>
    <w:rsid w:val="00691F47"/>
    <w:rsid w:val="00693D04"/>
    <w:rsid w:val="006A276D"/>
    <w:rsid w:val="006B4830"/>
    <w:rsid w:val="006C2206"/>
    <w:rsid w:val="006D70CA"/>
    <w:rsid w:val="006E6C7F"/>
    <w:rsid w:val="006F4F3A"/>
    <w:rsid w:val="0070370D"/>
    <w:rsid w:val="007112BC"/>
    <w:rsid w:val="00712061"/>
    <w:rsid w:val="007271BE"/>
    <w:rsid w:val="007401A1"/>
    <w:rsid w:val="00744C15"/>
    <w:rsid w:val="00750BEA"/>
    <w:rsid w:val="00763AE3"/>
    <w:rsid w:val="0077121D"/>
    <w:rsid w:val="00777A9C"/>
    <w:rsid w:val="007D6DC8"/>
    <w:rsid w:val="007D7357"/>
    <w:rsid w:val="007E7387"/>
    <w:rsid w:val="007F563B"/>
    <w:rsid w:val="0080109C"/>
    <w:rsid w:val="008035AD"/>
    <w:rsid w:val="008122DE"/>
    <w:rsid w:val="00816202"/>
    <w:rsid w:val="00824C02"/>
    <w:rsid w:val="0084153C"/>
    <w:rsid w:val="00844D87"/>
    <w:rsid w:val="00847EFF"/>
    <w:rsid w:val="00857FDC"/>
    <w:rsid w:val="00876343"/>
    <w:rsid w:val="008931BA"/>
    <w:rsid w:val="008A0D7A"/>
    <w:rsid w:val="008B0734"/>
    <w:rsid w:val="008C400B"/>
    <w:rsid w:val="00912087"/>
    <w:rsid w:val="00912112"/>
    <w:rsid w:val="00913E48"/>
    <w:rsid w:val="0092368B"/>
    <w:rsid w:val="00976424"/>
    <w:rsid w:val="009764D1"/>
    <w:rsid w:val="00983D71"/>
    <w:rsid w:val="00985EEC"/>
    <w:rsid w:val="00987C33"/>
    <w:rsid w:val="009938FC"/>
    <w:rsid w:val="00994F51"/>
    <w:rsid w:val="009A5BCE"/>
    <w:rsid w:val="009A617D"/>
    <w:rsid w:val="009A6845"/>
    <w:rsid w:val="009A7423"/>
    <w:rsid w:val="009B04B1"/>
    <w:rsid w:val="009C3FBD"/>
    <w:rsid w:val="009C7F1F"/>
    <w:rsid w:val="00A00E41"/>
    <w:rsid w:val="00A01FF3"/>
    <w:rsid w:val="00A113FD"/>
    <w:rsid w:val="00A13EF9"/>
    <w:rsid w:val="00A15302"/>
    <w:rsid w:val="00A24F05"/>
    <w:rsid w:val="00A25D60"/>
    <w:rsid w:val="00A27744"/>
    <w:rsid w:val="00A30F52"/>
    <w:rsid w:val="00A55BF2"/>
    <w:rsid w:val="00A8072A"/>
    <w:rsid w:val="00A8548E"/>
    <w:rsid w:val="00AA1334"/>
    <w:rsid w:val="00AC65A9"/>
    <w:rsid w:val="00B001DF"/>
    <w:rsid w:val="00B129AF"/>
    <w:rsid w:val="00B14DCF"/>
    <w:rsid w:val="00B6092F"/>
    <w:rsid w:val="00B61B25"/>
    <w:rsid w:val="00B84C8B"/>
    <w:rsid w:val="00B966EC"/>
    <w:rsid w:val="00B97147"/>
    <w:rsid w:val="00BA680A"/>
    <w:rsid w:val="00BB28BA"/>
    <w:rsid w:val="00BB2CEF"/>
    <w:rsid w:val="00BB4F7F"/>
    <w:rsid w:val="00BC0C64"/>
    <w:rsid w:val="00BC5E0E"/>
    <w:rsid w:val="00BD70AC"/>
    <w:rsid w:val="00BE5C98"/>
    <w:rsid w:val="00BF0BCA"/>
    <w:rsid w:val="00BF325A"/>
    <w:rsid w:val="00BF505C"/>
    <w:rsid w:val="00C01C69"/>
    <w:rsid w:val="00C0668D"/>
    <w:rsid w:val="00C20A62"/>
    <w:rsid w:val="00C35675"/>
    <w:rsid w:val="00C63BBE"/>
    <w:rsid w:val="00CB454F"/>
    <w:rsid w:val="00CD3E10"/>
    <w:rsid w:val="00CD4625"/>
    <w:rsid w:val="00D0075A"/>
    <w:rsid w:val="00D2194B"/>
    <w:rsid w:val="00D2344A"/>
    <w:rsid w:val="00D34E93"/>
    <w:rsid w:val="00D36E64"/>
    <w:rsid w:val="00D53BAF"/>
    <w:rsid w:val="00D816CF"/>
    <w:rsid w:val="00DA0083"/>
    <w:rsid w:val="00DB6DF6"/>
    <w:rsid w:val="00DE6F6F"/>
    <w:rsid w:val="00E15034"/>
    <w:rsid w:val="00E17F4E"/>
    <w:rsid w:val="00E226D4"/>
    <w:rsid w:val="00E348EE"/>
    <w:rsid w:val="00E34A00"/>
    <w:rsid w:val="00E3599F"/>
    <w:rsid w:val="00E4160B"/>
    <w:rsid w:val="00E41CD0"/>
    <w:rsid w:val="00E446DC"/>
    <w:rsid w:val="00E5133B"/>
    <w:rsid w:val="00E62F57"/>
    <w:rsid w:val="00E65912"/>
    <w:rsid w:val="00E700F1"/>
    <w:rsid w:val="00E82C77"/>
    <w:rsid w:val="00E83162"/>
    <w:rsid w:val="00E87A6B"/>
    <w:rsid w:val="00E952E2"/>
    <w:rsid w:val="00EA0DBA"/>
    <w:rsid w:val="00EB2946"/>
    <w:rsid w:val="00EE520E"/>
    <w:rsid w:val="00EF7943"/>
    <w:rsid w:val="00F310B0"/>
    <w:rsid w:val="00F404E9"/>
    <w:rsid w:val="00F43898"/>
    <w:rsid w:val="00F55287"/>
    <w:rsid w:val="00F87A47"/>
    <w:rsid w:val="00F91B47"/>
    <w:rsid w:val="00F9488B"/>
    <w:rsid w:val="00F97117"/>
    <w:rsid w:val="00FA3E7B"/>
    <w:rsid w:val="00FC242A"/>
    <w:rsid w:val="00FC5B77"/>
    <w:rsid w:val="00FE3B02"/>
    <w:rsid w:val="00FE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4F44E6"/>
  <w15:docId w15:val="{3ED70651-4D8F-4F28-B79B-C47B6329C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30F3872-2C68-4145-A402-7E8A4678A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70445.dot</Template>
  <TotalTime>2</TotalTime>
  <Pages>1</Pages>
  <Words>167</Words>
  <Characters>836</Characters>
  <Application>Microsoft Office Word</Application>
  <DocSecurity>0</DocSecurity>
  <Lines>6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רחל איטח</cp:lastModifiedBy>
  <cp:revision>3</cp:revision>
  <cp:lastPrinted>2019-09-20T08:05:00Z</cp:lastPrinted>
  <dcterms:created xsi:type="dcterms:W3CDTF">2023-12-22T01:50:00Z</dcterms:created>
  <dcterms:modified xsi:type="dcterms:W3CDTF">2023-12-22T01:51:00Z</dcterms:modified>
</cp:coreProperties>
</file>